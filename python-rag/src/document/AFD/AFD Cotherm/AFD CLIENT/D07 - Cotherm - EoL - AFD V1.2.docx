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D0B9D" w14:textId="77777777" w:rsidR="00106D9D" w:rsidRPr="00285BB5" w:rsidRDefault="00106D9D" w:rsidP="000A6E90"/>
    <w:p w14:paraId="2B737B60" w14:textId="77777777" w:rsidR="00106D9D" w:rsidRPr="00285BB5" w:rsidRDefault="00106D9D" w:rsidP="000A6E90"/>
    <w:p w14:paraId="0850D6BD" w14:textId="77777777" w:rsidR="00106D9D" w:rsidRPr="00285BB5" w:rsidRDefault="00106D9D" w:rsidP="000A6E90"/>
    <w:p w14:paraId="204AC15E" w14:textId="77777777" w:rsidR="00106D9D" w:rsidRPr="00285BB5" w:rsidRDefault="00106D9D" w:rsidP="000A6E90"/>
    <w:p w14:paraId="6EE8E92B" w14:textId="77777777" w:rsidR="00106D9D" w:rsidRPr="00285BB5" w:rsidRDefault="00106D9D" w:rsidP="000A6E90">
      <w:r w:rsidRPr="00285BB5">
        <w:tab/>
      </w:r>
      <w:r w:rsidRPr="00285BB5">
        <w:tab/>
      </w:r>
    </w:p>
    <w:p w14:paraId="78461566" w14:textId="77777777" w:rsidR="00106D9D" w:rsidRPr="00285BB5" w:rsidRDefault="00106D9D" w:rsidP="000A6E90"/>
    <w:p w14:paraId="33AFD0C8" w14:textId="77777777" w:rsidR="00106D9D" w:rsidRPr="00285BB5" w:rsidRDefault="00106D9D" w:rsidP="000A6E90"/>
    <w:p w14:paraId="7AE963B1" w14:textId="77777777" w:rsidR="00106D9D" w:rsidRPr="00285BB5" w:rsidRDefault="00106D9D" w:rsidP="000A6E90"/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106D9D" w:rsidRPr="00684A51" w14:paraId="4A1042F4" w14:textId="77777777" w:rsidTr="00D7375C">
        <w:tc>
          <w:tcPr>
            <w:tcW w:w="8494" w:type="dxa"/>
          </w:tcPr>
          <w:p w14:paraId="66A271BD" w14:textId="62062D0B" w:rsidR="00106D9D" w:rsidRPr="00B60D4F" w:rsidRDefault="00EC0F60" w:rsidP="00ED7DA4">
            <w:pPr>
              <w:jc w:val="right"/>
              <w:rPr>
                <w:rFonts w:asciiTheme="majorHAnsi" w:hAnsiTheme="majorHAnsi" w:cstheme="majorHAnsi"/>
                <w:sz w:val="72"/>
                <w:szCs w:val="72"/>
              </w:rPr>
            </w:pPr>
            <w:r w:rsidRPr="00B60D4F">
              <w:rPr>
                <w:rFonts w:asciiTheme="majorHAnsi" w:hAnsiTheme="majorHAnsi" w:cstheme="majorHAnsi"/>
                <w:sz w:val="72"/>
                <w:szCs w:val="72"/>
              </w:rPr>
              <w:t>COTHERM</w:t>
            </w:r>
          </w:p>
          <w:p w14:paraId="69272310" w14:textId="2E0199AE" w:rsidR="00106D9D" w:rsidRPr="00B60D4F" w:rsidRDefault="00EC0F60" w:rsidP="00ED7DA4">
            <w:pPr>
              <w:jc w:val="right"/>
              <w:rPr>
                <w:rFonts w:asciiTheme="majorHAnsi" w:hAnsiTheme="majorHAnsi" w:cstheme="majorHAnsi"/>
                <w:sz w:val="72"/>
                <w:szCs w:val="72"/>
              </w:rPr>
            </w:pPr>
            <w:r w:rsidRPr="00B60D4F">
              <w:rPr>
                <w:rFonts w:asciiTheme="majorHAnsi" w:hAnsiTheme="majorHAnsi" w:cstheme="majorHAnsi"/>
                <w:sz w:val="72"/>
                <w:szCs w:val="72"/>
              </w:rPr>
              <w:t>End Of Line</w:t>
            </w:r>
          </w:p>
          <w:p w14:paraId="1D791B12" w14:textId="77777777" w:rsidR="00106D9D" w:rsidRPr="00684A51" w:rsidRDefault="00106D9D" w:rsidP="000A6E90"/>
        </w:tc>
      </w:tr>
      <w:tr w:rsidR="00106D9D" w:rsidRPr="00684A51" w14:paraId="39A7AA78" w14:textId="77777777" w:rsidTr="00D7375C">
        <w:tc>
          <w:tcPr>
            <w:tcW w:w="8494" w:type="dxa"/>
          </w:tcPr>
          <w:p w14:paraId="34D710AE" w14:textId="34098625" w:rsidR="00884AFA" w:rsidRPr="00ED7DA4" w:rsidRDefault="00ED7DA4" w:rsidP="00ED7DA4">
            <w:pPr>
              <w:jc w:val="right"/>
              <w:rPr>
                <w:rFonts w:asciiTheme="majorHAnsi" w:hAnsiTheme="majorHAnsi" w:cstheme="majorHAnsi"/>
              </w:rPr>
            </w:pPr>
            <w:r w:rsidRPr="00ED7DA4">
              <w:rPr>
                <w:rFonts w:asciiTheme="majorHAnsi" w:hAnsiTheme="majorHAnsi" w:cstheme="majorHAnsi"/>
                <w:smallCaps/>
                <w:sz w:val="32"/>
                <w:szCs w:val="32"/>
              </w:rPr>
              <w:t>Analyse Fonctionnelle</w:t>
            </w:r>
            <w:r w:rsidR="00884AFA" w:rsidRPr="00ED7DA4">
              <w:rPr>
                <w:rFonts w:asciiTheme="majorHAnsi" w:hAnsiTheme="majorHAnsi" w:cstheme="majorHAnsi"/>
                <w:smallCaps/>
                <w:sz w:val="32"/>
                <w:szCs w:val="32"/>
              </w:rPr>
              <w:t xml:space="preserve"> Détaillé</w:t>
            </w:r>
            <w:r w:rsidR="0080441B">
              <w:rPr>
                <w:rFonts w:asciiTheme="majorHAnsi" w:hAnsiTheme="majorHAnsi" w:cstheme="majorHAnsi"/>
                <w:smallCaps/>
                <w:sz w:val="32"/>
                <w:szCs w:val="32"/>
              </w:rPr>
              <w:t>e</w:t>
            </w:r>
            <w:r w:rsidR="00884AFA" w:rsidRPr="00ED7DA4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r w:rsidR="00684A51" w:rsidRPr="00ED7DA4">
              <w:rPr>
                <w:rFonts w:asciiTheme="majorHAnsi" w:hAnsiTheme="majorHAnsi" w:cstheme="majorHAnsi"/>
                <w:sz w:val="32"/>
                <w:szCs w:val="32"/>
              </w:rPr>
              <w:br/>
            </w:r>
            <w:r w:rsidR="00E40031">
              <w:rPr>
                <w:rFonts w:asciiTheme="majorHAnsi" w:hAnsiTheme="majorHAnsi" w:cstheme="majorHAnsi"/>
                <w:sz w:val="32"/>
                <w:szCs w:val="32"/>
              </w:rPr>
              <w:t>D07</w:t>
            </w:r>
            <w:r w:rsidR="00684A51" w:rsidRPr="00ED7DA4">
              <w:rPr>
                <w:rFonts w:asciiTheme="majorHAnsi" w:hAnsiTheme="majorHAnsi" w:cstheme="majorHAnsi"/>
                <w:sz w:val="32"/>
                <w:szCs w:val="32"/>
              </w:rPr>
              <w:t> :</w:t>
            </w:r>
            <w:r w:rsidR="0016327D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r w:rsidR="002A116B">
              <w:rPr>
                <w:rFonts w:asciiTheme="majorHAnsi" w:hAnsiTheme="majorHAnsi" w:cstheme="majorHAnsi"/>
                <w:sz w:val="32"/>
                <w:szCs w:val="32"/>
              </w:rPr>
              <w:t>modélisation des emballages</w:t>
            </w:r>
          </w:p>
        </w:tc>
      </w:tr>
    </w:tbl>
    <w:p w14:paraId="70438D77" w14:textId="77777777" w:rsidR="00106D9D" w:rsidRPr="00684A51" w:rsidRDefault="00106D9D" w:rsidP="000A6E90"/>
    <w:p w14:paraId="6A970032" w14:textId="77777777" w:rsidR="00106D9D" w:rsidRPr="00684A51" w:rsidRDefault="00106D9D" w:rsidP="000A6E90"/>
    <w:p w14:paraId="3DEF62A5" w14:textId="77777777" w:rsidR="00106D9D" w:rsidRPr="00684A51" w:rsidRDefault="00106D9D" w:rsidP="000A6E90"/>
    <w:p w14:paraId="23A81DAC" w14:textId="77777777" w:rsidR="00106D9D" w:rsidRPr="00684A51" w:rsidRDefault="00106D9D" w:rsidP="000A6E90"/>
    <w:p w14:paraId="03871F23" w14:textId="77777777" w:rsidR="00106D9D" w:rsidRPr="00684A51" w:rsidRDefault="00106D9D" w:rsidP="000A6E90"/>
    <w:p w14:paraId="71C23869" w14:textId="77777777" w:rsidR="00106D9D" w:rsidRPr="00684A51" w:rsidRDefault="00106D9D" w:rsidP="000A6E90"/>
    <w:p w14:paraId="42FB04E9" w14:textId="77777777" w:rsidR="00106D9D" w:rsidRPr="00684A51" w:rsidRDefault="00106D9D" w:rsidP="000A6E90"/>
    <w:p w14:paraId="32F846B9" w14:textId="77777777" w:rsidR="00106D9D" w:rsidRPr="00684A51" w:rsidRDefault="00106D9D" w:rsidP="000A6E90"/>
    <w:p w14:paraId="79BDE625" w14:textId="77777777" w:rsidR="00106D9D" w:rsidRPr="00684A51" w:rsidRDefault="00106D9D" w:rsidP="000A6E90"/>
    <w:tbl>
      <w:tblPr>
        <w:tblStyle w:val="Grilledutableau"/>
        <w:tblW w:w="0" w:type="auto"/>
        <w:tblInd w:w="1059" w:type="dxa"/>
        <w:tblLook w:val="04A0" w:firstRow="1" w:lastRow="0" w:firstColumn="1" w:lastColumn="0" w:noHBand="0" w:noVBand="1"/>
      </w:tblPr>
      <w:tblGrid>
        <w:gridCol w:w="2122"/>
        <w:gridCol w:w="4819"/>
      </w:tblGrid>
      <w:tr w:rsidR="00106D9D" w:rsidRPr="00684A51" w14:paraId="749707E9" w14:textId="77777777" w:rsidTr="00D7375C">
        <w:tc>
          <w:tcPr>
            <w:tcW w:w="2122" w:type="dxa"/>
          </w:tcPr>
          <w:p w14:paraId="05330977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Version :</w:t>
            </w:r>
          </w:p>
        </w:tc>
        <w:tc>
          <w:tcPr>
            <w:tcW w:w="4819" w:type="dxa"/>
          </w:tcPr>
          <w:p w14:paraId="11FEBCA0" w14:textId="595B8040" w:rsidR="00106D9D" w:rsidRPr="00684A51" w:rsidRDefault="001937EE" w:rsidP="000A6E90">
            <w:r w:rsidRPr="00684A51">
              <w:t>V</w:t>
            </w:r>
            <w:r w:rsidR="002A187A" w:rsidRPr="00684A51">
              <w:t>1.</w:t>
            </w:r>
            <w:r w:rsidR="00AD04C0">
              <w:t>2</w:t>
            </w:r>
          </w:p>
        </w:tc>
      </w:tr>
      <w:tr w:rsidR="00106D9D" w:rsidRPr="00684A51" w14:paraId="78012234" w14:textId="77777777" w:rsidTr="00D7375C">
        <w:tc>
          <w:tcPr>
            <w:tcW w:w="2122" w:type="dxa"/>
          </w:tcPr>
          <w:p w14:paraId="611761EA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Date :</w:t>
            </w:r>
          </w:p>
        </w:tc>
        <w:tc>
          <w:tcPr>
            <w:tcW w:w="4819" w:type="dxa"/>
          </w:tcPr>
          <w:p w14:paraId="591439FA" w14:textId="2D268A4D" w:rsidR="00106D9D" w:rsidRPr="00684A51" w:rsidRDefault="000544D2" w:rsidP="000A6E90">
            <w:r>
              <w:t>07/07/2021</w:t>
            </w:r>
          </w:p>
        </w:tc>
      </w:tr>
      <w:tr w:rsidR="00106D9D" w:rsidRPr="00684A51" w14:paraId="797F9D06" w14:textId="77777777" w:rsidTr="00D7375C">
        <w:tc>
          <w:tcPr>
            <w:tcW w:w="2122" w:type="dxa"/>
          </w:tcPr>
          <w:p w14:paraId="5E8A24CB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Classification :</w:t>
            </w:r>
          </w:p>
        </w:tc>
        <w:tc>
          <w:tcPr>
            <w:tcW w:w="4819" w:type="dxa"/>
          </w:tcPr>
          <w:p w14:paraId="74B25BFB" w14:textId="33360478" w:rsidR="00106D9D" w:rsidRPr="00684A51" w:rsidRDefault="00106D9D" w:rsidP="000A6E90">
            <w:r w:rsidRPr="00684A51">
              <w:t xml:space="preserve">Usage Strictement Interne </w:t>
            </w:r>
          </w:p>
        </w:tc>
      </w:tr>
      <w:tr w:rsidR="00106D9D" w:rsidRPr="00684A51" w14:paraId="66656B9E" w14:textId="77777777" w:rsidTr="00D7375C">
        <w:tc>
          <w:tcPr>
            <w:tcW w:w="2122" w:type="dxa"/>
          </w:tcPr>
          <w:p w14:paraId="2FB7DE4D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Auteur(s) :</w:t>
            </w:r>
          </w:p>
        </w:tc>
        <w:tc>
          <w:tcPr>
            <w:tcW w:w="4819" w:type="dxa"/>
          </w:tcPr>
          <w:p w14:paraId="3BD7F1D6" w14:textId="117D3AE5" w:rsidR="00106D9D" w:rsidRPr="00684A51" w:rsidRDefault="002A187A" w:rsidP="000A6E90">
            <w:r w:rsidRPr="00684A51">
              <w:t>Mahdi Besbes</w:t>
            </w:r>
          </w:p>
        </w:tc>
      </w:tr>
      <w:tr w:rsidR="00106D9D" w:rsidRPr="00684A51" w14:paraId="4099CB6F" w14:textId="77777777" w:rsidTr="00D7375C">
        <w:tc>
          <w:tcPr>
            <w:tcW w:w="2122" w:type="dxa"/>
            <w:vMerge w:val="restart"/>
          </w:tcPr>
          <w:p w14:paraId="5BDE742C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Destinataires :</w:t>
            </w:r>
          </w:p>
        </w:tc>
        <w:tc>
          <w:tcPr>
            <w:tcW w:w="4819" w:type="dxa"/>
          </w:tcPr>
          <w:p w14:paraId="001BABC8" w14:textId="139D0D88" w:rsidR="00106D9D" w:rsidRPr="00684A51" w:rsidRDefault="002A187A" w:rsidP="000A6E90">
            <w:r w:rsidRPr="00684A51">
              <w:t xml:space="preserve">Anouar </w:t>
            </w:r>
            <w:proofErr w:type="spellStart"/>
            <w:r w:rsidRPr="00684A51">
              <w:t>Marai</w:t>
            </w:r>
            <w:proofErr w:type="spellEnd"/>
          </w:p>
        </w:tc>
      </w:tr>
      <w:tr w:rsidR="00106D9D" w:rsidRPr="00684A51" w14:paraId="543FEB3E" w14:textId="77777777" w:rsidTr="00D7375C">
        <w:tc>
          <w:tcPr>
            <w:tcW w:w="2122" w:type="dxa"/>
            <w:vMerge/>
          </w:tcPr>
          <w:p w14:paraId="671E2881" w14:textId="77777777" w:rsidR="00106D9D" w:rsidRPr="005B59FE" w:rsidRDefault="00106D9D" w:rsidP="000A6E90">
            <w:pPr>
              <w:rPr>
                <w:b/>
                <w:bCs/>
              </w:rPr>
            </w:pPr>
          </w:p>
        </w:tc>
        <w:tc>
          <w:tcPr>
            <w:tcW w:w="4819" w:type="dxa"/>
          </w:tcPr>
          <w:p w14:paraId="0B04DA86" w14:textId="2FF3570F" w:rsidR="00106D9D" w:rsidRPr="00684A51" w:rsidRDefault="00D454CE" w:rsidP="000A6E90">
            <w:r>
              <w:t>Elias Keshi</w:t>
            </w:r>
          </w:p>
        </w:tc>
      </w:tr>
      <w:tr w:rsidR="00106D9D" w:rsidRPr="00684A51" w14:paraId="4EF75D75" w14:textId="77777777" w:rsidTr="00D7375C">
        <w:tc>
          <w:tcPr>
            <w:tcW w:w="2122" w:type="dxa"/>
          </w:tcPr>
          <w:p w14:paraId="7942E12C" w14:textId="6EA65819" w:rsidR="00106D9D" w:rsidRPr="005B59FE" w:rsidRDefault="00106D9D" w:rsidP="00FE1D9E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Copies à :</w:t>
            </w:r>
          </w:p>
        </w:tc>
        <w:tc>
          <w:tcPr>
            <w:tcW w:w="4819" w:type="dxa"/>
          </w:tcPr>
          <w:p w14:paraId="15C55916" w14:textId="00C6E472" w:rsidR="00106D9D" w:rsidRPr="00684A51" w:rsidRDefault="00106D9D" w:rsidP="000A6E90"/>
        </w:tc>
      </w:tr>
    </w:tbl>
    <w:p w14:paraId="4274B08D" w14:textId="77777777" w:rsidR="00106D9D" w:rsidRPr="00684A51" w:rsidRDefault="00106D9D" w:rsidP="000A6E90"/>
    <w:p w14:paraId="11A5D928" w14:textId="77777777" w:rsidR="00106D9D" w:rsidRPr="00684A51" w:rsidRDefault="00106D9D" w:rsidP="000A6E90"/>
    <w:p w14:paraId="22889565" w14:textId="77777777" w:rsidR="00106D9D" w:rsidRPr="00684A51" w:rsidRDefault="00106D9D" w:rsidP="000A6E90"/>
    <w:p w14:paraId="6CD81091" w14:textId="3DB7ACA0" w:rsidR="00106D9D" w:rsidRPr="00684A51" w:rsidRDefault="00106D9D" w:rsidP="000A6E90"/>
    <w:sdt>
      <w:sdtPr>
        <w:rPr>
          <w:rFonts w:ascii="Calibri Light" w:eastAsiaTheme="minorEastAsia" w:hAnsi="Calibri Light" w:cstheme="minorBidi"/>
          <w:smallCaps w:val="0"/>
          <w:color w:val="auto"/>
          <w:sz w:val="24"/>
          <w:szCs w:val="24"/>
        </w:rPr>
        <w:id w:val="-331684137"/>
        <w:docPartObj>
          <w:docPartGallery w:val="Table of Contents"/>
          <w:docPartUnique/>
        </w:docPartObj>
      </w:sdtPr>
      <w:sdtEndPr/>
      <w:sdtContent>
        <w:p w14:paraId="38007274" w14:textId="77777777" w:rsidR="00106D9D" w:rsidRPr="001B6AA0" w:rsidRDefault="00106D9D" w:rsidP="00151B86">
          <w:pPr>
            <w:pStyle w:val="En-ttedetabledesmatires"/>
          </w:pPr>
          <w:r w:rsidRPr="001B6AA0">
            <w:t>Table des matières</w:t>
          </w:r>
        </w:p>
        <w:p w14:paraId="3C223F29" w14:textId="3E2BB3E2" w:rsidR="00AD04C0" w:rsidRDefault="00106D9D">
          <w:pPr>
            <w:pStyle w:val="TM1"/>
            <w:rPr>
              <w:rFonts w:asciiTheme="minorHAnsi" w:hAnsiTheme="minorHAnsi"/>
              <w:noProof/>
              <w:sz w:val="22"/>
              <w:szCs w:val="22"/>
            </w:rPr>
          </w:pPr>
          <w:r w:rsidRPr="00684A51">
            <w:rPr>
              <w:rFonts w:cs="Calibri Light"/>
            </w:rPr>
            <w:fldChar w:fldCharType="begin"/>
          </w:r>
          <w:r w:rsidRPr="00684A51">
            <w:rPr>
              <w:rFonts w:cs="Calibri Light"/>
            </w:rPr>
            <w:instrText xml:space="preserve"> TOC \o "1-3" \h \z \u </w:instrText>
          </w:r>
          <w:r w:rsidRPr="00684A51">
            <w:rPr>
              <w:rFonts w:cs="Calibri Light"/>
            </w:rPr>
            <w:fldChar w:fldCharType="separate"/>
          </w:r>
          <w:hyperlink w:anchor="_Toc77571807" w:history="1">
            <w:r w:rsidR="00AD04C0" w:rsidRPr="00864923">
              <w:rPr>
                <w:rStyle w:val="Lienhypertexte"/>
                <w:noProof/>
              </w:rPr>
              <w:t>1</w:t>
            </w:r>
            <w:r w:rsidR="00AD04C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AD04C0" w:rsidRPr="00864923">
              <w:rPr>
                <w:rStyle w:val="Lienhypertexte"/>
                <w:noProof/>
              </w:rPr>
              <w:t>Besoins Clients</w:t>
            </w:r>
            <w:r w:rsidR="00AD04C0">
              <w:rPr>
                <w:noProof/>
                <w:webHidden/>
              </w:rPr>
              <w:tab/>
            </w:r>
            <w:r w:rsidR="00AD04C0">
              <w:rPr>
                <w:noProof/>
                <w:webHidden/>
              </w:rPr>
              <w:fldChar w:fldCharType="begin"/>
            </w:r>
            <w:r w:rsidR="00AD04C0">
              <w:rPr>
                <w:noProof/>
                <w:webHidden/>
              </w:rPr>
              <w:instrText xml:space="preserve"> PAGEREF _Toc77571807 \h </w:instrText>
            </w:r>
            <w:r w:rsidR="00AD04C0">
              <w:rPr>
                <w:noProof/>
                <w:webHidden/>
              </w:rPr>
            </w:r>
            <w:r w:rsidR="00AD04C0">
              <w:rPr>
                <w:noProof/>
                <w:webHidden/>
              </w:rPr>
              <w:fldChar w:fldCharType="separate"/>
            </w:r>
            <w:r w:rsidR="00AD04C0">
              <w:rPr>
                <w:noProof/>
                <w:webHidden/>
              </w:rPr>
              <w:t>4</w:t>
            </w:r>
            <w:r w:rsidR="00AD04C0">
              <w:rPr>
                <w:noProof/>
                <w:webHidden/>
              </w:rPr>
              <w:fldChar w:fldCharType="end"/>
            </w:r>
          </w:hyperlink>
        </w:p>
        <w:p w14:paraId="08DDD0A7" w14:textId="02A3FFE6" w:rsidR="00AD04C0" w:rsidRDefault="00E74DC1">
          <w:pPr>
            <w:pStyle w:val="TM1"/>
            <w:rPr>
              <w:rFonts w:asciiTheme="minorHAnsi" w:hAnsiTheme="minorHAnsi"/>
              <w:noProof/>
              <w:sz w:val="22"/>
              <w:szCs w:val="22"/>
            </w:rPr>
          </w:pPr>
          <w:hyperlink w:anchor="_Toc77571808" w:history="1">
            <w:r w:rsidR="00AD04C0" w:rsidRPr="00864923">
              <w:rPr>
                <w:rStyle w:val="Lienhypertexte"/>
                <w:noProof/>
              </w:rPr>
              <w:t>2</w:t>
            </w:r>
            <w:r w:rsidR="00AD04C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AD04C0" w:rsidRPr="00864923">
              <w:rPr>
                <w:rStyle w:val="Lienhypertexte"/>
                <w:noProof/>
              </w:rPr>
              <w:t>Indentification des Gaps</w:t>
            </w:r>
            <w:r w:rsidR="00AD04C0">
              <w:rPr>
                <w:noProof/>
                <w:webHidden/>
              </w:rPr>
              <w:tab/>
            </w:r>
            <w:r w:rsidR="00AD04C0">
              <w:rPr>
                <w:noProof/>
                <w:webHidden/>
              </w:rPr>
              <w:fldChar w:fldCharType="begin"/>
            </w:r>
            <w:r w:rsidR="00AD04C0">
              <w:rPr>
                <w:noProof/>
                <w:webHidden/>
              </w:rPr>
              <w:instrText xml:space="preserve"> PAGEREF _Toc77571808 \h </w:instrText>
            </w:r>
            <w:r w:rsidR="00AD04C0">
              <w:rPr>
                <w:noProof/>
                <w:webHidden/>
              </w:rPr>
            </w:r>
            <w:r w:rsidR="00AD04C0">
              <w:rPr>
                <w:noProof/>
                <w:webHidden/>
              </w:rPr>
              <w:fldChar w:fldCharType="separate"/>
            </w:r>
            <w:r w:rsidR="00AD04C0">
              <w:rPr>
                <w:noProof/>
                <w:webHidden/>
              </w:rPr>
              <w:t>4</w:t>
            </w:r>
            <w:r w:rsidR="00AD04C0">
              <w:rPr>
                <w:noProof/>
                <w:webHidden/>
              </w:rPr>
              <w:fldChar w:fldCharType="end"/>
            </w:r>
          </w:hyperlink>
        </w:p>
        <w:p w14:paraId="409A5875" w14:textId="2A698B8A" w:rsidR="00AD04C0" w:rsidRDefault="00E74DC1">
          <w:pPr>
            <w:pStyle w:val="TM2"/>
            <w:rPr>
              <w:rFonts w:asciiTheme="minorHAnsi" w:hAnsiTheme="minorHAnsi"/>
              <w:noProof/>
              <w:sz w:val="22"/>
              <w:szCs w:val="22"/>
            </w:rPr>
          </w:pPr>
          <w:hyperlink w:anchor="_Toc77571809" w:history="1">
            <w:r w:rsidR="00AD04C0" w:rsidRPr="00864923">
              <w:rPr>
                <w:rStyle w:val="Lienhypertexte"/>
                <w:noProof/>
              </w:rPr>
              <w:t>2.1</w:t>
            </w:r>
            <w:r w:rsidR="00AD04C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AD04C0" w:rsidRPr="00864923">
              <w:rPr>
                <w:rStyle w:val="Lienhypertexte"/>
                <w:noProof/>
              </w:rPr>
              <w:t>Analyse détaillée Gap :  D07.G01</w:t>
            </w:r>
            <w:r w:rsidR="00AD04C0">
              <w:rPr>
                <w:noProof/>
                <w:webHidden/>
              </w:rPr>
              <w:tab/>
            </w:r>
            <w:r w:rsidR="00AD04C0">
              <w:rPr>
                <w:noProof/>
                <w:webHidden/>
              </w:rPr>
              <w:fldChar w:fldCharType="begin"/>
            </w:r>
            <w:r w:rsidR="00AD04C0">
              <w:rPr>
                <w:noProof/>
                <w:webHidden/>
              </w:rPr>
              <w:instrText xml:space="preserve"> PAGEREF _Toc77571809 \h </w:instrText>
            </w:r>
            <w:r w:rsidR="00AD04C0">
              <w:rPr>
                <w:noProof/>
                <w:webHidden/>
              </w:rPr>
            </w:r>
            <w:r w:rsidR="00AD04C0">
              <w:rPr>
                <w:noProof/>
                <w:webHidden/>
              </w:rPr>
              <w:fldChar w:fldCharType="separate"/>
            </w:r>
            <w:r w:rsidR="00AD04C0">
              <w:rPr>
                <w:noProof/>
                <w:webHidden/>
              </w:rPr>
              <w:t>4</w:t>
            </w:r>
            <w:r w:rsidR="00AD04C0">
              <w:rPr>
                <w:noProof/>
                <w:webHidden/>
              </w:rPr>
              <w:fldChar w:fldCharType="end"/>
            </w:r>
          </w:hyperlink>
        </w:p>
        <w:p w14:paraId="7C404669" w14:textId="79443A35" w:rsidR="00AD04C0" w:rsidRDefault="00E74DC1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77571810" w:history="1">
            <w:r w:rsidR="00AD04C0" w:rsidRPr="00864923">
              <w:rPr>
                <w:rStyle w:val="Lienhypertexte"/>
                <w:noProof/>
              </w:rPr>
              <w:t>2.1.1</w:t>
            </w:r>
            <w:r w:rsidR="00AD04C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AD04C0" w:rsidRPr="00864923">
              <w:rPr>
                <w:rStyle w:val="Lienhypertexte"/>
                <w:noProof/>
              </w:rPr>
              <w:t>Existant</w:t>
            </w:r>
            <w:r w:rsidR="00AD04C0">
              <w:rPr>
                <w:noProof/>
                <w:webHidden/>
              </w:rPr>
              <w:tab/>
            </w:r>
            <w:r w:rsidR="00AD04C0">
              <w:rPr>
                <w:noProof/>
                <w:webHidden/>
              </w:rPr>
              <w:fldChar w:fldCharType="begin"/>
            </w:r>
            <w:r w:rsidR="00AD04C0">
              <w:rPr>
                <w:noProof/>
                <w:webHidden/>
              </w:rPr>
              <w:instrText xml:space="preserve"> PAGEREF _Toc77571810 \h </w:instrText>
            </w:r>
            <w:r w:rsidR="00AD04C0">
              <w:rPr>
                <w:noProof/>
                <w:webHidden/>
              </w:rPr>
            </w:r>
            <w:r w:rsidR="00AD04C0">
              <w:rPr>
                <w:noProof/>
                <w:webHidden/>
              </w:rPr>
              <w:fldChar w:fldCharType="separate"/>
            </w:r>
            <w:r w:rsidR="00AD04C0">
              <w:rPr>
                <w:noProof/>
                <w:webHidden/>
              </w:rPr>
              <w:t>4</w:t>
            </w:r>
            <w:r w:rsidR="00AD04C0">
              <w:rPr>
                <w:noProof/>
                <w:webHidden/>
              </w:rPr>
              <w:fldChar w:fldCharType="end"/>
            </w:r>
          </w:hyperlink>
        </w:p>
        <w:p w14:paraId="48DA160B" w14:textId="40B1174F" w:rsidR="00AD04C0" w:rsidRDefault="00E74DC1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77571811" w:history="1">
            <w:r w:rsidR="00AD04C0" w:rsidRPr="00864923">
              <w:rPr>
                <w:rStyle w:val="Lienhypertexte"/>
                <w:noProof/>
              </w:rPr>
              <w:t>2.1.2</w:t>
            </w:r>
            <w:r w:rsidR="00AD04C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AD04C0" w:rsidRPr="00864923">
              <w:rPr>
                <w:rStyle w:val="Lienhypertexte"/>
                <w:noProof/>
              </w:rPr>
              <w:t>Modifications</w:t>
            </w:r>
            <w:r w:rsidR="00AD04C0">
              <w:rPr>
                <w:noProof/>
                <w:webHidden/>
              </w:rPr>
              <w:tab/>
            </w:r>
            <w:r w:rsidR="00AD04C0">
              <w:rPr>
                <w:noProof/>
                <w:webHidden/>
              </w:rPr>
              <w:fldChar w:fldCharType="begin"/>
            </w:r>
            <w:r w:rsidR="00AD04C0">
              <w:rPr>
                <w:noProof/>
                <w:webHidden/>
              </w:rPr>
              <w:instrText xml:space="preserve"> PAGEREF _Toc77571811 \h </w:instrText>
            </w:r>
            <w:r w:rsidR="00AD04C0">
              <w:rPr>
                <w:noProof/>
                <w:webHidden/>
              </w:rPr>
            </w:r>
            <w:r w:rsidR="00AD04C0">
              <w:rPr>
                <w:noProof/>
                <w:webHidden/>
              </w:rPr>
              <w:fldChar w:fldCharType="separate"/>
            </w:r>
            <w:r w:rsidR="00AD04C0">
              <w:rPr>
                <w:noProof/>
                <w:webHidden/>
              </w:rPr>
              <w:t>4</w:t>
            </w:r>
            <w:r w:rsidR="00AD04C0">
              <w:rPr>
                <w:noProof/>
                <w:webHidden/>
              </w:rPr>
              <w:fldChar w:fldCharType="end"/>
            </w:r>
          </w:hyperlink>
        </w:p>
        <w:p w14:paraId="718C6D0C" w14:textId="205A703C" w:rsidR="00AD04C0" w:rsidRDefault="00E74DC1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77571812" w:history="1">
            <w:r w:rsidR="00AD04C0" w:rsidRPr="00864923">
              <w:rPr>
                <w:rStyle w:val="Lienhypertexte"/>
                <w:noProof/>
              </w:rPr>
              <w:t>2.1.3</w:t>
            </w:r>
            <w:r w:rsidR="00AD04C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AD04C0" w:rsidRPr="00864923">
              <w:rPr>
                <w:rStyle w:val="Lienhypertexte"/>
                <w:noProof/>
              </w:rPr>
              <w:t>Règles de Gestion</w:t>
            </w:r>
            <w:r w:rsidR="00AD04C0">
              <w:rPr>
                <w:noProof/>
                <w:webHidden/>
              </w:rPr>
              <w:tab/>
            </w:r>
            <w:r w:rsidR="00AD04C0">
              <w:rPr>
                <w:noProof/>
                <w:webHidden/>
              </w:rPr>
              <w:fldChar w:fldCharType="begin"/>
            </w:r>
            <w:r w:rsidR="00AD04C0">
              <w:rPr>
                <w:noProof/>
                <w:webHidden/>
              </w:rPr>
              <w:instrText xml:space="preserve"> PAGEREF _Toc77571812 \h </w:instrText>
            </w:r>
            <w:r w:rsidR="00AD04C0">
              <w:rPr>
                <w:noProof/>
                <w:webHidden/>
              </w:rPr>
            </w:r>
            <w:r w:rsidR="00AD04C0">
              <w:rPr>
                <w:noProof/>
                <w:webHidden/>
              </w:rPr>
              <w:fldChar w:fldCharType="separate"/>
            </w:r>
            <w:r w:rsidR="00AD04C0">
              <w:rPr>
                <w:noProof/>
                <w:webHidden/>
              </w:rPr>
              <w:t>4</w:t>
            </w:r>
            <w:r w:rsidR="00AD04C0">
              <w:rPr>
                <w:noProof/>
                <w:webHidden/>
              </w:rPr>
              <w:fldChar w:fldCharType="end"/>
            </w:r>
          </w:hyperlink>
        </w:p>
        <w:p w14:paraId="33406962" w14:textId="2321CAAB" w:rsidR="00AD04C0" w:rsidRDefault="00E74DC1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77571813" w:history="1">
            <w:r w:rsidR="00AD04C0" w:rsidRPr="00864923">
              <w:rPr>
                <w:rStyle w:val="Lienhypertexte"/>
                <w:noProof/>
              </w:rPr>
              <w:t>2.1.4</w:t>
            </w:r>
            <w:r w:rsidR="00AD04C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AD04C0" w:rsidRPr="00864923">
              <w:rPr>
                <w:rStyle w:val="Lienhypertexte"/>
                <w:noProof/>
              </w:rPr>
              <w:t>Scénarii de Test</w:t>
            </w:r>
            <w:r w:rsidR="00AD04C0">
              <w:rPr>
                <w:noProof/>
                <w:webHidden/>
              </w:rPr>
              <w:tab/>
            </w:r>
            <w:r w:rsidR="00AD04C0">
              <w:rPr>
                <w:noProof/>
                <w:webHidden/>
              </w:rPr>
              <w:fldChar w:fldCharType="begin"/>
            </w:r>
            <w:r w:rsidR="00AD04C0">
              <w:rPr>
                <w:noProof/>
                <w:webHidden/>
              </w:rPr>
              <w:instrText xml:space="preserve"> PAGEREF _Toc77571813 \h </w:instrText>
            </w:r>
            <w:r w:rsidR="00AD04C0">
              <w:rPr>
                <w:noProof/>
                <w:webHidden/>
              </w:rPr>
            </w:r>
            <w:r w:rsidR="00AD04C0">
              <w:rPr>
                <w:noProof/>
                <w:webHidden/>
              </w:rPr>
              <w:fldChar w:fldCharType="separate"/>
            </w:r>
            <w:r w:rsidR="00AD04C0">
              <w:rPr>
                <w:noProof/>
                <w:webHidden/>
              </w:rPr>
              <w:t>4</w:t>
            </w:r>
            <w:r w:rsidR="00AD04C0">
              <w:rPr>
                <w:noProof/>
                <w:webHidden/>
              </w:rPr>
              <w:fldChar w:fldCharType="end"/>
            </w:r>
          </w:hyperlink>
        </w:p>
        <w:p w14:paraId="4917B08A" w14:textId="33AB201A" w:rsidR="00AD04C0" w:rsidRDefault="00E74DC1">
          <w:pPr>
            <w:pStyle w:val="TM2"/>
            <w:rPr>
              <w:rFonts w:asciiTheme="minorHAnsi" w:hAnsiTheme="minorHAnsi"/>
              <w:noProof/>
              <w:sz w:val="22"/>
              <w:szCs w:val="22"/>
            </w:rPr>
          </w:pPr>
          <w:hyperlink w:anchor="_Toc77571814" w:history="1">
            <w:r w:rsidR="00AD04C0" w:rsidRPr="00864923">
              <w:rPr>
                <w:rStyle w:val="Lienhypertexte"/>
                <w:noProof/>
              </w:rPr>
              <w:t>2.2</w:t>
            </w:r>
            <w:r w:rsidR="00AD04C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AD04C0" w:rsidRPr="00864923">
              <w:rPr>
                <w:rStyle w:val="Lienhypertexte"/>
                <w:noProof/>
              </w:rPr>
              <w:t>Analyse détaillée Gap :  D07.G02</w:t>
            </w:r>
            <w:r w:rsidR="00AD04C0">
              <w:rPr>
                <w:noProof/>
                <w:webHidden/>
              </w:rPr>
              <w:tab/>
            </w:r>
            <w:r w:rsidR="00AD04C0">
              <w:rPr>
                <w:noProof/>
                <w:webHidden/>
              </w:rPr>
              <w:fldChar w:fldCharType="begin"/>
            </w:r>
            <w:r w:rsidR="00AD04C0">
              <w:rPr>
                <w:noProof/>
                <w:webHidden/>
              </w:rPr>
              <w:instrText xml:space="preserve"> PAGEREF _Toc77571814 \h </w:instrText>
            </w:r>
            <w:r w:rsidR="00AD04C0">
              <w:rPr>
                <w:noProof/>
                <w:webHidden/>
              </w:rPr>
            </w:r>
            <w:r w:rsidR="00AD04C0">
              <w:rPr>
                <w:noProof/>
                <w:webHidden/>
              </w:rPr>
              <w:fldChar w:fldCharType="separate"/>
            </w:r>
            <w:r w:rsidR="00AD04C0">
              <w:rPr>
                <w:noProof/>
                <w:webHidden/>
              </w:rPr>
              <w:t>5</w:t>
            </w:r>
            <w:r w:rsidR="00AD04C0">
              <w:rPr>
                <w:noProof/>
                <w:webHidden/>
              </w:rPr>
              <w:fldChar w:fldCharType="end"/>
            </w:r>
          </w:hyperlink>
        </w:p>
        <w:p w14:paraId="2CDC731A" w14:textId="1E937C5D" w:rsidR="00AD04C0" w:rsidRDefault="00E74DC1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77571815" w:history="1">
            <w:r w:rsidR="00AD04C0" w:rsidRPr="00864923">
              <w:rPr>
                <w:rStyle w:val="Lienhypertexte"/>
                <w:noProof/>
              </w:rPr>
              <w:t>2.2.1</w:t>
            </w:r>
            <w:r w:rsidR="00AD04C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AD04C0" w:rsidRPr="00864923">
              <w:rPr>
                <w:rStyle w:val="Lienhypertexte"/>
                <w:noProof/>
              </w:rPr>
              <w:t>Existant</w:t>
            </w:r>
            <w:r w:rsidR="00AD04C0">
              <w:rPr>
                <w:noProof/>
                <w:webHidden/>
              </w:rPr>
              <w:tab/>
            </w:r>
            <w:r w:rsidR="00AD04C0">
              <w:rPr>
                <w:noProof/>
                <w:webHidden/>
              </w:rPr>
              <w:fldChar w:fldCharType="begin"/>
            </w:r>
            <w:r w:rsidR="00AD04C0">
              <w:rPr>
                <w:noProof/>
                <w:webHidden/>
              </w:rPr>
              <w:instrText xml:space="preserve"> PAGEREF _Toc77571815 \h </w:instrText>
            </w:r>
            <w:r w:rsidR="00AD04C0">
              <w:rPr>
                <w:noProof/>
                <w:webHidden/>
              </w:rPr>
            </w:r>
            <w:r w:rsidR="00AD04C0">
              <w:rPr>
                <w:noProof/>
                <w:webHidden/>
              </w:rPr>
              <w:fldChar w:fldCharType="separate"/>
            </w:r>
            <w:r w:rsidR="00AD04C0">
              <w:rPr>
                <w:noProof/>
                <w:webHidden/>
              </w:rPr>
              <w:t>5</w:t>
            </w:r>
            <w:r w:rsidR="00AD04C0">
              <w:rPr>
                <w:noProof/>
                <w:webHidden/>
              </w:rPr>
              <w:fldChar w:fldCharType="end"/>
            </w:r>
          </w:hyperlink>
        </w:p>
        <w:p w14:paraId="2038858A" w14:textId="06684933" w:rsidR="00AD04C0" w:rsidRDefault="00E74DC1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77571816" w:history="1">
            <w:r w:rsidR="00AD04C0" w:rsidRPr="00864923">
              <w:rPr>
                <w:rStyle w:val="Lienhypertexte"/>
                <w:noProof/>
              </w:rPr>
              <w:t>2.2.2</w:t>
            </w:r>
            <w:r w:rsidR="00AD04C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AD04C0" w:rsidRPr="00864923">
              <w:rPr>
                <w:rStyle w:val="Lienhypertexte"/>
                <w:noProof/>
              </w:rPr>
              <w:t>Modifications</w:t>
            </w:r>
            <w:r w:rsidR="00AD04C0">
              <w:rPr>
                <w:noProof/>
                <w:webHidden/>
              </w:rPr>
              <w:tab/>
            </w:r>
            <w:r w:rsidR="00AD04C0">
              <w:rPr>
                <w:noProof/>
                <w:webHidden/>
              </w:rPr>
              <w:fldChar w:fldCharType="begin"/>
            </w:r>
            <w:r w:rsidR="00AD04C0">
              <w:rPr>
                <w:noProof/>
                <w:webHidden/>
              </w:rPr>
              <w:instrText xml:space="preserve"> PAGEREF _Toc77571816 \h </w:instrText>
            </w:r>
            <w:r w:rsidR="00AD04C0">
              <w:rPr>
                <w:noProof/>
                <w:webHidden/>
              </w:rPr>
            </w:r>
            <w:r w:rsidR="00AD04C0">
              <w:rPr>
                <w:noProof/>
                <w:webHidden/>
              </w:rPr>
              <w:fldChar w:fldCharType="separate"/>
            </w:r>
            <w:r w:rsidR="00AD04C0">
              <w:rPr>
                <w:noProof/>
                <w:webHidden/>
              </w:rPr>
              <w:t>5</w:t>
            </w:r>
            <w:r w:rsidR="00AD04C0">
              <w:rPr>
                <w:noProof/>
                <w:webHidden/>
              </w:rPr>
              <w:fldChar w:fldCharType="end"/>
            </w:r>
          </w:hyperlink>
        </w:p>
        <w:p w14:paraId="3367B17C" w14:textId="178EF272" w:rsidR="00AD04C0" w:rsidRDefault="00E74DC1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77571817" w:history="1">
            <w:r w:rsidR="00AD04C0" w:rsidRPr="00864923">
              <w:rPr>
                <w:rStyle w:val="Lienhypertexte"/>
                <w:noProof/>
              </w:rPr>
              <w:t>2.2.3</w:t>
            </w:r>
            <w:r w:rsidR="00AD04C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AD04C0" w:rsidRPr="00864923">
              <w:rPr>
                <w:rStyle w:val="Lienhypertexte"/>
                <w:noProof/>
              </w:rPr>
              <w:t>Règles de Gestion</w:t>
            </w:r>
            <w:r w:rsidR="00AD04C0">
              <w:rPr>
                <w:noProof/>
                <w:webHidden/>
              </w:rPr>
              <w:tab/>
            </w:r>
            <w:r w:rsidR="00AD04C0">
              <w:rPr>
                <w:noProof/>
                <w:webHidden/>
              </w:rPr>
              <w:fldChar w:fldCharType="begin"/>
            </w:r>
            <w:r w:rsidR="00AD04C0">
              <w:rPr>
                <w:noProof/>
                <w:webHidden/>
              </w:rPr>
              <w:instrText xml:space="preserve"> PAGEREF _Toc77571817 \h </w:instrText>
            </w:r>
            <w:r w:rsidR="00AD04C0">
              <w:rPr>
                <w:noProof/>
                <w:webHidden/>
              </w:rPr>
            </w:r>
            <w:r w:rsidR="00AD04C0">
              <w:rPr>
                <w:noProof/>
                <w:webHidden/>
              </w:rPr>
              <w:fldChar w:fldCharType="separate"/>
            </w:r>
            <w:r w:rsidR="00AD04C0">
              <w:rPr>
                <w:noProof/>
                <w:webHidden/>
              </w:rPr>
              <w:t>5</w:t>
            </w:r>
            <w:r w:rsidR="00AD04C0">
              <w:rPr>
                <w:noProof/>
                <w:webHidden/>
              </w:rPr>
              <w:fldChar w:fldCharType="end"/>
            </w:r>
          </w:hyperlink>
        </w:p>
        <w:p w14:paraId="2C10BE49" w14:textId="4724E284" w:rsidR="00AD04C0" w:rsidRDefault="00E74DC1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77571818" w:history="1">
            <w:r w:rsidR="00AD04C0" w:rsidRPr="00864923">
              <w:rPr>
                <w:rStyle w:val="Lienhypertexte"/>
                <w:noProof/>
              </w:rPr>
              <w:t>2.2.4</w:t>
            </w:r>
            <w:r w:rsidR="00AD04C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AD04C0" w:rsidRPr="00864923">
              <w:rPr>
                <w:rStyle w:val="Lienhypertexte"/>
                <w:noProof/>
              </w:rPr>
              <w:t>Scénarii de Test</w:t>
            </w:r>
            <w:r w:rsidR="00AD04C0">
              <w:rPr>
                <w:noProof/>
                <w:webHidden/>
              </w:rPr>
              <w:tab/>
            </w:r>
            <w:r w:rsidR="00AD04C0">
              <w:rPr>
                <w:noProof/>
                <w:webHidden/>
              </w:rPr>
              <w:fldChar w:fldCharType="begin"/>
            </w:r>
            <w:r w:rsidR="00AD04C0">
              <w:rPr>
                <w:noProof/>
                <w:webHidden/>
              </w:rPr>
              <w:instrText xml:space="preserve"> PAGEREF _Toc77571818 \h </w:instrText>
            </w:r>
            <w:r w:rsidR="00AD04C0">
              <w:rPr>
                <w:noProof/>
                <w:webHidden/>
              </w:rPr>
            </w:r>
            <w:r w:rsidR="00AD04C0">
              <w:rPr>
                <w:noProof/>
                <w:webHidden/>
              </w:rPr>
              <w:fldChar w:fldCharType="separate"/>
            </w:r>
            <w:r w:rsidR="00AD04C0">
              <w:rPr>
                <w:noProof/>
                <w:webHidden/>
              </w:rPr>
              <w:t>5</w:t>
            </w:r>
            <w:r w:rsidR="00AD04C0">
              <w:rPr>
                <w:noProof/>
                <w:webHidden/>
              </w:rPr>
              <w:fldChar w:fldCharType="end"/>
            </w:r>
          </w:hyperlink>
        </w:p>
        <w:p w14:paraId="1960C100" w14:textId="082F3128" w:rsidR="00AD04C0" w:rsidRDefault="00E74DC1">
          <w:pPr>
            <w:pStyle w:val="TM2"/>
            <w:rPr>
              <w:rFonts w:asciiTheme="minorHAnsi" w:hAnsiTheme="minorHAnsi"/>
              <w:noProof/>
              <w:sz w:val="22"/>
              <w:szCs w:val="22"/>
            </w:rPr>
          </w:pPr>
          <w:hyperlink w:anchor="_Toc77571819" w:history="1">
            <w:r w:rsidR="00AD04C0" w:rsidRPr="00864923">
              <w:rPr>
                <w:rStyle w:val="Lienhypertexte"/>
                <w:noProof/>
              </w:rPr>
              <w:t>2.3</w:t>
            </w:r>
            <w:r w:rsidR="00AD04C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AD04C0" w:rsidRPr="00864923">
              <w:rPr>
                <w:rStyle w:val="Lienhypertexte"/>
                <w:noProof/>
              </w:rPr>
              <w:t>Analyse détaillée Gap :  D07.G03</w:t>
            </w:r>
            <w:r w:rsidR="00AD04C0">
              <w:rPr>
                <w:noProof/>
                <w:webHidden/>
              </w:rPr>
              <w:tab/>
            </w:r>
            <w:r w:rsidR="00AD04C0">
              <w:rPr>
                <w:noProof/>
                <w:webHidden/>
              </w:rPr>
              <w:fldChar w:fldCharType="begin"/>
            </w:r>
            <w:r w:rsidR="00AD04C0">
              <w:rPr>
                <w:noProof/>
                <w:webHidden/>
              </w:rPr>
              <w:instrText xml:space="preserve"> PAGEREF _Toc77571819 \h </w:instrText>
            </w:r>
            <w:r w:rsidR="00AD04C0">
              <w:rPr>
                <w:noProof/>
                <w:webHidden/>
              </w:rPr>
            </w:r>
            <w:r w:rsidR="00AD04C0">
              <w:rPr>
                <w:noProof/>
                <w:webHidden/>
              </w:rPr>
              <w:fldChar w:fldCharType="separate"/>
            </w:r>
            <w:r w:rsidR="00AD04C0">
              <w:rPr>
                <w:noProof/>
                <w:webHidden/>
              </w:rPr>
              <w:t>5</w:t>
            </w:r>
            <w:r w:rsidR="00AD04C0">
              <w:rPr>
                <w:noProof/>
                <w:webHidden/>
              </w:rPr>
              <w:fldChar w:fldCharType="end"/>
            </w:r>
          </w:hyperlink>
        </w:p>
        <w:p w14:paraId="2FD8E59B" w14:textId="69F97C50" w:rsidR="00AD04C0" w:rsidRDefault="00E74DC1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77571820" w:history="1">
            <w:r w:rsidR="00AD04C0" w:rsidRPr="00864923">
              <w:rPr>
                <w:rStyle w:val="Lienhypertexte"/>
                <w:noProof/>
              </w:rPr>
              <w:t>2.3.1</w:t>
            </w:r>
            <w:r w:rsidR="00AD04C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AD04C0" w:rsidRPr="00864923">
              <w:rPr>
                <w:rStyle w:val="Lienhypertexte"/>
                <w:noProof/>
              </w:rPr>
              <w:t>Existant</w:t>
            </w:r>
            <w:r w:rsidR="00AD04C0">
              <w:rPr>
                <w:noProof/>
                <w:webHidden/>
              </w:rPr>
              <w:tab/>
            </w:r>
            <w:r w:rsidR="00AD04C0">
              <w:rPr>
                <w:noProof/>
                <w:webHidden/>
              </w:rPr>
              <w:fldChar w:fldCharType="begin"/>
            </w:r>
            <w:r w:rsidR="00AD04C0">
              <w:rPr>
                <w:noProof/>
                <w:webHidden/>
              </w:rPr>
              <w:instrText xml:space="preserve"> PAGEREF _Toc77571820 \h </w:instrText>
            </w:r>
            <w:r w:rsidR="00AD04C0">
              <w:rPr>
                <w:noProof/>
                <w:webHidden/>
              </w:rPr>
            </w:r>
            <w:r w:rsidR="00AD04C0">
              <w:rPr>
                <w:noProof/>
                <w:webHidden/>
              </w:rPr>
              <w:fldChar w:fldCharType="separate"/>
            </w:r>
            <w:r w:rsidR="00AD04C0">
              <w:rPr>
                <w:noProof/>
                <w:webHidden/>
              </w:rPr>
              <w:t>5</w:t>
            </w:r>
            <w:r w:rsidR="00AD04C0">
              <w:rPr>
                <w:noProof/>
                <w:webHidden/>
              </w:rPr>
              <w:fldChar w:fldCharType="end"/>
            </w:r>
          </w:hyperlink>
        </w:p>
        <w:p w14:paraId="2EED4586" w14:textId="7333738D" w:rsidR="00AD04C0" w:rsidRDefault="00E74DC1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77571821" w:history="1">
            <w:r w:rsidR="00AD04C0" w:rsidRPr="00864923">
              <w:rPr>
                <w:rStyle w:val="Lienhypertexte"/>
                <w:noProof/>
              </w:rPr>
              <w:t>2.3.2</w:t>
            </w:r>
            <w:r w:rsidR="00AD04C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AD04C0" w:rsidRPr="00864923">
              <w:rPr>
                <w:rStyle w:val="Lienhypertexte"/>
                <w:noProof/>
              </w:rPr>
              <w:t>Modifications</w:t>
            </w:r>
            <w:r w:rsidR="00AD04C0">
              <w:rPr>
                <w:noProof/>
                <w:webHidden/>
              </w:rPr>
              <w:tab/>
            </w:r>
            <w:r w:rsidR="00AD04C0">
              <w:rPr>
                <w:noProof/>
                <w:webHidden/>
              </w:rPr>
              <w:fldChar w:fldCharType="begin"/>
            </w:r>
            <w:r w:rsidR="00AD04C0">
              <w:rPr>
                <w:noProof/>
                <w:webHidden/>
              </w:rPr>
              <w:instrText xml:space="preserve"> PAGEREF _Toc77571821 \h </w:instrText>
            </w:r>
            <w:r w:rsidR="00AD04C0">
              <w:rPr>
                <w:noProof/>
                <w:webHidden/>
              </w:rPr>
            </w:r>
            <w:r w:rsidR="00AD04C0">
              <w:rPr>
                <w:noProof/>
                <w:webHidden/>
              </w:rPr>
              <w:fldChar w:fldCharType="separate"/>
            </w:r>
            <w:r w:rsidR="00AD04C0">
              <w:rPr>
                <w:noProof/>
                <w:webHidden/>
              </w:rPr>
              <w:t>6</w:t>
            </w:r>
            <w:r w:rsidR="00AD04C0">
              <w:rPr>
                <w:noProof/>
                <w:webHidden/>
              </w:rPr>
              <w:fldChar w:fldCharType="end"/>
            </w:r>
          </w:hyperlink>
        </w:p>
        <w:p w14:paraId="5F90F3D4" w14:textId="0B0B08BB" w:rsidR="00AD04C0" w:rsidRDefault="00E74DC1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77571822" w:history="1">
            <w:r w:rsidR="00AD04C0" w:rsidRPr="00864923">
              <w:rPr>
                <w:rStyle w:val="Lienhypertexte"/>
                <w:noProof/>
              </w:rPr>
              <w:t>2.3.3</w:t>
            </w:r>
            <w:r w:rsidR="00AD04C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AD04C0" w:rsidRPr="00864923">
              <w:rPr>
                <w:rStyle w:val="Lienhypertexte"/>
                <w:noProof/>
              </w:rPr>
              <w:t>Règles de Gestion</w:t>
            </w:r>
            <w:r w:rsidR="00AD04C0">
              <w:rPr>
                <w:noProof/>
                <w:webHidden/>
              </w:rPr>
              <w:tab/>
            </w:r>
            <w:r w:rsidR="00AD04C0">
              <w:rPr>
                <w:noProof/>
                <w:webHidden/>
              </w:rPr>
              <w:fldChar w:fldCharType="begin"/>
            </w:r>
            <w:r w:rsidR="00AD04C0">
              <w:rPr>
                <w:noProof/>
                <w:webHidden/>
              </w:rPr>
              <w:instrText xml:space="preserve"> PAGEREF _Toc77571822 \h </w:instrText>
            </w:r>
            <w:r w:rsidR="00AD04C0">
              <w:rPr>
                <w:noProof/>
                <w:webHidden/>
              </w:rPr>
            </w:r>
            <w:r w:rsidR="00AD04C0">
              <w:rPr>
                <w:noProof/>
                <w:webHidden/>
              </w:rPr>
              <w:fldChar w:fldCharType="separate"/>
            </w:r>
            <w:r w:rsidR="00AD04C0">
              <w:rPr>
                <w:noProof/>
                <w:webHidden/>
              </w:rPr>
              <w:t>6</w:t>
            </w:r>
            <w:r w:rsidR="00AD04C0">
              <w:rPr>
                <w:noProof/>
                <w:webHidden/>
              </w:rPr>
              <w:fldChar w:fldCharType="end"/>
            </w:r>
          </w:hyperlink>
        </w:p>
        <w:p w14:paraId="56E6F729" w14:textId="1F127116" w:rsidR="00AD04C0" w:rsidRDefault="00E74DC1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77571823" w:history="1">
            <w:r w:rsidR="00AD04C0" w:rsidRPr="00864923">
              <w:rPr>
                <w:rStyle w:val="Lienhypertexte"/>
                <w:noProof/>
              </w:rPr>
              <w:t>2.3.4</w:t>
            </w:r>
            <w:r w:rsidR="00AD04C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AD04C0" w:rsidRPr="00864923">
              <w:rPr>
                <w:rStyle w:val="Lienhypertexte"/>
                <w:noProof/>
              </w:rPr>
              <w:t>Scénarii de Test</w:t>
            </w:r>
            <w:r w:rsidR="00AD04C0">
              <w:rPr>
                <w:noProof/>
                <w:webHidden/>
              </w:rPr>
              <w:tab/>
            </w:r>
            <w:r w:rsidR="00AD04C0">
              <w:rPr>
                <w:noProof/>
                <w:webHidden/>
              </w:rPr>
              <w:fldChar w:fldCharType="begin"/>
            </w:r>
            <w:r w:rsidR="00AD04C0">
              <w:rPr>
                <w:noProof/>
                <w:webHidden/>
              </w:rPr>
              <w:instrText xml:space="preserve"> PAGEREF _Toc77571823 \h </w:instrText>
            </w:r>
            <w:r w:rsidR="00AD04C0">
              <w:rPr>
                <w:noProof/>
                <w:webHidden/>
              </w:rPr>
            </w:r>
            <w:r w:rsidR="00AD04C0">
              <w:rPr>
                <w:noProof/>
                <w:webHidden/>
              </w:rPr>
              <w:fldChar w:fldCharType="separate"/>
            </w:r>
            <w:r w:rsidR="00AD04C0">
              <w:rPr>
                <w:noProof/>
                <w:webHidden/>
              </w:rPr>
              <w:t>7</w:t>
            </w:r>
            <w:r w:rsidR="00AD04C0">
              <w:rPr>
                <w:noProof/>
                <w:webHidden/>
              </w:rPr>
              <w:fldChar w:fldCharType="end"/>
            </w:r>
          </w:hyperlink>
        </w:p>
        <w:p w14:paraId="75A4D65A" w14:textId="1E8D3792" w:rsidR="00AD04C0" w:rsidRDefault="00E74DC1">
          <w:pPr>
            <w:pStyle w:val="TM2"/>
            <w:rPr>
              <w:rFonts w:asciiTheme="minorHAnsi" w:hAnsiTheme="minorHAnsi"/>
              <w:noProof/>
              <w:sz w:val="22"/>
              <w:szCs w:val="22"/>
            </w:rPr>
          </w:pPr>
          <w:hyperlink w:anchor="_Toc77571824" w:history="1">
            <w:r w:rsidR="00AD04C0" w:rsidRPr="00864923">
              <w:rPr>
                <w:rStyle w:val="Lienhypertexte"/>
                <w:noProof/>
              </w:rPr>
              <w:t>2.4</w:t>
            </w:r>
            <w:r w:rsidR="00AD04C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AD04C0" w:rsidRPr="00864923">
              <w:rPr>
                <w:rStyle w:val="Lienhypertexte"/>
                <w:noProof/>
              </w:rPr>
              <w:t>Analyse détaillée Gap :  D07.G04</w:t>
            </w:r>
            <w:r w:rsidR="00AD04C0">
              <w:rPr>
                <w:noProof/>
                <w:webHidden/>
              </w:rPr>
              <w:tab/>
            </w:r>
            <w:r w:rsidR="00AD04C0">
              <w:rPr>
                <w:noProof/>
                <w:webHidden/>
              </w:rPr>
              <w:fldChar w:fldCharType="begin"/>
            </w:r>
            <w:r w:rsidR="00AD04C0">
              <w:rPr>
                <w:noProof/>
                <w:webHidden/>
              </w:rPr>
              <w:instrText xml:space="preserve"> PAGEREF _Toc77571824 \h </w:instrText>
            </w:r>
            <w:r w:rsidR="00AD04C0">
              <w:rPr>
                <w:noProof/>
                <w:webHidden/>
              </w:rPr>
            </w:r>
            <w:r w:rsidR="00AD04C0">
              <w:rPr>
                <w:noProof/>
                <w:webHidden/>
              </w:rPr>
              <w:fldChar w:fldCharType="separate"/>
            </w:r>
            <w:r w:rsidR="00AD04C0">
              <w:rPr>
                <w:noProof/>
                <w:webHidden/>
              </w:rPr>
              <w:t>7</w:t>
            </w:r>
            <w:r w:rsidR="00AD04C0">
              <w:rPr>
                <w:noProof/>
                <w:webHidden/>
              </w:rPr>
              <w:fldChar w:fldCharType="end"/>
            </w:r>
          </w:hyperlink>
        </w:p>
        <w:p w14:paraId="4FC04191" w14:textId="3C02E7DD" w:rsidR="00AD04C0" w:rsidRDefault="00E74DC1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77571825" w:history="1">
            <w:r w:rsidR="00AD04C0" w:rsidRPr="00864923">
              <w:rPr>
                <w:rStyle w:val="Lienhypertexte"/>
                <w:noProof/>
              </w:rPr>
              <w:t>2.4.1</w:t>
            </w:r>
            <w:r w:rsidR="00AD04C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AD04C0" w:rsidRPr="00864923">
              <w:rPr>
                <w:rStyle w:val="Lienhypertexte"/>
                <w:noProof/>
              </w:rPr>
              <w:t>Existant</w:t>
            </w:r>
            <w:r w:rsidR="00AD04C0">
              <w:rPr>
                <w:noProof/>
                <w:webHidden/>
              </w:rPr>
              <w:tab/>
            </w:r>
            <w:r w:rsidR="00AD04C0">
              <w:rPr>
                <w:noProof/>
                <w:webHidden/>
              </w:rPr>
              <w:fldChar w:fldCharType="begin"/>
            </w:r>
            <w:r w:rsidR="00AD04C0">
              <w:rPr>
                <w:noProof/>
                <w:webHidden/>
              </w:rPr>
              <w:instrText xml:space="preserve"> PAGEREF _Toc77571825 \h </w:instrText>
            </w:r>
            <w:r w:rsidR="00AD04C0">
              <w:rPr>
                <w:noProof/>
                <w:webHidden/>
              </w:rPr>
            </w:r>
            <w:r w:rsidR="00AD04C0">
              <w:rPr>
                <w:noProof/>
                <w:webHidden/>
              </w:rPr>
              <w:fldChar w:fldCharType="separate"/>
            </w:r>
            <w:r w:rsidR="00AD04C0">
              <w:rPr>
                <w:noProof/>
                <w:webHidden/>
              </w:rPr>
              <w:t>7</w:t>
            </w:r>
            <w:r w:rsidR="00AD04C0">
              <w:rPr>
                <w:noProof/>
                <w:webHidden/>
              </w:rPr>
              <w:fldChar w:fldCharType="end"/>
            </w:r>
          </w:hyperlink>
        </w:p>
        <w:p w14:paraId="1DA02FB8" w14:textId="6F6DFCDE" w:rsidR="00AD04C0" w:rsidRDefault="00E74DC1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77571826" w:history="1">
            <w:r w:rsidR="00AD04C0" w:rsidRPr="00864923">
              <w:rPr>
                <w:rStyle w:val="Lienhypertexte"/>
                <w:noProof/>
              </w:rPr>
              <w:t>2.4.2</w:t>
            </w:r>
            <w:r w:rsidR="00AD04C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AD04C0" w:rsidRPr="00864923">
              <w:rPr>
                <w:rStyle w:val="Lienhypertexte"/>
                <w:noProof/>
              </w:rPr>
              <w:t>Modifications</w:t>
            </w:r>
            <w:r w:rsidR="00AD04C0">
              <w:rPr>
                <w:noProof/>
                <w:webHidden/>
              </w:rPr>
              <w:tab/>
            </w:r>
            <w:r w:rsidR="00AD04C0">
              <w:rPr>
                <w:noProof/>
                <w:webHidden/>
              </w:rPr>
              <w:fldChar w:fldCharType="begin"/>
            </w:r>
            <w:r w:rsidR="00AD04C0">
              <w:rPr>
                <w:noProof/>
                <w:webHidden/>
              </w:rPr>
              <w:instrText xml:space="preserve"> PAGEREF _Toc77571826 \h </w:instrText>
            </w:r>
            <w:r w:rsidR="00AD04C0">
              <w:rPr>
                <w:noProof/>
                <w:webHidden/>
              </w:rPr>
            </w:r>
            <w:r w:rsidR="00AD04C0">
              <w:rPr>
                <w:noProof/>
                <w:webHidden/>
              </w:rPr>
              <w:fldChar w:fldCharType="separate"/>
            </w:r>
            <w:r w:rsidR="00AD04C0">
              <w:rPr>
                <w:noProof/>
                <w:webHidden/>
              </w:rPr>
              <w:t>7</w:t>
            </w:r>
            <w:r w:rsidR="00AD04C0">
              <w:rPr>
                <w:noProof/>
                <w:webHidden/>
              </w:rPr>
              <w:fldChar w:fldCharType="end"/>
            </w:r>
          </w:hyperlink>
        </w:p>
        <w:p w14:paraId="255369BB" w14:textId="26E05DA1" w:rsidR="00AD04C0" w:rsidRDefault="00E74DC1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77571827" w:history="1">
            <w:r w:rsidR="00AD04C0" w:rsidRPr="00864923">
              <w:rPr>
                <w:rStyle w:val="Lienhypertexte"/>
                <w:noProof/>
              </w:rPr>
              <w:t>2.4.3</w:t>
            </w:r>
            <w:r w:rsidR="00AD04C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AD04C0" w:rsidRPr="00864923">
              <w:rPr>
                <w:rStyle w:val="Lienhypertexte"/>
                <w:noProof/>
              </w:rPr>
              <w:t>Règles de Gestion</w:t>
            </w:r>
            <w:r w:rsidR="00AD04C0">
              <w:rPr>
                <w:noProof/>
                <w:webHidden/>
              </w:rPr>
              <w:tab/>
            </w:r>
            <w:r w:rsidR="00AD04C0">
              <w:rPr>
                <w:noProof/>
                <w:webHidden/>
              </w:rPr>
              <w:fldChar w:fldCharType="begin"/>
            </w:r>
            <w:r w:rsidR="00AD04C0">
              <w:rPr>
                <w:noProof/>
                <w:webHidden/>
              </w:rPr>
              <w:instrText xml:space="preserve"> PAGEREF _Toc77571827 \h </w:instrText>
            </w:r>
            <w:r w:rsidR="00AD04C0">
              <w:rPr>
                <w:noProof/>
                <w:webHidden/>
              </w:rPr>
            </w:r>
            <w:r w:rsidR="00AD04C0">
              <w:rPr>
                <w:noProof/>
                <w:webHidden/>
              </w:rPr>
              <w:fldChar w:fldCharType="separate"/>
            </w:r>
            <w:r w:rsidR="00AD04C0">
              <w:rPr>
                <w:noProof/>
                <w:webHidden/>
              </w:rPr>
              <w:t>8</w:t>
            </w:r>
            <w:r w:rsidR="00AD04C0">
              <w:rPr>
                <w:noProof/>
                <w:webHidden/>
              </w:rPr>
              <w:fldChar w:fldCharType="end"/>
            </w:r>
          </w:hyperlink>
        </w:p>
        <w:p w14:paraId="0C0BF424" w14:textId="1330DEAC" w:rsidR="00AD04C0" w:rsidRDefault="00E74DC1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77571828" w:history="1">
            <w:r w:rsidR="00AD04C0" w:rsidRPr="00864923">
              <w:rPr>
                <w:rStyle w:val="Lienhypertexte"/>
                <w:noProof/>
              </w:rPr>
              <w:t>2.4.4</w:t>
            </w:r>
            <w:r w:rsidR="00AD04C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AD04C0" w:rsidRPr="00864923">
              <w:rPr>
                <w:rStyle w:val="Lienhypertexte"/>
                <w:noProof/>
              </w:rPr>
              <w:t>Scénarii de Test</w:t>
            </w:r>
            <w:r w:rsidR="00AD04C0">
              <w:rPr>
                <w:noProof/>
                <w:webHidden/>
              </w:rPr>
              <w:tab/>
            </w:r>
            <w:r w:rsidR="00AD04C0">
              <w:rPr>
                <w:noProof/>
                <w:webHidden/>
              </w:rPr>
              <w:fldChar w:fldCharType="begin"/>
            </w:r>
            <w:r w:rsidR="00AD04C0">
              <w:rPr>
                <w:noProof/>
                <w:webHidden/>
              </w:rPr>
              <w:instrText xml:space="preserve"> PAGEREF _Toc77571828 \h </w:instrText>
            </w:r>
            <w:r w:rsidR="00AD04C0">
              <w:rPr>
                <w:noProof/>
                <w:webHidden/>
              </w:rPr>
            </w:r>
            <w:r w:rsidR="00AD04C0">
              <w:rPr>
                <w:noProof/>
                <w:webHidden/>
              </w:rPr>
              <w:fldChar w:fldCharType="separate"/>
            </w:r>
            <w:r w:rsidR="00AD04C0">
              <w:rPr>
                <w:noProof/>
                <w:webHidden/>
              </w:rPr>
              <w:t>8</w:t>
            </w:r>
            <w:r w:rsidR="00AD04C0">
              <w:rPr>
                <w:noProof/>
                <w:webHidden/>
              </w:rPr>
              <w:fldChar w:fldCharType="end"/>
            </w:r>
          </w:hyperlink>
        </w:p>
        <w:p w14:paraId="41A1CE50" w14:textId="22A784F6" w:rsidR="00AD04C0" w:rsidRDefault="00E74DC1">
          <w:pPr>
            <w:pStyle w:val="TM2"/>
            <w:rPr>
              <w:rFonts w:asciiTheme="minorHAnsi" w:hAnsiTheme="minorHAnsi"/>
              <w:noProof/>
              <w:sz w:val="22"/>
              <w:szCs w:val="22"/>
            </w:rPr>
          </w:pPr>
          <w:hyperlink w:anchor="_Toc77571829" w:history="1">
            <w:r w:rsidR="00AD04C0" w:rsidRPr="00864923">
              <w:rPr>
                <w:rStyle w:val="Lienhypertexte"/>
                <w:noProof/>
              </w:rPr>
              <w:t>2.5</w:t>
            </w:r>
            <w:r w:rsidR="00AD04C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AD04C0" w:rsidRPr="00864923">
              <w:rPr>
                <w:rStyle w:val="Lienhypertexte"/>
                <w:noProof/>
              </w:rPr>
              <w:t>Analyse détaillée Gap :  D07.G05</w:t>
            </w:r>
            <w:r w:rsidR="00AD04C0">
              <w:rPr>
                <w:noProof/>
                <w:webHidden/>
              </w:rPr>
              <w:tab/>
            </w:r>
            <w:r w:rsidR="00AD04C0">
              <w:rPr>
                <w:noProof/>
                <w:webHidden/>
              </w:rPr>
              <w:fldChar w:fldCharType="begin"/>
            </w:r>
            <w:r w:rsidR="00AD04C0">
              <w:rPr>
                <w:noProof/>
                <w:webHidden/>
              </w:rPr>
              <w:instrText xml:space="preserve"> PAGEREF _Toc77571829 \h </w:instrText>
            </w:r>
            <w:r w:rsidR="00AD04C0">
              <w:rPr>
                <w:noProof/>
                <w:webHidden/>
              </w:rPr>
            </w:r>
            <w:r w:rsidR="00AD04C0">
              <w:rPr>
                <w:noProof/>
                <w:webHidden/>
              </w:rPr>
              <w:fldChar w:fldCharType="separate"/>
            </w:r>
            <w:r w:rsidR="00AD04C0">
              <w:rPr>
                <w:noProof/>
                <w:webHidden/>
              </w:rPr>
              <w:t>8</w:t>
            </w:r>
            <w:r w:rsidR="00AD04C0">
              <w:rPr>
                <w:noProof/>
                <w:webHidden/>
              </w:rPr>
              <w:fldChar w:fldCharType="end"/>
            </w:r>
          </w:hyperlink>
        </w:p>
        <w:p w14:paraId="7774A69B" w14:textId="0C30B83F" w:rsidR="00AD04C0" w:rsidRDefault="00E74DC1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77571830" w:history="1">
            <w:r w:rsidR="00AD04C0" w:rsidRPr="00864923">
              <w:rPr>
                <w:rStyle w:val="Lienhypertexte"/>
                <w:noProof/>
              </w:rPr>
              <w:t>2.5.1</w:t>
            </w:r>
            <w:r w:rsidR="00AD04C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AD04C0" w:rsidRPr="00864923">
              <w:rPr>
                <w:rStyle w:val="Lienhypertexte"/>
                <w:noProof/>
              </w:rPr>
              <w:t>Existant</w:t>
            </w:r>
            <w:r w:rsidR="00AD04C0">
              <w:rPr>
                <w:noProof/>
                <w:webHidden/>
              </w:rPr>
              <w:tab/>
            </w:r>
            <w:r w:rsidR="00AD04C0">
              <w:rPr>
                <w:noProof/>
                <w:webHidden/>
              </w:rPr>
              <w:fldChar w:fldCharType="begin"/>
            </w:r>
            <w:r w:rsidR="00AD04C0">
              <w:rPr>
                <w:noProof/>
                <w:webHidden/>
              </w:rPr>
              <w:instrText xml:space="preserve"> PAGEREF _Toc77571830 \h </w:instrText>
            </w:r>
            <w:r w:rsidR="00AD04C0">
              <w:rPr>
                <w:noProof/>
                <w:webHidden/>
              </w:rPr>
            </w:r>
            <w:r w:rsidR="00AD04C0">
              <w:rPr>
                <w:noProof/>
                <w:webHidden/>
              </w:rPr>
              <w:fldChar w:fldCharType="separate"/>
            </w:r>
            <w:r w:rsidR="00AD04C0">
              <w:rPr>
                <w:noProof/>
                <w:webHidden/>
              </w:rPr>
              <w:t>8</w:t>
            </w:r>
            <w:r w:rsidR="00AD04C0">
              <w:rPr>
                <w:noProof/>
                <w:webHidden/>
              </w:rPr>
              <w:fldChar w:fldCharType="end"/>
            </w:r>
          </w:hyperlink>
        </w:p>
        <w:p w14:paraId="51287674" w14:textId="131F84CE" w:rsidR="00AD04C0" w:rsidRDefault="00E74DC1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77571831" w:history="1">
            <w:r w:rsidR="00AD04C0" w:rsidRPr="00864923">
              <w:rPr>
                <w:rStyle w:val="Lienhypertexte"/>
                <w:noProof/>
              </w:rPr>
              <w:t>2.5.2</w:t>
            </w:r>
            <w:r w:rsidR="00AD04C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AD04C0" w:rsidRPr="00864923">
              <w:rPr>
                <w:rStyle w:val="Lienhypertexte"/>
                <w:noProof/>
              </w:rPr>
              <w:t>Modifications</w:t>
            </w:r>
            <w:r w:rsidR="00AD04C0">
              <w:rPr>
                <w:noProof/>
                <w:webHidden/>
              </w:rPr>
              <w:tab/>
            </w:r>
            <w:r w:rsidR="00AD04C0">
              <w:rPr>
                <w:noProof/>
                <w:webHidden/>
              </w:rPr>
              <w:fldChar w:fldCharType="begin"/>
            </w:r>
            <w:r w:rsidR="00AD04C0">
              <w:rPr>
                <w:noProof/>
                <w:webHidden/>
              </w:rPr>
              <w:instrText xml:space="preserve"> PAGEREF _Toc77571831 \h </w:instrText>
            </w:r>
            <w:r w:rsidR="00AD04C0">
              <w:rPr>
                <w:noProof/>
                <w:webHidden/>
              </w:rPr>
            </w:r>
            <w:r w:rsidR="00AD04C0">
              <w:rPr>
                <w:noProof/>
                <w:webHidden/>
              </w:rPr>
              <w:fldChar w:fldCharType="separate"/>
            </w:r>
            <w:r w:rsidR="00AD04C0">
              <w:rPr>
                <w:noProof/>
                <w:webHidden/>
              </w:rPr>
              <w:t>9</w:t>
            </w:r>
            <w:r w:rsidR="00AD04C0">
              <w:rPr>
                <w:noProof/>
                <w:webHidden/>
              </w:rPr>
              <w:fldChar w:fldCharType="end"/>
            </w:r>
          </w:hyperlink>
        </w:p>
        <w:p w14:paraId="18551A95" w14:textId="363D21C7" w:rsidR="00AD04C0" w:rsidRDefault="00E74DC1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77571832" w:history="1">
            <w:r w:rsidR="00AD04C0" w:rsidRPr="00864923">
              <w:rPr>
                <w:rStyle w:val="Lienhypertexte"/>
                <w:noProof/>
              </w:rPr>
              <w:t>2.5.3</w:t>
            </w:r>
            <w:r w:rsidR="00AD04C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AD04C0" w:rsidRPr="00864923">
              <w:rPr>
                <w:rStyle w:val="Lienhypertexte"/>
                <w:noProof/>
              </w:rPr>
              <w:t>Règles de Gestion</w:t>
            </w:r>
            <w:r w:rsidR="00AD04C0">
              <w:rPr>
                <w:noProof/>
                <w:webHidden/>
              </w:rPr>
              <w:tab/>
            </w:r>
            <w:r w:rsidR="00AD04C0">
              <w:rPr>
                <w:noProof/>
                <w:webHidden/>
              </w:rPr>
              <w:fldChar w:fldCharType="begin"/>
            </w:r>
            <w:r w:rsidR="00AD04C0">
              <w:rPr>
                <w:noProof/>
                <w:webHidden/>
              </w:rPr>
              <w:instrText xml:space="preserve"> PAGEREF _Toc77571832 \h </w:instrText>
            </w:r>
            <w:r w:rsidR="00AD04C0">
              <w:rPr>
                <w:noProof/>
                <w:webHidden/>
              </w:rPr>
            </w:r>
            <w:r w:rsidR="00AD04C0">
              <w:rPr>
                <w:noProof/>
                <w:webHidden/>
              </w:rPr>
              <w:fldChar w:fldCharType="separate"/>
            </w:r>
            <w:r w:rsidR="00AD04C0">
              <w:rPr>
                <w:noProof/>
                <w:webHidden/>
              </w:rPr>
              <w:t>11</w:t>
            </w:r>
            <w:r w:rsidR="00AD04C0">
              <w:rPr>
                <w:noProof/>
                <w:webHidden/>
              </w:rPr>
              <w:fldChar w:fldCharType="end"/>
            </w:r>
          </w:hyperlink>
        </w:p>
        <w:p w14:paraId="13E982D3" w14:textId="25C71C31" w:rsidR="00AD04C0" w:rsidRDefault="00E74DC1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77571833" w:history="1">
            <w:r w:rsidR="00AD04C0" w:rsidRPr="00864923">
              <w:rPr>
                <w:rStyle w:val="Lienhypertexte"/>
                <w:noProof/>
              </w:rPr>
              <w:t>2.5.4</w:t>
            </w:r>
            <w:r w:rsidR="00AD04C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AD04C0" w:rsidRPr="00864923">
              <w:rPr>
                <w:rStyle w:val="Lienhypertexte"/>
                <w:noProof/>
              </w:rPr>
              <w:t>Scénarii de Test</w:t>
            </w:r>
            <w:r w:rsidR="00AD04C0">
              <w:rPr>
                <w:noProof/>
                <w:webHidden/>
              </w:rPr>
              <w:tab/>
            </w:r>
            <w:r w:rsidR="00AD04C0">
              <w:rPr>
                <w:noProof/>
                <w:webHidden/>
              </w:rPr>
              <w:fldChar w:fldCharType="begin"/>
            </w:r>
            <w:r w:rsidR="00AD04C0">
              <w:rPr>
                <w:noProof/>
                <w:webHidden/>
              </w:rPr>
              <w:instrText xml:space="preserve"> PAGEREF _Toc77571833 \h </w:instrText>
            </w:r>
            <w:r w:rsidR="00AD04C0">
              <w:rPr>
                <w:noProof/>
                <w:webHidden/>
              </w:rPr>
            </w:r>
            <w:r w:rsidR="00AD04C0">
              <w:rPr>
                <w:noProof/>
                <w:webHidden/>
              </w:rPr>
              <w:fldChar w:fldCharType="separate"/>
            </w:r>
            <w:r w:rsidR="00AD04C0">
              <w:rPr>
                <w:noProof/>
                <w:webHidden/>
              </w:rPr>
              <w:t>12</w:t>
            </w:r>
            <w:r w:rsidR="00AD04C0">
              <w:rPr>
                <w:noProof/>
                <w:webHidden/>
              </w:rPr>
              <w:fldChar w:fldCharType="end"/>
            </w:r>
          </w:hyperlink>
        </w:p>
        <w:p w14:paraId="1395F8C6" w14:textId="004C9114" w:rsidR="00106D9D" w:rsidRPr="00684A51" w:rsidRDefault="00106D9D" w:rsidP="000A6E90">
          <w:r w:rsidRPr="00684A51">
            <w:fldChar w:fldCharType="end"/>
          </w:r>
        </w:p>
      </w:sdtContent>
    </w:sdt>
    <w:p w14:paraId="7B758C15" w14:textId="77777777" w:rsidR="00106D9D" w:rsidRPr="00684A51" w:rsidRDefault="00106D9D" w:rsidP="000A6E90"/>
    <w:p w14:paraId="678BFEC2" w14:textId="77777777" w:rsidR="00106D9D" w:rsidRPr="00684A51" w:rsidRDefault="00106D9D" w:rsidP="000A6E90">
      <w:r w:rsidRPr="00684A51">
        <w:tab/>
      </w:r>
    </w:p>
    <w:p w14:paraId="00B93F82" w14:textId="77777777" w:rsidR="00106D9D" w:rsidRPr="00684A51" w:rsidRDefault="00106D9D" w:rsidP="000A6E90"/>
    <w:p w14:paraId="113AA83C" w14:textId="46CF31B2" w:rsidR="00106D9D" w:rsidRPr="00684A51" w:rsidRDefault="00106D9D" w:rsidP="00AD04C0"/>
    <w:p w14:paraId="1254AE56" w14:textId="77777777" w:rsidR="00106D9D" w:rsidRPr="00684A51" w:rsidRDefault="00106D9D" w:rsidP="000A6E90"/>
    <w:p w14:paraId="55B0D6FB" w14:textId="77777777" w:rsidR="00106D9D" w:rsidRPr="00790891" w:rsidRDefault="00106D9D" w:rsidP="00790891">
      <w:pPr>
        <w:jc w:val="center"/>
        <w:rPr>
          <w:sz w:val="32"/>
          <w:szCs w:val="32"/>
        </w:rPr>
      </w:pPr>
      <w:r w:rsidRPr="00790891">
        <w:rPr>
          <w:sz w:val="32"/>
          <w:szCs w:val="32"/>
        </w:rPr>
        <w:t>Tableau des Modifications</w:t>
      </w:r>
    </w:p>
    <w:p w14:paraId="7C344ECB" w14:textId="77777777" w:rsidR="00106D9D" w:rsidRPr="00684A51" w:rsidRDefault="00106D9D" w:rsidP="000A6E90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4"/>
        <w:gridCol w:w="2264"/>
        <w:gridCol w:w="2264"/>
        <w:gridCol w:w="2264"/>
      </w:tblGrid>
      <w:tr w:rsidR="00106D9D" w:rsidRPr="00684A51" w14:paraId="7EFE65D1" w14:textId="77777777" w:rsidTr="00D7375C">
        <w:tc>
          <w:tcPr>
            <w:tcW w:w="2264" w:type="dxa"/>
          </w:tcPr>
          <w:p w14:paraId="7DBFCC5C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Version</w:t>
            </w:r>
          </w:p>
        </w:tc>
        <w:tc>
          <w:tcPr>
            <w:tcW w:w="2264" w:type="dxa"/>
          </w:tcPr>
          <w:p w14:paraId="420FE71F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Date</w:t>
            </w:r>
          </w:p>
        </w:tc>
        <w:tc>
          <w:tcPr>
            <w:tcW w:w="2264" w:type="dxa"/>
          </w:tcPr>
          <w:p w14:paraId="77227A48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Modifications</w:t>
            </w:r>
          </w:p>
        </w:tc>
        <w:tc>
          <w:tcPr>
            <w:tcW w:w="2264" w:type="dxa"/>
          </w:tcPr>
          <w:p w14:paraId="00BA1D30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Validée par</w:t>
            </w:r>
          </w:p>
        </w:tc>
      </w:tr>
      <w:tr w:rsidR="00106D9D" w:rsidRPr="00684A51" w14:paraId="1689F2BA" w14:textId="77777777" w:rsidTr="00D7375C">
        <w:tc>
          <w:tcPr>
            <w:tcW w:w="2264" w:type="dxa"/>
          </w:tcPr>
          <w:p w14:paraId="009509A7" w14:textId="0C674EA0" w:rsidR="00106D9D" w:rsidRPr="00684A51" w:rsidRDefault="00106D9D" w:rsidP="000A6E90">
            <w:r w:rsidRPr="00684A51">
              <w:t>V</w:t>
            </w:r>
            <w:r w:rsidR="002A187A" w:rsidRPr="00684A51">
              <w:t>1.</w:t>
            </w:r>
            <w:r w:rsidR="00AD04C0">
              <w:t>0</w:t>
            </w:r>
          </w:p>
        </w:tc>
        <w:tc>
          <w:tcPr>
            <w:tcW w:w="2264" w:type="dxa"/>
          </w:tcPr>
          <w:p w14:paraId="709FFAF2" w14:textId="165485CA" w:rsidR="00106D9D" w:rsidRPr="00684A51" w:rsidRDefault="000544D2" w:rsidP="000A6E90">
            <w:r>
              <w:t>07/07</w:t>
            </w:r>
            <w:r w:rsidR="002A187A" w:rsidRPr="00684A51">
              <w:t>/2021</w:t>
            </w:r>
          </w:p>
        </w:tc>
        <w:tc>
          <w:tcPr>
            <w:tcW w:w="2264" w:type="dxa"/>
          </w:tcPr>
          <w:p w14:paraId="592A400D" w14:textId="64A279C9" w:rsidR="00106D9D" w:rsidRPr="00684A51" w:rsidRDefault="002A187A" w:rsidP="000A6E90">
            <w:r w:rsidRPr="00684A51">
              <w:t>Version initiale</w:t>
            </w:r>
          </w:p>
        </w:tc>
        <w:tc>
          <w:tcPr>
            <w:tcW w:w="2264" w:type="dxa"/>
          </w:tcPr>
          <w:p w14:paraId="44E81567" w14:textId="06EA6C9F" w:rsidR="00106D9D" w:rsidRPr="00684A51" w:rsidRDefault="00B73BDC" w:rsidP="000A6E90">
            <w:r>
              <w:t>Amani Sliman</w:t>
            </w:r>
            <w:r w:rsidR="002A187A" w:rsidRPr="00684A51">
              <w:br/>
              <w:t>N</w:t>
            </w:r>
            <w:r w:rsidR="00232DBE">
              <w:t>on</w:t>
            </w:r>
            <w:r w:rsidR="002A187A" w:rsidRPr="00684A51">
              <w:t xml:space="preserve"> validée par le client</w:t>
            </w:r>
          </w:p>
        </w:tc>
      </w:tr>
      <w:tr w:rsidR="00232DBE" w:rsidRPr="00684A51" w14:paraId="7694C020" w14:textId="77777777" w:rsidTr="00D7375C">
        <w:tc>
          <w:tcPr>
            <w:tcW w:w="2264" w:type="dxa"/>
          </w:tcPr>
          <w:p w14:paraId="506B3471" w14:textId="65A6900F" w:rsidR="00232DBE" w:rsidRPr="00684A51" w:rsidRDefault="00232DBE" w:rsidP="000A6E90">
            <w:r>
              <w:t>V1.1</w:t>
            </w:r>
          </w:p>
        </w:tc>
        <w:tc>
          <w:tcPr>
            <w:tcW w:w="2264" w:type="dxa"/>
          </w:tcPr>
          <w:p w14:paraId="3BC7B44F" w14:textId="723FDA4C" w:rsidR="00232DBE" w:rsidRDefault="00232DBE" w:rsidP="000A6E90">
            <w:r>
              <w:t>14/07/2021</w:t>
            </w:r>
          </w:p>
        </w:tc>
        <w:tc>
          <w:tcPr>
            <w:tcW w:w="2264" w:type="dxa"/>
          </w:tcPr>
          <w:p w14:paraId="775D0BB2" w14:textId="64018E5D" w:rsidR="00232DBE" w:rsidRPr="00684A51" w:rsidRDefault="00232DBE" w:rsidP="000A6E90">
            <w:r>
              <w:t>Modification de la modélisation</w:t>
            </w:r>
          </w:p>
        </w:tc>
        <w:tc>
          <w:tcPr>
            <w:tcW w:w="2264" w:type="dxa"/>
          </w:tcPr>
          <w:p w14:paraId="756101A7" w14:textId="77777777" w:rsidR="00232DBE" w:rsidRDefault="00232DBE" w:rsidP="000A6E90">
            <w:r>
              <w:t>Amani Sliman</w:t>
            </w:r>
          </w:p>
          <w:p w14:paraId="47969311" w14:textId="2E69A0B0" w:rsidR="00232DBE" w:rsidRDefault="00232DBE" w:rsidP="000A6E90">
            <w:r>
              <w:t>Non Validée par le client</w:t>
            </w:r>
          </w:p>
        </w:tc>
      </w:tr>
      <w:tr w:rsidR="00232DBE" w:rsidRPr="00684A51" w14:paraId="631EC7B4" w14:textId="77777777" w:rsidTr="00D7375C">
        <w:tc>
          <w:tcPr>
            <w:tcW w:w="2264" w:type="dxa"/>
          </w:tcPr>
          <w:p w14:paraId="2A485E35" w14:textId="0535BF09" w:rsidR="00232DBE" w:rsidRPr="00684A51" w:rsidRDefault="00232DBE" w:rsidP="000A6E90">
            <w:r>
              <w:t>V1.2</w:t>
            </w:r>
          </w:p>
        </w:tc>
        <w:tc>
          <w:tcPr>
            <w:tcW w:w="2264" w:type="dxa"/>
          </w:tcPr>
          <w:p w14:paraId="3552E1CF" w14:textId="5FCCC7DD" w:rsidR="00232DBE" w:rsidRDefault="00240027" w:rsidP="000A6E90">
            <w:r>
              <w:t>16/07/2021</w:t>
            </w:r>
          </w:p>
        </w:tc>
        <w:tc>
          <w:tcPr>
            <w:tcW w:w="2264" w:type="dxa"/>
          </w:tcPr>
          <w:p w14:paraId="47AD91C6" w14:textId="38C64D45" w:rsidR="00232DBE" w:rsidRPr="00684A51" w:rsidRDefault="00240027" w:rsidP="000A6E90">
            <w:r>
              <w:t>Modification de l’interface EoL</w:t>
            </w:r>
          </w:p>
        </w:tc>
        <w:tc>
          <w:tcPr>
            <w:tcW w:w="2264" w:type="dxa"/>
          </w:tcPr>
          <w:p w14:paraId="0E63A5F8" w14:textId="77777777" w:rsidR="00232DBE" w:rsidRDefault="00240027" w:rsidP="000A6E90">
            <w:r>
              <w:t>Amani Sliman</w:t>
            </w:r>
          </w:p>
          <w:p w14:paraId="68BE2F05" w14:textId="57ED228B" w:rsidR="00240027" w:rsidRDefault="00240027" w:rsidP="000A6E90">
            <w:r>
              <w:t>Validée par le client</w:t>
            </w:r>
          </w:p>
        </w:tc>
      </w:tr>
    </w:tbl>
    <w:p w14:paraId="181B487B" w14:textId="77777777" w:rsidR="00106D9D" w:rsidRPr="00684A51" w:rsidRDefault="00106D9D" w:rsidP="000A6E90"/>
    <w:p w14:paraId="69B862A9" w14:textId="462C9359" w:rsidR="00106D9D" w:rsidRPr="00684A51" w:rsidRDefault="00106D9D" w:rsidP="00151B86">
      <w:pPr>
        <w:pStyle w:val="Titre1"/>
        <w:numPr>
          <w:ilvl w:val="0"/>
          <w:numId w:val="0"/>
        </w:numPr>
        <w:ind w:left="432"/>
      </w:pPr>
      <w:r w:rsidRPr="00684A51">
        <w:br w:type="page"/>
      </w:r>
    </w:p>
    <w:p w14:paraId="3EB272D5" w14:textId="41364906" w:rsidR="00884AFA" w:rsidRPr="00D9777D" w:rsidRDefault="00884AFA" w:rsidP="00151B86">
      <w:pPr>
        <w:pStyle w:val="Titre1"/>
        <w:numPr>
          <w:ilvl w:val="0"/>
          <w:numId w:val="25"/>
        </w:numPr>
      </w:pPr>
      <w:bookmarkStart w:id="0" w:name="_Toc77571807"/>
      <w:r w:rsidRPr="00D9777D">
        <w:lastRenderedPageBreak/>
        <w:t xml:space="preserve">Besoins </w:t>
      </w:r>
      <w:r w:rsidRPr="00226CE9">
        <w:t>Clients</w:t>
      </w:r>
      <w:bookmarkEnd w:id="0"/>
      <w:r w:rsidR="00FF58B3"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36"/>
        <w:gridCol w:w="2220"/>
        <w:gridCol w:w="5800"/>
      </w:tblGrid>
      <w:tr w:rsidR="00452588" w:rsidRPr="00684A51" w14:paraId="6B76CB9F" w14:textId="77777777" w:rsidTr="006B2096">
        <w:tc>
          <w:tcPr>
            <w:tcW w:w="1036" w:type="dxa"/>
          </w:tcPr>
          <w:p w14:paraId="5EEC2F5E" w14:textId="77777777" w:rsidR="00452588" w:rsidRPr="00CA63CE" w:rsidRDefault="00452588" w:rsidP="000A6E90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ID</w:t>
            </w:r>
          </w:p>
        </w:tc>
        <w:tc>
          <w:tcPr>
            <w:tcW w:w="2220" w:type="dxa"/>
          </w:tcPr>
          <w:p w14:paraId="7518416D" w14:textId="2F5B54FF" w:rsidR="00452588" w:rsidRPr="00CA63CE" w:rsidRDefault="00F85E05" w:rsidP="000A6E90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Objet</w:t>
            </w:r>
          </w:p>
        </w:tc>
        <w:tc>
          <w:tcPr>
            <w:tcW w:w="5800" w:type="dxa"/>
          </w:tcPr>
          <w:p w14:paraId="25E208C2" w14:textId="3769E8E4" w:rsidR="00452588" w:rsidRPr="00CA63CE" w:rsidRDefault="00452588" w:rsidP="000A6E90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Description</w:t>
            </w:r>
          </w:p>
        </w:tc>
      </w:tr>
      <w:tr w:rsidR="00C06E10" w:rsidRPr="00684A51" w14:paraId="6209DFE0" w14:textId="77777777" w:rsidTr="006B2096">
        <w:tc>
          <w:tcPr>
            <w:tcW w:w="1036" w:type="dxa"/>
          </w:tcPr>
          <w:p w14:paraId="4942ED0B" w14:textId="78BFB6E0" w:rsidR="00C06E10" w:rsidRPr="00684A51" w:rsidRDefault="00E40031" w:rsidP="00D7798E">
            <w:pPr>
              <w:jc w:val="both"/>
            </w:pPr>
            <w:r>
              <w:t>D07</w:t>
            </w:r>
            <w:r w:rsidR="00C06E10">
              <w:t>.B0</w:t>
            </w:r>
            <w:r w:rsidR="003C1B64">
              <w:t>1</w:t>
            </w:r>
          </w:p>
        </w:tc>
        <w:tc>
          <w:tcPr>
            <w:tcW w:w="2220" w:type="dxa"/>
          </w:tcPr>
          <w:p w14:paraId="278C8E92" w14:textId="52CEFCC0" w:rsidR="00C06E10" w:rsidRPr="00684A51" w:rsidRDefault="000B12C8" w:rsidP="00D7798E">
            <w:pPr>
              <w:jc w:val="both"/>
            </w:pPr>
            <w:r>
              <w:t>Intercalaire</w:t>
            </w:r>
          </w:p>
        </w:tc>
        <w:tc>
          <w:tcPr>
            <w:tcW w:w="5800" w:type="dxa"/>
          </w:tcPr>
          <w:p w14:paraId="56464D21" w14:textId="135CF157" w:rsidR="00F85467" w:rsidRDefault="00493BBD" w:rsidP="00353915">
            <w:pPr>
              <w:jc w:val="both"/>
            </w:pPr>
            <w:r>
              <w:t xml:space="preserve">Permettre une configuration et une gestion </w:t>
            </w:r>
            <w:r w:rsidR="00572205">
              <w:t xml:space="preserve">flexible des intercalaires afin de pouvoir </w:t>
            </w:r>
            <w:r w:rsidR="00F01451">
              <w:t>présenter</w:t>
            </w:r>
            <w:r w:rsidR="00572205">
              <w:t xml:space="preserve"> tous les </w:t>
            </w:r>
            <w:r w:rsidR="009369C2">
              <w:t>modèles d’emballage.</w:t>
            </w:r>
          </w:p>
        </w:tc>
      </w:tr>
    </w:tbl>
    <w:p w14:paraId="235C5269" w14:textId="77777777" w:rsidR="00884AFA" w:rsidRPr="00684A51" w:rsidRDefault="00884AFA" w:rsidP="00151B86">
      <w:pPr>
        <w:pStyle w:val="Titre1"/>
      </w:pPr>
      <w:bookmarkStart w:id="1" w:name="_Toc77571808"/>
      <w:r w:rsidRPr="00684A51">
        <w:t>Indentification des Gaps</w:t>
      </w:r>
      <w:bookmarkEnd w:id="1"/>
    </w:p>
    <w:p w14:paraId="52C6FB72" w14:textId="0C547F35" w:rsidR="00884AFA" w:rsidRPr="00684A51" w:rsidRDefault="00884AFA" w:rsidP="00790891">
      <w:pPr>
        <w:spacing w:after="240"/>
        <w:jc w:val="both"/>
      </w:pPr>
      <w:r w:rsidRPr="00684A51">
        <w:t>La liste suivante définit les écarts/adaptations/suppression par rapport aux fonctionnalités existantes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58"/>
        <w:gridCol w:w="1443"/>
        <w:gridCol w:w="6555"/>
      </w:tblGrid>
      <w:tr w:rsidR="00884AFA" w:rsidRPr="00684A51" w14:paraId="3C775D61" w14:textId="77777777" w:rsidTr="00A220D8">
        <w:tc>
          <w:tcPr>
            <w:tcW w:w="1058" w:type="dxa"/>
          </w:tcPr>
          <w:p w14:paraId="36A936D5" w14:textId="77777777" w:rsidR="00884AFA" w:rsidRPr="005B59FE" w:rsidRDefault="00884AFA" w:rsidP="00B364DA">
            <w:pPr>
              <w:spacing w:line="240" w:lineRule="auto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1443" w:type="dxa"/>
          </w:tcPr>
          <w:p w14:paraId="14A94ADF" w14:textId="77777777" w:rsidR="00884AFA" w:rsidRPr="005B59FE" w:rsidRDefault="00884AFA" w:rsidP="00B364DA">
            <w:pPr>
              <w:spacing w:line="240" w:lineRule="auto"/>
              <w:rPr>
                <w:b/>
                <w:bCs/>
              </w:rPr>
            </w:pPr>
            <w:r w:rsidRPr="005B59FE">
              <w:rPr>
                <w:b/>
                <w:bCs/>
              </w:rPr>
              <w:t>Type</w:t>
            </w:r>
          </w:p>
        </w:tc>
        <w:tc>
          <w:tcPr>
            <w:tcW w:w="6555" w:type="dxa"/>
          </w:tcPr>
          <w:p w14:paraId="3DA9F70C" w14:textId="77777777" w:rsidR="00884AFA" w:rsidRPr="005B59FE" w:rsidRDefault="00884AFA" w:rsidP="00B364DA">
            <w:pPr>
              <w:spacing w:line="240" w:lineRule="auto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="00684DD5" w:rsidRPr="00684A51" w14:paraId="52FBFD2D" w14:textId="77777777" w:rsidTr="00A220D8">
        <w:tc>
          <w:tcPr>
            <w:tcW w:w="1058" w:type="dxa"/>
          </w:tcPr>
          <w:p w14:paraId="1A8FF0DD" w14:textId="041ECD9F" w:rsidR="00684DD5" w:rsidRPr="00684A51" w:rsidRDefault="00E40031" w:rsidP="00D7798E">
            <w:pPr>
              <w:spacing w:line="240" w:lineRule="auto"/>
              <w:jc w:val="both"/>
            </w:pPr>
            <w:r>
              <w:t>D07</w:t>
            </w:r>
            <w:r w:rsidR="00684DD5" w:rsidRPr="00684A51">
              <w:t>.G0</w:t>
            </w:r>
            <w:r w:rsidR="00A220D8">
              <w:t>1</w:t>
            </w:r>
          </w:p>
        </w:tc>
        <w:tc>
          <w:tcPr>
            <w:tcW w:w="1443" w:type="dxa"/>
          </w:tcPr>
          <w:p w14:paraId="1F18183E" w14:textId="4CFF2BB0" w:rsidR="00684DD5" w:rsidRPr="00684A51" w:rsidRDefault="000B5143" w:rsidP="00D7798E">
            <w:pPr>
              <w:spacing w:line="240" w:lineRule="auto"/>
              <w:jc w:val="both"/>
            </w:pPr>
            <w:r>
              <w:t>Modification</w:t>
            </w:r>
          </w:p>
        </w:tc>
        <w:tc>
          <w:tcPr>
            <w:tcW w:w="6555" w:type="dxa"/>
          </w:tcPr>
          <w:p w14:paraId="7A66C0B6" w14:textId="6D13D8B6" w:rsidR="00BA2175" w:rsidRPr="00684A51" w:rsidRDefault="00FD6904" w:rsidP="009055A2">
            <w:pPr>
              <w:jc w:val="both"/>
            </w:pPr>
            <w:r>
              <w:t>Modifier le paramétrage des intercalaires.</w:t>
            </w:r>
          </w:p>
        </w:tc>
      </w:tr>
      <w:tr w:rsidR="000B5143" w:rsidRPr="00684A51" w14:paraId="157EFED3" w14:textId="77777777" w:rsidTr="00A220D8">
        <w:tc>
          <w:tcPr>
            <w:tcW w:w="1058" w:type="dxa"/>
          </w:tcPr>
          <w:p w14:paraId="302D0C48" w14:textId="04682176" w:rsidR="000B5143" w:rsidRDefault="000B5143" w:rsidP="000B5143">
            <w:pPr>
              <w:spacing w:line="240" w:lineRule="auto"/>
              <w:jc w:val="both"/>
            </w:pPr>
            <w:r>
              <w:t>D07.G02</w:t>
            </w:r>
          </w:p>
        </w:tc>
        <w:tc>
          <w:tcPr>
            <w:tcW w:w="1443" w:type="dxa"/>
          </w:tcPr>
          <w:p w14:paraId="4B3CF954" w14:textId="61C94F01" w:rsidR="000B5143" w:rsidRDefault="000B5143" w:rsidP="000B5143">
            <w:pPr>
              <w:spacing w:line="240" w:lineRule="auto"/>
              <w:jc w:val="both"/>
            </w:pPr>
            <w:r>
              <w:t>Ajout</w:t>
            </w:r>
          </w:p>
        </w:tc>
        <w:tc>
          <w:tcPr>
            <w:tcW w:w="6555" w:type="dxa"/>
          </w:tcPr>
          <w:p w14:paraId="7D35D6D1" w14:textId="02E8D406" w:rsidR="000B5143" w:rsidRDefault="000B5143" w:rsidP="000B5143">
            <w:pPr>
              <w:jc w:val="both"/>
            </w:pPr>
            <w:r>
              <w:t>Ajouter la configuration des quatre types d’intercalaire permettant la modélisation des emballages.</w:t>
            </w:r>
          </w:p>
        </w:tc>
      </w:tr>
      <w:tr w:rsidR="008647AA" w:rsidRPr="00684A51" w14:paraId="368ACD31" w14:textId="77777777" w:rsidTr="00A220D8">
        <w:tc>
          <w:tcPr>
            <w:tcW w:w="1058" w:type="dxa"/>
          </w:tcPr>
          <w:p w14:paraId="1F84ACAF" w14:textId="41ED3041" w:rsidR="008647AA" w:rsidRDefault="008647AA" w:rsidP="000B5143">
            <w:pPr>
              <w:spacing w:line="240" w:lineRule="auto"/>
              <w:jc w:val="both"/>
            </w:pPr>
            <w:r>
              <w:t>D07.G03</w:t>
            </w:r>
          </w:p>
        </w:tc>
        <w:tc>
          <w:tcPr>
            <w:tcW w:w="1443" w:type="dxa"/>
          </w:tcPr>
          <w:p w14:paraId="3FE189DE" w14:textId="6AE9447C" w:rsidR="008647AA" w:rsidRDefault="008647AA" w:rsidP="000B5143">
            <w:pPr>
              <w:spacing w:line="240" w:lineRule="auto"/>
              <w:jc w:val="both"/>
            </w:pPr>
            <w:r>
              <w:t>Modification</w:t>
            </w:r>
          </w:p>
        </w:tc>
        <w:tc>
          <w:tcPr>
            <w:tcW w:w="6555" w:type="dxa"/>
          </w:tcPr>
          <w:p w14:paraId="4A72F0C0" w14:textId="684332C6" w:rsidR="008647AA" w:rsidRDefault="009A27A2" w:rsidP="000B5143">
            <w:pPr>
              <w:jc w:val="both"/>
            </w:pPr>
            <w:r>
              <w:t xml:space="preserve">Modifier le fichier de chargement des produits pour </w:t>
            </w:r>
            <w:r w:rsidR="008A5EC4">
              <w:t>assurer la nouvelle modélisation des emballages</w:t>
            </w:r>
          </w:p>
        </w:tc>
      </w:tr>
      <w:tr w:rsidR="00954834" w:rsidRPr="00684A51" w14:paraId="7E37D5D2" w14:textId="77777777" w:rsidTr="00A220D8">
        <w:tc>
          <w:tcPr>
            <w:tcW w:w="1058" w:type="dxa"/>
          </w:tcPr>
          <w:p w14:paraId="3DAF5A27" w14:textId="06AD1083" w:rsidR="00954834" w:rsidRDefault="00954834" w:rsidP="000B5143">
            <w:pPr>
              <w:spacing w:line="240" w:lineRule="auto"/>
              <w:jc w:val="both"/>
            </w:pPr>
            <w:r>
              <w:t>D07.G04</w:t>
            </w:r>
          </w:p>
        </w:tc>
        <w:tc>
          <w:tcPr>
            <w:tcW w:w="1443" w:type="dxa"/>
          </w:tcPr>
          <w:p w14:paraId="0B224E82" w14:textId="4ABECA63" w:rsidR="00954834" w:rsidRDefault="006C7A8A" w:rsidP="000B5143">
            <w:pPr>
              <w:spacing w:line="240" w:lineRule="auto"/>
              <w:jc w:val="both"/>
            </w:pPr>
            <w:r>
              <w:t>Modification</w:t>
            </w:r>
          </w:p>
        </w:tc>
        <w:tc>
          <w:tcPr>
            <w:tcW w:w="6555" w:type="dxa"/>
          </w:tcPr>
          <w:p w14:paraId="3E2A7784" w14:textId="3F54F540" w:rsidR="00954834" w:rsidRDefault="006C7A8A" w:rsidP="000B5143">
            <w:pPr>
              <w:jc w:val="both"/>
            </w:pPr>
            <w:r>
              <w:t>Modifier l’interface EoL.</w:t>
            </w:r>
          </w:p>
        </w:tc>
      </w:tr>
      <w:tr w:rsidR="000B5143" w:rsidRPr="00684A51" w14:paraId="01D787A1" w14:textId="77777777" w:rsidTr="00A220D8">
        <w:tc>
          <w:tcPr>
            <w:tcW w:w="1058" w:type="dxa"/>
          </w:tcPr>
          <w:p w14:paraId="0E123779" w14:textId="558D6C5F" w:rsidR="000B5143" w:rsidRDefault="00E2500B" w:rsidP="000B5143">
            <w:pPr>
              <w:spacing w:line="240" w:lineRule="auto"/>
              <w:jc w:val="both"/>
            </w:pPr>
            <w:r>
              <w:t>D07.G0</w:t>
            </w:r>
            <w:r w:rsidR="006C7A8A">
              <w:t>5</w:t>
            </w:r>
          </w:p>
        </w:tc>
        <w:tc>
          <w:tcPr>
            <w:tcW w:w="1443" w:type="dxa"/>
          </w:tcPr>
          <w:p w14:paraId="6BE6E1E4" w14:textId="10484C9A" w:rsidR="000B5143" w:rsidRDefault="006C7A8A" w:rsidP="000B5143">
            <w:pPr>
              <w:spacing w:line="240" w:lineRule="auto"/>
              <w:jc w:val="both"/>
            </w:pPr>
            <w:r>
              <w:t>Modification</w:t>
            </w:r>
          </w:p>
        </w:tc>
        <w:tc>
          <w:tcPr>
            <w:tcW w:w="6555" w:type="dxa"/>
          </w:tcPr>
          <w:p w14:paraId="1374C5DE" w14:textId="18215BB6" w:rsidR="000B5143" w:rsidRDefault="00056040" w:rsidP="000B5143">
            <w:pPr>
              <w:jc w:val="both"/>
            </w:pPr>
            <w:r>
              <w:t xml:space="preserve">Adapter l’interface EoL </w:t>
            </w:r>
            <w:r w:rsidR="002D4F0A">
              <w:t>à la nouvelle modélisation des intercalaires.</w:t>
            </w:r>
          </w:p>
        </w:tc>
      </w:tr>
    </w:tbl>
    <w:p w14:paraId="6CAB7708" w14:textId="77777777" w:rsidR="000B5143" w:rsidRPr="00684A51" w:rsidRDefault="000B5143" w:rsidP="00151B86">
      <w:pPr>
        <w:pStyle w:val="Titre2"/>
      </w:pPr>
      <w:bookmarkStart w:id="2" w:name="_Toc77571809"/>
      <w:r w:rsidRPr="00684A51">
        <w:t xml:space="preserve">Analyse </w:t>
      </w:r>
      <w:r w:rsidRPr="00226CE9">
        <w:t>détaillée</w:t>
      </w:r>
      <w:r w:rsidRPr="00684A51">
        <w:t xml:space="preserve"> Gap :  </w:t>
      </w:r>
      <w:r>
        <w:t>D07.</w:t>
      </w:r>
      <w:r w:rsidRPr="00684A51">
        <w:t>G0</w:t>
      </w:r>
      <w:r>
        <w:t>1</w:t>
      </w:r>
      <w:bookmarkEnd w:id="2"/>
      <w:r w:rsidRPr="00684A51">
        <w:t xml:space="preserve">  </w:t>
      </w:r>
    </w:p>
    <w:p w14:paraId="09025F80" w14:textId="77777777" w:rsidR="000B5143" w:rsidRDefault="000B5143" w:rsidP="000B5143">
      <w:pPr>
        <w:pStyle w:val="Titre3"/>
      </w:pPr>
      <w:bookmarkStart w:id="3" w:name="_Toc77571810"/>
      <w:r w:rsidRPr="00226CE9">
        <w:t>Existant</w:t>
      </w:r>
      <w:bookmarkEnd w:id="3"/>
    </w:p>
    <w:p w14:paraId="3B167310" w14:textId="17674431" w:rsidR="000B5143" w:rsidRDefault="000B5143" w:rsidP="00D53824">
      <w:pPr>
        <w:pStyle w:val="Paragraphedeliste"/>
        <w:numPr>
          <w:ilvl w:val="0"/>
          <w:numId w:val="39"/>
        </w:numPr>
        <w:jc w:val="both"/>
      </w:pPr>
      <w:r>
        <w:t>À l’ajout d’un nouve</w:t>
      </w:r>
      <w:r w:rsidR="00BE02A1">
        <w:t>l Intercalaire, l’utilisateur doit choisir le type de l’intercalai</w:t>
      </w:r>
      <w:r w:rsidR="0098311E">
        <w:t xml:space="preserve">re (Carton ou Emballage). </w:t>
      </w:r>
      <w:r>
        <w:t xml:space="preserve"> </w:t>
      </w:r>
    </w:p>
    <w:p w14:paraId="42729975" w14:textId="4EBB7960" w:rsidR="000B5143" w:rsidRDefault="000B5143" w:rsidP="004D3E38">
      <w:pPr>
        <w:pStyle w:val="Titre3"/>
      </w:pPr>
      <w:bookmarkStart w:id="4" w:name="_Toc77571811"/>
      <w:r>
        <w:t>Modifications</w:t>
      </w:r>
      <w:bookmarkEnd w:id="4"/>
    </w:p>
    <w:p w14:paraId="4175F7A5" w14:textId="0E14EF84" w:rsidR="000B5143" w:rsidRDefault="00EB4AEA" w:rsidP="000B5143">
      <w:pPr>
        <w:pStyle w:val="Paragraphedeliste"/>
        <w:numPr>
          <w:ilvl w:val="0"/>
          <w:numId w:val="39"/>
        </w:numPr>
      </w:pPr>
      <w:r>
        <w:t xml:space="preserve">Supprimer le champ </w:t>
      </w:r>
      <w:r>
        <w:rPr>
          <w:i/>
          <w:iCs/>
        </w:rPr>
        <w:t>Type d’intercalaire</w:t>
      </w:r>
      <w:r w:rsidR="00D52616">
        <w:rPr>
          <w:i/>
          <w:iCs/>
        </w:rPr>
        <w:t xml:space="preserve"> </w:t>
      </w:r>
      <w:r w:rsidR="00D52616">
        <w:t xml:space="preserve">de </w:t>
      </w:r>
      <w:r w:rsidR="00544329">
        <w:t>l’entité Intercalaire</w:t>
      </w:r>
      <w:r>
        <w:rPr>
          <w:i/>
          <w:iCs/>
        </w:rPr>
        <w:t>.</w:t>
      </w:r>
    </w:p>
    <w:p w14:paraId="65AA3C1F" w14:textId="77777777" w:rsidR="000B5143" w:rsidRPr="00684A51" w:rsidRDefault="000B5143" w:rsidP="000B5143">
      <w:pPr>
        <w:pStyle w:val="Titre3"/>
      </w:pPr>
      <w:bookmarkStart w:id="5" w:name="_Toc77571812"/>
      <w:r w:rsidRPr="00684A51">
        <w:t>Règles de Gestion</w:t>
      </w:r>
      <w:bookmarkEnd w:id="5"/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488"/>
        <w:gridCol w:w="7579"/>
      </w:tblGrid>
      <w:tr w:rsidR="000B5143" w:rsidRPr="00684A51" w14:paraId="79AB0304" w14:textId="77777777" w:rsidTr="00EC6407">
        <w:tc>
          <w:tcPr>
            <w:tcW w:w="1488" w:type="dxa"/>
          </w:tcPr>
          <w:p w14:paraId="4ED16088" w14:textId="77777777" w:rsidR="000B5143" w:rsidRPr="005B59FE" w:rsidRDefault="000B5143" w:rsidP="00EC640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7579" w:type="dxa"/>
          </w:tcPr>
          <w:p w14:paraId="51711121" w14:textId="77777777" w:rsidR="000B5143" w:rsidRPr="005B59FE" w:rsidRDefault="000B5143" w:rsidP="00EC640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="000B5143" w:rsidRPr="00684A51" w14:paraId="10361310" w14:textId="77777777" w:rsidTr="00EC6407">
        <w:tc>
          <w:tcPr>
            <w:tcW w:w="1488" w:type="dxa"/>
          </w:tcPr>
          <w:p w14:paraId="309F9D1A" w14:textId="77777777" w:rsidR="000B5143" w:rsidRPr="00684A51" w:rsidRDefault="000B5143" w:rsidP="00EC6407">
            <w:r>
              <w:t>D07</w:t>
            </w:r>
            <w:r w:rsidRPr="00684A51">
              <w:t>.G0</w:t>
            </w:r>
            <w:r>
              <w:t>1</w:t>
            </w:r>
            <w:r w:rsidRPr="00684A51">
              <w:t>.R01</w:t>
            </w:r>
          </w:p>
        </w:tc>
        <w:tc>
          <w:tcPr>
            <w:tcW w:w="7579" w:type="dxa"/>
          </w:tcPr>
          <w:p w14:paraId="765AB09B" w14:textId="536FCE6E" w:rsidR="000B5143" w:rsidRPr="00684A51" w:rsidRDefault="005E7C02" w:rsidP="00EC6407">
            <w:pPr>
              <w:spacing w:after="240"/>
            </w:pPr>
            <w:r>
              <w:t>Pas de différenciation entre les intercalaires par type.</w:t>
            </w:r>
          </w:p>
        </w:tc>
      </w:tr>
    </w:tbl>
    <w:p w14:paraId="0585FDE5" w14:textId="77777777" w:rsidR="000B5143" w:rsidRDefault="000B5143" w:rsidP="000B5143">
      <w:pPr>
        <w:pStyle w:val="Titre3"/>
      </w:pPr>
      <w:bookmarkStart w:id="6" w:name="_Toc77571813"/>
      <w:r w:rsidRPr="00684A51">
        <w:t>Scénarii de Test</w:t>
      </w:r>
      <w:bookmarkEnd w:id="6"/>
    </w:p>
    <w:tbl>
      <w:tblPr>
        <w:tblStyle w:val="Grilledutableau"/>
        <w:tblW w:w="9067" w:type="dxa"/>
        <w:tblLayout w:type="fixed"/>
        <w:tblLook w:val="04A0" w:firstRow="1" w:lastRow="0" w:firstColumn="1" w:lastColumn="0" w:noHBand="0" w:noVBand="1"/>
      </w:tblPr>
      <w:tblGrid>
        <w:gridCol w:w="1476"/>
        <w:gridCol w:w="1780"/>
        <w:gridCol w:w="5811"/>
      </w:tblGrid>
      <w:tr w:rsidR="000B5143" w:rsidRPr="00684A51" w14:paraId="56FD73B0" w14:textId="77777777" w:rsidTr="00EC6407">
        <w:tc>
          <w:tcPr>
            <w:tcW w:w="1476" w:type="dxa"/>
          </w:tcPr>
          <w:p w14:paraId="0069ECB3" w14:textId="77777777" w:rsidR="000B5143" w:rsidRPr="005B59FE" w:rsidRDefault="000B5143" w:rsidP="00EC640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1780" w:type="dxa"/>
          </w:tcPr>
          <w:p w14:paraId="7AAA2C79" w14:textId="77777777" w:rsidR="000B5143" w:rsidRPr="005B59FE" w:rsidRDefault="000B5143" w:rsidP="00EC640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Test</w:t>
            </w:r>
          </w:p>
        </w:tc>
        <w:tc>
          <w:tcPr>
            <w:tcW w:w="5811" w:type="dxa"/>
          </w:tcPr>
          <w:p w14:paraId="6D79068E" w14:textId="77777777" w:rsidR="000B5143" w:rsidRPr="005B59FE" w:rsidRDefault="000B5143" w:rsidP="00EC640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="000B5143" w:rsidRPr="00684A51" w14:paraId="779A807B" w14:textId="77777777" w:rsidTr="00EC6407">
        <w:tc>
          <w:tcPr>
            <w:tcW w:w="1476" w:type="dxa"/>
          </w:tcPr>
          <w:p w14:paraId="544C1BC0" w14:textId="77777777" w:rsidR="000B5143" w:rsidRPr="00684A51" w:rsidRDefault="000B5143" w:rsidP="00EC6407">
            <w:pPr>
              <w:jc w:val="both"/>
            </w:pPr>
            <w:r>
              <w:t>D07</w:t>
            </w:r>
            <w:r w:rsidRPr="00684A51">
              <w:t>.G0</w:t>
            </w:r>
            <w:r>
              <w:t>1</w:t>
            </w:r>
            <w:r w:rsidRPr="00684A51">
              <w:t>.</w:t>
            </w:r>
            <w:r>
              <w:t>T</w:t>
            </w:r>
            <w:r w:rsidRPr="00684A51">
              <w:t>01</w:t>
            </w:r>
          </w:p>
        </w:tc>
        <w:tc>
          <w:tcPr>
            <w:tcW w:w="1780" w:type="dxa"/>
          </w:tcPr>
          <w:p w14:paraId="06D17569" w14:textId="046876A3" w:rsidR="000B5143" w:rsidRPr="00B12F83" w:rsidRDefault="00E761C3" w:rsidP="00EC6407">
            <w:pPr>
              <w:jc w:val="both"/>
            </w:pPr>
            <w:r>
              <w:t>Création Intercalaires</w:t>
            </w:r>
          </w:p>
        </w:tc>
        <w:tc>
          <w:tcPr>
            <w:tcW w:w="5811" w:type="dxa"/>
          </w:tcPr>
          <w:p w14:paraId="2C91FCC3" w14:textId="796DCC38" w:rsidR="000B5143" w:rsidRPr="00B12F83" w:rsidRDefault="00E761C3" w:rsidP="00EC6407">
            <w:pPr>
              <w:jc w:val="both"/>
            </w:pPr>
            <w:r>
              <w:t>Vérifier la création correcte des intercalaires.</w:t>
            </w:r>
          </w:p>
        </w:tc>
      </w:tr>
    </w:tbl>
    <w:p w14:paraId="2B745779" w14:textId="1306E3F6" w:rsidR="002577F5" w:rsidRPr="00684A51" w:rsidRDefault="002577F5" w:rsidP="00151B86">
      <w:pPr>
        <w:pStyle w:val="Titre2"/>
      </w:pPr>
      <w:bookmarkStart w:id="7" w:name="_Toc77571814"/>
      <w:r w:rsidRPr="00684A51">
        <w:lastRenderedPageBreak/>
        <w:t xml:space="preserve">Analyse </w:t>
      </w:r>
      <w:r w:rsidRPr="00226CE9">
        <w:t>détaillée</w:t>
      </w:r>
      <w:r w:rsidRPr="00684A51">
        <w:t xml:space="preserve"> Gap :  </w:t>
      </w:r>
      <w:r w:rsidR="00E40031">
        <w:t>D07</w:t>
      </w:r>
      <w:r>
        <w:t>.</w:t>
      </w:r>
      <w:r w:rsidRPr="00684A51">
        <w:t>G0</w:t>
      </w:r>
      <w:r w:rsidR="00874D07">
        <w:t>2</w:t>
      </w:r>
      <w:bookmarkEnd w:id="7"/>
      <w:r w:rsidRPr="00684A51">
        <w:t xml:space="preserve">  </w:t>
      </w:r>
    </w:p>
    <w:p w14:paraId="5A4BCC54" w14:textId="1AAB7DB6" w:rsidR="00FD6328" w:rsidRDefault="007230E2" w:rsidP="00FD6328">
      <w:pPr>
        <w:pStyle w:val="Titre3"/>
      </w:pPr>
      <w:bookmarkStart w:id="8" w:name="_Toc77571815"/>
      <w:r w:rsidRPr="00226CE9">
        <w:t>Existant</w:t>
      </w:r>
      <w:bookmarkEnd w:id="8"/>
    </w:p>
    <w:p w14:paraId="5E3420B4" w14:textId="6A086A99" w:rsidR="00D25F6F" w:rsidRDefault="005015EE" w:rsidP="00A52B76">
      <w:pPr>
        <w:pStyle w:val="Paragraphedeliste"/>
        <w:numPr>
          <w:ilvl w:val="0"/>
          <w:numId w:val="39"/>
        </w:numPr>
        <w:spacing w:before="240"/>
        <w:jc w:val="both"/>
      </w:pPr>
      <w:r>
        <w:t xml:space="preserve">À l’ajout d’un </w:t>
      </w:r>
      <w:r w:rsidR="00AF7FB6">
        <w:t xml:space="preserve">nouveau produit, l’utilisateur doit choisir le type d’intercalaire Emballage et </w:t>
      </w:r>
      <w:r w:rsidR="00083139">
        <w:t>le type d’intercalaire Carton. La co</w:t>
      </w:r>
      <w:r w:rsidR="00122D01">
        <w:t>nfiguration de c</w:t>
      </w:r>
      <w:r w:rsidR="00083139">
        <w:t>es deux types d’intercalaire</w:t>
      </w:r>
      <w:r w:rsidR="00122D01">
        <w:t xml:space="preserve"> répond </w:t>
      </w:r>
      <w:r w:rsidR="00096D81">
        <w:t>au besoin initial mais n’est pas suffisant pour modéliser tous les types d’emballage.</w:t>
      </w:r>
      <w:r w:rsidR="00083139">
        <w:t xml:space="preserve"> </w:t>
      </w:r>
    </w:p>
    <w:p w14:paraId="588AA0A0" w14:textId="6CBAA677" w:rsidR="000E23D1" w:rsidRDefault="00D25F6F" w:rsidP="00871BB6">
      <w:pPr>
        <w:pStyle w:val="Titre3"/>
      </w:pPr>
      <w:bookmarkStart w:id="9" w:name="_Toc77571816"/>
      <w:r>
        <w:t>Modifications</w:t>
      </w:r>
      <w:bookmarkEnd w:id="9"/>
    </w:p>
    <w:p w14:paraId="32CC1F1D" w14:textId="4B633BF9" w:rsidR="00D25F6F" w:rsidRDefault="00096D81" w:rsidP="00A52B76">
      <w:pPr>
        <w:pStyle w:val="Paragraphedeliste"/>
        <w:keepNext/>
        <w:numPr>
          <w:ilvl w:val="0"/>
          <w:numId w:val="40"/>
        </w:numPr>
        <w:jc w:val="both"/>
      </w:pPr>
      <w:r>
        <w:t xml:space="preserve">Supprimer les champs </w:t>
      </w:r>
      <w:r w:rsidR="00F96427">
        <w:t>« Type Intercalaire Carton » et « Type Intercalaire Emballage »</w:t>
      </w:r>
      <w:r w:rsidR="008F3440">
        <w:t xml:space="preserve"> de la gestion des produits</w:t>
      </w:r>
      <w:r w:rsidR="00497BF9">
        <w:t>.</w:t>
      </w:r>
    </w:p>
    <w:p w14:paraId="45CD807D" w14:textId="25DEF098" w:rsidR="00497BF9" w:rsidRDefault="00497BF9" w:rsidP="00A52B76">
      <w:pPr>
        <w:pStyle w:val="Paragraphedeliste"/>
        <w:keepNext/>
        <w:numPr>
          <w:ilvl w:val="0"/>
          <w:numId w:val="40"/>
        </w:numPr>
        <w:jc w:val="both"/>
      </w:pPr>
      <w:r>
        <w:t xml:space="preserve">Ajouter les champs : </w:t>
      </w:r>
    </w:p>
    <w:p w14:paraId="74C0C31E" w14:textId="21DC533F" w:rsidR="00497BF9" w:rsidRDefault="00497BF9" w:rsidP="00497BF9">
      <w:pPr>
        <w:pStyle w:val="Paragraphedeliste"/>
        <w:keepNext/>
        <w:numPr>
          <w:ilvl w:val="1"/>
          <w:numId w:val="40"/>
        </w:numPr>
        <w:jc w:val="both"/>
      </w:pPr>
      <w:r>
        <w:t>Code Intercalaire A</w:t>
      </w:r>
      <w:r w:rsidR="00D80A77">
        <w:t> : Liste déroulante des intercalaire</w:t>
      </w:r>
      <w:r w:rsidR="00DF668C">
        <w:t>s</w:t>
      </w:r>
      <w:r w:rsidR="00500E40">
        <w:t>.</w:t>
      </w:r>
    </w:p>
    <w:p w14:paraId="2BBC9E08" w14:textId="4D7F25DC" w:rsidR="00497BF9" w:rsidRDefault="00497BF9" w:rsidP="00497BF9">
      <w:pPr>
        <w:pStyle w:val="Paragraphedeliste"/>
        <w:keepNext/>
        <w:numPr>
          <w:ilvl w:val="1"/>
          <w:numId w:val="40"/>
        </w:numPr>
        <w:jc w:val="both"/>
      </w:pPr>
      <w:r>
        <w:t>Code Intercalaire B</w:t>
      </w:r>
      <w:r w:rsidR="006049C9">
        <w:t> : Liste déroulante des intercalaires</w:t>
      </w:r>
      <w:r w:rsidR="00500E40">
        <w:t>.</w:t>
      </w:r>
    </w:p>
    <w:p w14:paraId="72120399" w14:textId="7024C3F9" w:rsidR="00497BF9" w:rsidRDefault="00497BF9" w:rsidP="00497BF9">
      <w:pPr>
        <w:pStyle w:val="Paragraphedeliste"/>
        <w:keepNext/>
        <w:numPr>
          <w:ilvl w:val="1"/>
          <w:numId w:val="40"/>
        </w:numPr>
        <w:jc w:val="both"/>
      </w:pPr>
      <w:r>
        <w:t>Code Intercalaire C</w:t>
      </w:r>
      <w:r w:rsidR="006049C9">
        <w:t xml:space="preserve"> : </w:t>
      </w:r>
      <w:r w:rsidR="00500E40">
        <w:t xml:space="preserve">Liste déroulante des intercalaires. </w:t>
      </w:r>
    </w:p>
    <w:p w14:paraId="662B3FE3" w14:textId="63B349D8" w:rsidR="00D25F6F" w:rsidRDefault="00497BF9" w:rsidP="00F431B9">
      <w:pPr>
        <w:pStyle w:val="Paragraphedeliste"/>
        <w:keepNext/>
        <w:numPr>
          <w:ilvl w:val="1"/>
          <w:numId w:val="40"/>
        </w:numPr>
        <w:jc w:val="both"/>
      </w:pPr>
      <w:r>
        <w:t>Code Intercalaire D</w:t>
      </w:r>
      <w:r w:rsidR="00500E40">
        <w:t> : Liste déroulante des intercalaires.</w:t>
      </w:r>
    </w:p>
    <w:p w14:paraId="0A715475" w14:textId="26EDFCF2" w:rsidR="000E23D1" w:rsidRDefault="00443A2F" w:rsidP="000E23D1">
      <w:pPr>
        <w:pStyle w:val="Paragraphedeliste"/>
        <w:keepNext/>
        <w:numPr>
          <w:ilvl w:val="0"/>
          <w:numId w:val="40"/>
        </w:numPr>
        <w:jc w:val="both"/>
      </w:pPr>
      <w:r>
        <w:t>Remplace</w:t>
      </w:r>
      <w:r w:rsidR="000E23D1">
        <w:t>r le</w:t>
      </w:r>
      <w:r w:rsidR="00251CF4">
        <w:t xml:space="preserve"> libellé du</w:t>
      </w:r>
      <w:r w:rsidR="000E23D1">
        <w:t xml:space="preserve"> </w:t>
      </w:r>
      <w:r w:rsidR="00403D6E">
        <w:t xml:space="preserve">champ </w:t>
      </w:r>
      <w:r>
        <w:t>« </w:t>
      </w:r>
      <w:r w:rsidRPr="00443A2F">
        <w:t>Capacité par Intercalaire Emballage</w:t>
      </w:r>
      <w:r>
        <w:t xml:space="preserve"> » par « Nombre de pièces par </w:t>
      </w:r>
      <w:r w:rsidR="00251CF4">
        <w:t>rangée ».</w:t>
      </w:r>
    </w:p>
    <w:p w14:paraId="4AEA905A" w14:textId="4B9B874D" w:rsidR="008A4C85" w:rsidRDefault="008A4C85" w:rsidP="000E23D1">
      <w:pPr>
        <w:pStyle w:val="Paragraphedeliste"/>
        <w:keepNext/>
        <w:numPr>
          <w:ilvl w:val="0"/>
          <w:numId w:val="40"/>
        </w:numPr>
        <w:jc w:val="both"/>
      </w:pPr>
      <w:r>
        <w:t xml:space="preserve">Ajouter une case à cocher </w:t>
      </w:r>
      <w:r w:rsidR="0022411A">
        <w:t>« </w:t>
      </w:r>
      <w:r w:rsidR="00646100">
        <w:t>Première rangée seulement » devant l</w:t>
      </w:r>
      <w:r w:rsidR="00DC6DDB">
        <w:t>e champ Code Intercalaire A.</w:t>
      </w:r>
    </w:p>
    <w:p w14:paraId="1D9E2110" w14:textId="77777777" w:rsidR="009870FE" w:rsidRPr="00684A51" w:rsidRDefault="009870FE" w:rsidP="00833E46">
      <w:pPr>
        <w:pStyle w:val="Titre3"/>
      </w:pPr>
      <w:bookmarkStart w:id="10" w:name="_Toc77571817"/>
      <w:r w:rsidRPr="00684A51">
        <w:t>Règles de Gestion</w:t>
      </w:r>
      <w:bookmarkEnd w:id="10"/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488"/>
        <w:gridCol w:w="7579"/>
      </w:tblGrid>
      <w:tr w:rsidR="009870FE" w:rsidRPr="00684A51" w14:paraId="2DBF5FCC" w14:textId="77777777" w:rsidTr="009A3E1E">
        <w:tc>
          <w:tcPr>
            <w:tcW w:w="1488" w:type="dxa"/>
          </w:tcPr>
          <w:p w14:paraId="5667262C" w14:textId="77777777" w:rsidR="009870FE" w:rsidRPr="005B59FE" w:rsidRDefault="009870FE" w:rsidP="00D7798E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7579" w:type="dxa"/>
          </w:tcPr>
          <w:p w14:paraId="4E304B23" w14:textId="77777777" w:rsidR="009870FE" w:rsidRPr="005B59FE" w:rsidRDefault="009870FE" w:rsidP="00D7798E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="00E95907" w:rsidRPr="00684A51" w14:paraId="742557AD" w14:textId="77777777" w:rsidTr="009A3E1E">
        <w:tc>
          <w:tcPr>
            <w:tcW w:w="1488" w:type="dxa"/>
          </w:tcPr>
          <w:p w14:paraId="21CAE609" w14:textId="12A31BBE" w:rsidR="00E95907" w:rsidRPr="00684A51" w:rsidRDefault="00E40031" w:rsidP="00B76435">
            <w:r>
              <w:t>D07</w:t>
            </w:r>
            <w:r w:rsidR="00E95907" w:rsidRPr="00684A51">
              <w:t>.G0</w:t>
            </w:r>
            <w:r w:rsidR="00A81A90">
              <w:t>2</w:t>
            </w:r>
            <w:r w:rsidR="00E95907" w:rsidRPr="00684A51">
              <w:t>.R01</w:t>
            </w:r>
          </w:p>
        </w:tc>
        <w:tc>
          <w:tcPr>
            <w:tcW w:w="7579" w:type="dxa"/>
          </w:tcPr>
          <w:p w14:paraId="7FE7A156" w14:textId="59DC5284" w:rsidR="00E95907" w:rsidRPr="00684A51" w:rsidRDefault="00B470E7" w:rsidP="007A4F81">
            <w:r>
              <w:t>Les listes déroulantes contiennent toutes les références d’intercalaires créées dans la Gestion des Intercalaires.</w:t>
            </w:r>
          </w:p>
        </w:tc>
      </w:tr>
      <w:tr w:rsidR="00C84D3D" w:rsidRPr="00684A51" w14:paraId="6A31E379" w14:textId="77777777" w:rsidTr="009A3E1E">
        <w:tc>
          <w:tcPr>
            <w:tcW w:w="1488" w:type="dxa"/>
          </w:tcPr>
          <w:p w14:paraId="52428854" w14:textId="7B720FED" w:rsidR="00C84D3D" w:rsidRDefault="00C84D3D" w:rsidP="00B76435">
            <w:r>
              <w:t>D07.G02.R02</w:t>
            </w:r>
          </w:p>
        </w:tc>
        <w:tc>
          <w:tcPr>
            <w:tcW w:w="7579" w:type="dxa"/>
          </w:tcPr>
          <w:p w14:paraId="5D74F041" w14:textId="40474EB3" w:rsidR="006B4778" w:rsidRDefault="00C84D3D" w:rsidP="006B4778">
            <w:r>
              <w:t xml:space="preserve">Les champs </w:t>
            </w:r>
            <w:r w:rsidR="006B4778">
              <w:t xml:space="preserve">Cité dans 2.2.2 </w:t>
            </w:r>
            <w:r w:rsidR="006B4778" w:rsidRPr="006B4778">
              <w:rPr>
                <w:i/>
                <w:iCs/>
              </w:rPr>
              <w:t>ne sont pas obligatoires</w:t>
            </w:r>
            <w:r w:rsidR="006B4778">
              <w:rPr>
                <w:i/>
                <w:iCs/>
              </w:rPr>
              <w:t>.</w:t>
            </w:r>
          </w:p>
        </w:tc>
      </w:tr>
    </w:tbl>
    <w:p w14:paraId="4A8E4FBC" w14:textId="614A9AAC" w:rsidR="00005DD0" w:rsidRDefault="009870FE" w:rsidP="00833E46">
      <w:pPr>
        <w:pStyle w:val="Titre3"/>
      </w:pPr>
      <w:bookmarkStart w:id="11" w:name="_Toc77571818"/>
      <w:r w:rsidRPr="00684A51">
        <w:t>Scénarii de Test</w:t>
      </w:r>
      <w:bookmarkEnd w:id="11"/>
    </w:p>
    <w:tbl>
      <w:tblPr>
        <w:tblStyle w:val="Grilledutableau"/>
        <w:tblW w:w="9067" w:type="dxa"/>
        <w:tblLayout w:type="fixed"/>
        <w:tblLook w:val="04A0" w:firstRow="1" w:lastRow="0" w:firstColumn="1" w:lastColumn="0" w:noHBand="0" w:noVBand="1"/>
      </w:tblPr>
      <w:tblGrid>
        <w:gridCol w:w="1476"/>
        <w:gridCol w:w="1780"/>
        <w:gridCol w:w="5811"/>
      </w:tblGrid>
      <w:tr w:rsidR="007738CC" w:rsidRPr="00684A51" w14:paraId="57D427F5" w14:textId="77777777" w:rsidTr="00D63136">
        <w:tc>
          <w:tcPr>
            <w:tcW w:w="1476" w:type="dxa"/>
          </w:tcPr>
          <w:p w14:paraId="1284FC0D" w14:textId="77777777" w:rsidR="007738CC" w:rsidRPr="005B59FE" w:rsidRDefault="007738CC" w:rsidP="00D7798E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1780" w:type="dxa"/>
          </w:tcPr>
          <w:p w14:paraId="0798E578" w14:textId="331482B5" w:rsidR="007738CC" w:rsidRPr="005B59FE" w:rsidRDefault="007738CC" w:rsidP="00D7798E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Test</w:t>
            </w:r>
          </w:p>
        </w:tc>
        <w:tc>
          <w:tcPr>
            <w:tcW w:w="5811" w:type="dxa"/>
          </w:tcPr>
          <w:p w14:paraId="12C62DB5" w14:textId="4364A84A" w:rsidR="007738CC" w:rsidRPr="005B59FE" w:rsidRDefault="007738CC" w:rsidP="00D7798E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="00FD5CA1" w:rsidRPr="00684A51" w14:paraId="4C835532" w14:textId="77777777" w:rsidTr="00D63136">
        <w:tc>
          <w:tcPr>
            <w:tcW w:w="1476" w:type="dxa"/>
          </w:tcPr>
          <w:p w14:paraId="010DCC7B" w14:textId="5A1B7BCA" w:rsidR="00FD5CA1" w:rsidRPr="00684A51" w:rsidRDefault="00E40031" w:rsidP="00FD5CA1">
            <w:pPr>
              <w:jc w:val="both"/>
            </w:pPr>
            <w:r>
              <w:t>D07</w:t>
            </w:r>
            <w:r w:rsidR="00FD5CA1" w:rsidRPr="00684A51">
              <w:t>.G0</w:t>
            </w:r>
            <w:r w:rsidR="00A81A90">
              <w:t>2</w:t>
            </w:r>
            <w:r w:rsidR="00FD5CA1" w:rsidRPr="00684A51">
              <w:t>.</w:t>
            </w:r>
            <w:r w:rsidR="00FD5CA1">
              <w:t>T</w:t>
            </w:r>
            <w:r w:rsidR="00FD5CA1" w:rsidRPr="00684A51">
              <w:t>01</w:t>
            </w:r>
          </w:p>
        </w:tc>
        <w:tc>
          <w:tcPr>
            <w:tcW w:w="1780" w:type="dxa"/>
          </w:tcPr>
          <w:p w14:paraId="047196E8" w14:textId="70FE477A" w:rsidR="00FD5CA1" w:rsidRPr="00C74010" w:rsidRDefault="00C74010" w:rsidP="00FD5CA1">
            <w:pPr>
              <w:jc w:val="both"/>
            </w:pPr>
            <w:r>
              <w:t>Ajout produit</w:t>
            </w:r>
          </w:p>
        </w:tc>
        <w:tc>
          <w:tcPr>
            <w:tcW w:w="5811" w:type="dxa"/>
          </w:tcPr>
          <w:p w14:paraId="096A426F" w14:textId="68F4D7F9" w:rsidR="00FD5CA1" w:rsidRPr="00C74010" w:rsidRDefault="00C74010" w:rsidP="00FD5CA1">
            <w:pPr>
              <w:jc w:val="both"/>
            </w:pPr>
            <w:r>
              <w:t>Vérifier l’ajout des produits et leur</w:t>
            </w:r>
            <w:r w:rsidR="00BA4C83">
              <w:t>s</w:t>
            </w:r>
            <w:r>
              <w:t xml:space="preserve"> affectation</w:t>
            </w:r>
            <w:r w:rsidR="00BA4C83">
              <w:t xml:space="preserve">s aux intercalaires. </w:t>
            </w:r>
            <w:r>
              <w:t xml:space="preserve"> </w:t>
            </w:r>
          </w:p>
        </w:tc>
      </w:tr>
      <w:tr w:rsidR="002E74A0" w:rsidRPr="00684A51" w14:paraId="59BA8F7C" w14:textId="77777777" w:rsidTr="00D63136">
        <w:tc>
          <w:tcPr>
            <w:tcW w:w="1476" w:type="dxa"/>
          </w:tcPr>
          <w:p w14:paraId="65683F55" w14:textId="32346A6B" w:rsidR="002E74A0" w:rsidRPr="00684A51" w:rsidRDefault="002E74A0" w:rsidP="002E74A0">
            <w:pPr>
              <w:jc w:val="both"/>
            </w:pPr>
            <w:r>
              <w:t>D07</w:t>
            </w:r>
            <w:r w:rsidRPr="00684A51">
              <w:t>.G0</w:t>
            </w:r>
            <w:r w:rsidR="00A81A90">
              <w:t>2</w:t>
            </w:r>
            <w:r w:rsidRPr="00684A51">
              <w:t>.</w:t>
            </w:r>
            <w:r>
              <w:t>T</w:t>
            </w:r>
            <w:r w:rsidRPr="00684A51">
              <w:t>0</w:t>
            </w:r>
            <w:r>
              <w:t>2</w:t>
            </w:r>
          </w:p>
        </w:tc>
        <w:tc>
          <w:tcPr>
            <w:tcW w:w="1780" w:type="dxa"/>
          </w:tcPr>
          <w:p w14:paraId="312996BB" w14:textId="48AA807A" w:rsidR="002E74A0" w:rsidRPr="00684A51" w:rsidRDefault="00C74010" w:rsidP="002E74A0">
            <w:pPr>
              <w:jc w:val="both"/>
            </w:pPr>
            <w:r>
              <w:t>Modification produit</w:t>
            </w:r>
          </w:p>
        </w:tc>
        <w:tc>
          <w:tcPr>
            <w:tcW w:w="5811" w:type="dxa"/>
          </w:tcPr>
          <w:p w14:paraId="6B529211" w14:textId="4BA64B19" w:rsidR="002E74A0" w:rsidRPr="00684A51" w:rsidRDefault="00BA4C83" w:rsidP="002E74A0">
            <w:pPr>
              <w:jc w:val="both"/>
            </w:pPr>
            <w:r>
              <w:t>Vérifier que la modification d’un produit</w:t>
            </w:r>
            <w:r w:rsidR="00F5248B">
              <w:t xml:space="preserve"> s’effectue correctement.</w:t>
            </w:r>
          </w:p>
        </w:tc>
      </w:tr>
    </w:tbl>
    <w:p w14:paraId="407DAAD4" w14:textId="61B3608B" w:rsidR="00874D07" w:rsidRPr="00684A51" w:rsidRDefault="00874D07" w:rsidP="00151B86">
      <w:pPr>
        <w:pStyle w:val="Titre2"/>
      </w:pPr>
      <w:bookmarkStart w:id="12" w:name="_Toc77571819"/>
      <w:r w:rsidRPr="00684A51">
        <w:t xml:space="preserve">Analyse </w:t>
      </w:r>
      <w:r w:rsidRPr="00226CE9">
        <w:t>détaillée</w:t>
      </w:r>
      <w:r w:rsidRPr="00684A51">
        <w:t xml:space="preserve"> Gap :  </w:t>
      </w:r>
      <w:r>
        <w:t>D07.</w:t>
      </w:r>
      <w:r w:rsidRPr="00684A51">
        <w:t>G0</w:t>
      </w:r>
      <w:r w:rsidR="00D61FB4">
        <w:t>3</w:t>
      </w:r>
      <w:bookmarkEnd w:id="12"/>
      <w:r w:rsidRPr="00684A51">
        <w:t xml:space="preserve">  </w:t>
      </w:r>
    </w:p>
    <w:p w14:paraId="300F4D60" w14:textId="77777777" w:rsidR="00874D07" w:rsidRDefault="00874D07" w:rsidP="00874D07">
      <w:pPr>
        <w:pStyle w:val="Titre3"/>
      </w:pPr>
      <w:bookmarkStart w:id="13" w:name="_Toc77571820"/>
      <w:r w:rsidRPr="00226CE9">
        <w:t>Existant</w:t>
      </w:r>
      <w:bookmarkEnd w:id="13"/>
    </w:p>
    <w:p w14:paraId="561824DB" w14:textId="28C3731F" w:rsidR="00874D07" w:rsidRDefault="001724D1" w:rsidP="00874D07">
      <w:pPr>
        <w:pStyle w:val="Paragraphedeliste"/>
        <w:numPr>
          <w:ilvl w:val="0"/>
          <w:numId w:val="39"/>
        </w:numPr>
        <w:spacing w:before="240"/>
        <w:jc w:val="both"/>
      </w:pPr>
      <w:r>
        <w:t>Le fichier de chargement des produits contient les champs suivants :</w:t>
      </w:r>
    </w:p>
    <w:p w14:paraId="4C4635A6" w14:textId="77777777" w:rsidR="00453A0B" w:rsidRPr="002C0A29" w:rsidRDefault="00453A0B" w:rsidP="00453A0B">
      <w:pPr>
        <w:pStyle w:val="Paragraphedeliste"/>
        <w:numPr>
          <w:ilvl w:val="0"/>
          <w:numId w:val="27"/>
        </w:numPr>
        <w:jc w:val="both"/>
      </w:pPr>
      <w:r w:rsidRPr="00C3242B">
        <w:rPr>
          <w:u w:val="single"/>
        </w:rPr>
        <w:t>« Code Produit »</w:t>
      </w:r>
      <w:r>
        <w:t> : Chaîne de caractères unique.</w:t>
      </w:r>
    </w:p>
    <w:p w14:paraId="3C8501D0" w14:textId="77777777" w:rsidR="00453A0B" w:rsidRDefault="00453A0B" w:rsidP="00453A0B">
      <w:pPr>
        <w:pStyle w:val="Paragraphedeliste"/>
        <w:numPr>
          <w:ilvl w:val="0"/>
          <w:numId w:val="27"/>
        </w:numPr>
        <w:jc w:val="both"/>
      </w:pPr>
      <w:r w:rsidRPr="00C3242B">
        <w:rPr>
          <w:u w:val="single"/>
        </w:rPr>
        <w:lastRenderedPageBreak/>
        <w:t>« Nom Produit »</w:t>
      </w:r>
      <w:r>
        <w:t> : Chaîne de caractère définie par le client.</w:t>
      </w:r>
    </w:p>
    <w:p w14:paraId="55A3609A" w14:textId="77777777" w:rsidR="00453A0B" w:rsidRDefault="00453A0B" w:rsidP="00453A0B">
      <w:pPr>
        <w:pStyle w:val="Paragraphedeliste"/>
        <w:numPr>
          <w:ilvl w:val="0"/>
          <w:numId w:val="27"/>
        </w:numPr>
        <w:jc w:val="both"/>
      </w:pPr>
      <w:r>
        <w:t>« Prix Produit » : Nombre réel &gt; 0.</w:t>
      </w:r>
    </w:p>
    <w:p w14:paraId="77BDDE31" w14:textId="77777777" w:rsidR="00453A0B" w:rsidRDefault="00453A0B" w:rsidP="00453A0B">
      <w:pPr>
        <w:pStyle w:val="Paragraphedeliste"/>
        <w:numPr>
          <w:ilvl w:val="0"/>
          <w:numId w:val="27"/>
        </w:numPr>
        <w:jc w:val="both"/>
      </w:pPr>
      <w:r w:rsidRPr="00C3242B">
        <w:rPr>
          <w:u w:val="single"/>
        </w:rPr>
        <w:t>« Unité Produit »</w:t>
      </w:r>
      <w:r>
        <w:t> : Unité de comptage du Produit Ex. : UN, Pièce, Kg. Introduire une des Unités paramétrées à priori.</w:t>
      </w:r>
    </w:p>
    <w:p w14:paraId="4A01ED5E" w14:textId="77777777" w:rsidR="00453A0B" w:rsidRDefault="00453A0B" w:rsidP="00453A0B">
      <w:pPr>
        <w:pStyle w:val="Paragraphedeliste"/>
        <w:numPr>
          <w:ilvl w:val="0"/>
          <w:numId w:val="27"/>
        </w:numPr>
        <w:jc w:val="both"/>
      </w:pPr>
      <w:r>
        <w:t>« Code Client » : Défini par le client.</w:t>
      </w:r>
    </w:p>
    <w:p w14:paraId="46FC1AD2" w14:textId="77777777" w:rsidR="00453A0B" w:rsidRDefault="00453A0B" w:rsidP="00453A0B">
      <w:pPr>
        <w:pStyle w:val="Paragraphedeliste"/>
        <w:numPr>
          <w:ilvl w:val="0"/>
          <w:numId w:val="27"/>
        </w:numPr>
        <w:jc w:val="both"/>
      </w:pPr>
      <w:r>
        <w:t>« Devise Produit » : Introduire une des Devises paramétrées à priori.</w:t>
      </w:r>
    </w:p>
    <w:p w14:paraId="509DC4CD" w14:textId="77777777" w:rsidR="00453A0B" w:rsidRDefault="00453A0B" w:rsidP="00453A0B">
      <w:pPr>
        <w:pStyle w:val="Paragraphedeliste"/>
        <w:numPr>
          <w:ilvl w:val="0"/>
          <w:numId w:val="27"/>
        </w:numPr>
        <w:jc w:val="both"/>
      </w:pPr>
      <w:r>
        <w:t>« Temps de Cycle théorique » : Nombre réel &gt; 0.</w:t>
      </w:r>
    </w:p>
    <w:p w14:paraId="4F93D67F" w14:textId="77777777" w:rsidR="00453A0B" w:rsidRDefault="00453A0B" w:rsidP="00453A0B">
      <w:pPr>
        <w:pStyle w:val="Paragraphedeliste"/>
        <w:numPr>
          <w:ilvl w:val="0"/>
          <w:numId w:val="27"/>
        </w:numPr>
        <w:jc w:val="both"/>
      </w:pPr>
      <w:r>
        <w:t>« Unité Temps de Cycle théorique » : Seconde, Minute ou Heure.</w:t>
      </w:r>
    </w:p>
    <w:p w14:paraId="7598A0CC" w14:textId="77777777" w:rsidR="00453A0B" w:rsidRDefault="00453A0B" w:rsidP="00453A0B">
      <w:pPr>
        <w:pStyle w:val="Paragraphedeliste"/>
        <w:numPr>
          <w:ilvl w:val="0"/>
          <w:numId w:val="14"/>
        </w:numPr>
        <w:jc w:val="both"/>
      </w:pPr>
      <w:r w:rsidRPr="00C3242B">
        <w:rPr>
          <w:u w:val="single"/>
        </w:rPr>
        <w:t>« Poids Produit »</w:t>
      </w:r>
      <w:r>
        <w:t> : Poids du Produit en gramme. Nombre réel &gt; 0. Calculé si besoin = « Poids brut Carton » / « Capacité Carton ».</w:t>
      </w:r>
    </w:p>
    <w:p w14:paraId="7B5DAA11" w14:textId="77777777" w:rsidR="00453A0B" w:rsidRDefault="00453A0B" w:rsidP="00453A0B">
      <w:pPr>
        <w:pStyle w:val="Paragraphedeliste"/>
        <w:numPr>
          <w:ilvl w:val="0"/>
          <w:numId w:val="14"/>
        </w:numPr>
        <w:jc w:val="both"/>
      </w:pPr>
      <w:r w:rsidRPr="00C3242B">
        <w:rPr>
          <w:u w:val="single"/>
        </w:rPr>
        <w:t>« Poids Produit Tolérance-</w:t>
      </w:r>
      <w:r w:rsidRPr="005847B9">
        <w:rPr>
          <w:b/>
          <w:bCs/>
          <w:u w:val="single"/>
        </w:rPr>
        <w:t xml:space="preserve"> </w:t>
      </w:r>
      <w:r w:rsidRPr="00C3242B">
        <w:rPr>
          <w:u w:val="single"/>
        </w:rPr>
        <w:t>»</w:t>
      </w:r>
      <w:r>
        <w:t> : La tolérance minimale du poids du Produit dans la même unité que le Produit. Valeur supérieure ou égale à zéro et strictement inférieure au poids du produit.</w:t>
      </w:r>
    </w:p>
    <w:p w14:paraId="53524709" w14:textId="77777777" w:rsidR="00453A0B" w:rsidRDefault="00453A0B" w:rsidP="00453A0B">
      <w:pPr>
        <w:pStyle w:val="Paragraphedeliste"/>
        <w:numPr>
          <w:ilvl w:val="0"/>
          <w:numId w:val="14"/>
        </w:numPr>
        <w:jc w:val="both"/>
      </w:pPr>
      <w:r w:rsidRPr="00C3242B">
        <w:rPr>
          <w:u w:val="single"/>
        </w:rPr>
        <w:t>« Poids Produit Tolérance+ »</w:t>
      </w:r>
      <w:r>
        <w:t xml:space="preserve"> : La tolérance maximale du poids du Produit dans la même unité que le Produit. </w:t>
      </w:r>
    </w:p>
    <w:p w14:paraId="167BFDA9" w14:textId="77777777" w:rsidR="00453A0B" w:rsidRPr="007C052D" w:rsidRDefault="00453A0B" w:rsidP="00453A0B">
      <w:pPr>
        <w:pStyle w:val="Paragraphedeliste"/>
        <w:numPr>
          <w:ilvl w:val="0"/>
          <w:numId w:val="14"/>
        </w:numPr>
        <w:jc w:val="both"/>
      </w:pPr>
      <w:r w:rsidRPr="00C3242B">
        <w:rPr>
          <w:u w:val="single"/>
        </w:rPr>
        <w:t>« Indice »</w:t>
      </w:r>
      <w:r>
        <w:rPr>
          <w:b/>
          <w:bCs/>
          <w:u w:val="single"/>
        </w:rPr>
        <w:t> </w:t>
      </w:r>
      <w:r w:rsidRPr="00316BD2">
        <w:t>:</w:t>
      </w:r>
      <w:r>
        <w:t xml:space="preserve"> Caractère.</w:t>
      </w:r>
    </w:p>
    <w:p w14:paraId="2DBF0A9F" w14:textId="77777777" w:rsidR="00453A0B" w:rsidRDefault="00453A0B" w:rsidP="00453A0B">
      <w:pPr>
        <w:pStyle w:val="Paragraphedeliste"/>
        <w:numPr>
          <w:ilvl w:val="0"/>
          <w:numId w:val="14"/>
        </w:numPr>
        <w:jc w:val="both"/>
      </w:pPr>
      <w:r w:rsidRPr="00C3242B">
        <w:rPr>
          <w:u w:val="single"/>
        </w:rPr>
        <w:t>« Code Carton »</w:t>
      </w:r>
      <w:r>
        <w:t> : Introduire l’identifiant du Carton approprié parmi les cartons prédéfinis.</w:t>
      </w:r>
    </w:p>
    <w:p w14:paraId="15074184" w14:textId="77777777" w:rsidR="00453A0B" w:rsidRDefault="00453A0B" w:rsidP="00453A0B">
      <w:pPr>
        <w:pStyle w:val="Paragraphedeliste"/>
        <w:numPr>
          <w:ilvl w:val="0"/>
          <w:numId w:val="14"/>
        </w:numPr>
        <w:jc w:val="both"/>
      </w:pPr>
      <w:r w:rsidRPr="00C3242B">
        <w:rPr>
          <w:u w:val="single"/>
        </w:rPr>
        <w:t>« Capacité par Carton »</w:t>
      </w:r>
      <w:r>
        <w:t> : Nombre entier &gt; 0.</w:t>
      </w:r>
    </w:p>
    <w:p w14:paraId="526930EE" w14:textId="77777777" w:rsidR="00453A0B" w:rsidRPr="006709A1" w:rsidRDefault="00453A0B" w:rsidP="00453A0B">
      <w:pPr>
        <w:pStyle w:val="Paragraphedeliste"/>
        <w:numPr>
          <w:ilvl w:val="0"/>
          <w:numId w:val="14"/>
        </w:numPr>
        <w:jc w:val="both"/>
      </w:pPr>
      <w:r w:rsidRPr="00C3242B">
        <w:rPr>
          <w:u w:val="single"/>
        </w:rPr>
        <w:t>« Code Intercalaire Carton »</w:t>
      </w:r>
      <w:r>
        <w:t> : Choisir l’identifiant de l’Intercalaire approprié parmi la liste prédéfinie.</w:t>
      </w:r>
    </w:p>
    <w:p w14:paraId="2886FB58" w14:textId="77777777" w:rsidR="00453A0B" w:rsidRPr="00684A51" w:rsidRDefault="00453A0B" w:rsidP="00453A0B">
      <w:pPr>
        <w:pStyle w:val="Paragraphedeliste"/>
        <w:numPr>
          <w:ilvl w:val="0"/>
          <w:numId w:val="14"/>
        </w:numPr>
        <w:jc w:val="both"/>
      </w:pPr>
      <w:r w:rsidRPr="00C3242B">
        <w:rPr>
          <w:u w:val="single"/>
        </w:rPr>
        <w:t xml:space="preserve">« Code Intercalaire </w:t>
      </w:r>
      <w:r>
        <w:rPr>
          <w:u w:val="single"/>
        </w:rPr>
        <w:t>Emballage</w:t>
      </w:r>
      <w:r w:rsidRPr="00C3242B">
        <w:rPr>
          <w:u w:val="single"/>
        </w:rPr>
        <w:t xml:space="preserve"> »</w:t>
      </w:r>
      <w:r>
        <w:t> : Introduire l’identifiant de l’Intercalaire approprié parmi Les Intercalaires prédéfinis.</w:t>
      </w:r>
    </w:p>
    <w:p w14:paraId="5D65337D" w14:textId="77777777" w:rsidR="00453A0B" w:rsidRDefault="00453A0B" w:rsidP="00453A0B">
      <w:pPr>
        <w:pStyle w:val="Paragraphedeliste"/>
        <w:numPr>
          <w:ilvl w:val="0"/>
          <w:numId w:val="14"/>
        </w:numPr>
        <w:jc w:val="both"/>
      </w:pPr>
      <w:r w:rsidRPr="00C3242B">
        <w:rPr>
          <w:u w:val="single"/>
        </w:rPr>
        <w:t xml:space="preserve">« Nombre Intercalaires </w:t>
      </w:r>
      <w:r>
        <w:rPr>
          <w:u w:val="single"/>
        </w:rPr>
        <w:t xml:space="preserve">Emballage </w:t>
      </w:r>
      <w:r w:rsidRPr="00C3242B">
        <w:rPr>
          <w:u w:val="single"/>
        </w:rPr>
        <w:t>par Carton »</w:t>
      </w:r>
      <w:r>
        <w:t> : Entier &gt; 0.</w:t>
      </w:r>
    </w:p>
    <w:p w14:paraId="6D243158" w14:textId="70284ADB" w:rsidR="00453A0B" w:rsidRDefault="00453A0B" w:rsidP="00453A0B">
      <w:pPr>
        <w:pStyle w:val="Paragraphedeliste"/>
        <w:numPr>
          <w:ilvl w:val="0"/>
          <w:numId w:val="14"/>
        </w:numPr>
        <w:jc w:val="both"/>
      </w:pPr>
      <w:r w:rsidRPr="00C3242B">
        <w:rPr>
          <w:u w:val="single"/>
        </w:rPr>
        <w:t>« Capacité par Intercalaire</w:t>
      </w:r>
      <w:r>
        <w:rPr>
          <w:u w:val="single"/>
        </w:rPr>
        <w:t xml:space="preserve"> Emballage</w:t>
      </w:r>
      <w:r w:rsidRPr="00C3242B">
        <w:rPr>
          <w:u w:val="single"/>
        </w:rPr>
        <w:t> »</w:t>
      </w:r>
      <w:r>
        <w:t> : Nombre entier &gt; 0.</w:t>
      </w:r>
    </w:p>
    <w:p w14:paraId="774ABC3F" w14:textId="77777777" w:rsidR="00874D07" w:rsidRDefault="00874D07" w:rsidP="00871BB6">
      <w:pPr>
        <w:pStyle w:val="Titre3"/>
      </w:pPr>
      <w:bookmarkStart w:id="14" w:name="_Toc77571821"/>
      <w:r>
        <w:t>Modifications</w:t>
      </w:r>
      <w:bookmarkEnd w:id="14"/>
    </w:p>
    <w:p w14:paraId="0924C329" w14:textId="77777777" w:rsidR="00874D07" w:rsidRDefault="00874D07" w:rsidP="006A6DA6">
      <w:pPr>
        <w:pStyle w:val="Paragraphedeliste"/>
        <w:keepNext/>
        <w:numPr>
          <w:ilvl w:val="0"/>
          <w:numId w:val="49"/>
        </w:numPr>
        <w:jc w:val="both"/>
      </w:pPr>
      <w:r>
        <w:t>Supprimer les champs « Type Intercalaire Carton » et « Type Intercalaire Emballage ».</w:t>
      </w:r>
    </w:p>
    <w:p w14:paraId="625FC28D" w14:textId="77777777" w:rsidR="00874D07" w:rsidRDefault="00874D07" w:rsidP="006A6DA6">
      <w:pPr>
        <w:pStyle w:val="Paragraphedeliste"/>
        <w:keepNext/>
        <w:numPr>
          <w:ilvl w:val="0"/>
          <w:numId w:val="49"/>
        </w:numPr>
        <w:jc w:val="both"/>
      </w:pPr>
      <w:r>
        <w:t xml:space="preserve">Ajouter les champs : </w:t>
      </w:r>
    </w:p>
    <w:p w14:paraId="0EB78014" w14:textId="77777777" w:rsidR="00874D07" w:rsidRDefault="00874D07" w:rsidP="006A6DA6">
      <w:pPr>
        <w:pStyle w:val="Paragraphedeliste"/>
        <w:keepNext/>
        <w:numPr>
          <w:ilvl w:val="1"/>
          <w:numId w:val="49"/>
        </w:numPr>
        <w:jc w:val="both"/>
      </w:pPr>
      <w:r w:rsidRPr="00544329">
        <w:rPr>
          <w:i/>
          <w:iCs/>
        </w:rPr>
        <w:t>Code Intercalaire A</w:t>
      </w:r>
      <w:r>
        <w:t> : Liste déroulante des intercalaires de type A paramétrés.</w:t>
      </w:r>
    </w:p>
    <w:p w14:paraId="30B9457A" w14:textId="77777777" w:rsidR="00874D07" w:rsidRDefault="00874D07" w:rsidP="006A6DA6">
      <w:pPr>
        <w:pStyle w:val="Paragraphedeliste"/>
        <w:keepNext/>
        <w:numPr>
          <w:ilvl w:val="1"/>
          <w:numId w:val="49"/>
        </w:numPr>
        <w:jc w:val="both"/>
      </w:pPr>
      <w:r w:rsidRPr="00544329">
        <w:rPr>
          <w:i/>
          <w:iCs/>
        </w:rPr>
        <w:t>Code Intercalaire B</w:t>
      </w:r>
      <w:r>
        <w:t> : Liste déroulante des intercalaires de type B paramétrés.</w:t>
      </w:r>
    </w:p>
    <w:p w14:paraId="4EAB145D" w14:textId="77777777" w:rsidR="00874D07" w:rsidRDefault="00874D07" w:rsidP="006A6DA6">
      <w:pPr>
        <w:pStyle w:val="Paragraphedeliste"/>
        <w:keepNext/>
        <w:numPr>
          <w:ilvl w:val="1"/>
          <w:numId w:val="49"/>
        </w:numPr>
        <w:jc w:val="both"/>
      </w:pPr>
      <w:r w:rsidRPr="00544329">
        <w:rPr>
          <w:i/>
          <w:iCs/>
        </w:rPr>
        <w:t>Code Intercalaire C</w:t>
      </w:r>
      <w:r>
        <w:t xml:space="preserve"> : Liste déroulante des intercalaires de type C paramétrés. </w:t>
      </w:r>
    </w:p>
    <w:p w14:paraId="143912B9" w14:textId="77777777" w:rsidR="00874D07" w:rsidRDefault="00874D07" w:rsidP="006A6DA6">
      <w:pPr>
        <w:pStyle w:val="Paragraphedeliste"/>
        <w:keepNext/>
        <w:numPr>
          <w:ilvl w:val="1"/>
          <w:numId w:val="49"/>
        </w:numPr>
        <w:jc w:val="both"/>
      </w:pPr>
      <w:r w:rsidRPr="00544329">
        <w:rPr>
          <w:i/>
          <w:iCs/>
        </w:rPr>
        <w:t>Code Intercalaire D</w:t>
      </w:r>
      <w:r>
        <w:t> : Liste déroulante des intercalaires de type D paramétrés.</w:t>
      </w:r>
    </w:p>
    <w:p w14:paraId="38F4C00B" w14:textId="142FB09D" w:rsidR="00770096" w:rsidRDefault="00770096" w:rsidP="006A6DA6">
      <w:pPr>
        <w:pStyle w:val="Paragraphedeliste"/>
        <w:keepNext/>
        <w:numPr>
          <w:ilvl w:val="1"/>
          <w:numId w:val="49"/>
        </w:numPr>
        <w:jc w:val="both"/>
      </w:pPr>
      <w:r>
        <w:rPr>
          <w:i/>
          <w:iCs/>
        </w:rPr>
        <w:t>Première rangée seulement </w:t>
      </w:r>
      <w:r w:rsidRPr="00770096">
        <w:t>:</w:t>
      </w:r>
      <w:r>
        <w:t xml:space="preserve"> Prend Oui ou Non</w:t>
      </w:r>
    </w:p>
    <w:p w14:paraId="6C8FFC00" w14:textId="77777777" w:rsidR="00874D07" w:rsidRDefault="00874D07" w:rsidP="006A6DA6">
      <w:pPr>
        <w:pStyle w:val="Paragraphedeliste"/>
        <w:keepNext/>
        <w:numPr>
          <w:ilvl w:val="0"/>
          <w:numId w:val="49"/>
        </w:numPr>
        <w:jc w:val="both"/>
      </w:pPr>
      <w:r>
        <w:t>Remplacer le libellé du champ « </w:t>
      </w:r>
      <w:r w:rsidRPr="00443A2F">
        <w:t>Capacité par Intercalaire Emballage</w:t>
      </w:r>
      <w:r>
        <w:t> » par « Nombre de pièces par rangée ».</w:t>
      </w:r>
    </w:p>
    <w:p w14:paraId="6AC38010" w14:textId="77777777" w:rsidR="00874D07" w:rsidRPr="00684A51" w:rsidRDefault="00874D07" w:rsidP="00874D07">
      <w:pPr>
        <w:pStyle w:val="Titre3"/>
      </w:pPr>
      <w:bookmarkStart w:id="15" w:name="_Toc77571822"/>
      <w:r w:rsidRPr="00684A51">
        <w:t>Règles de Gestion</w:t>
      </w:r>
      <w:bookmarkEnd w:id="15"/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488"/>
        <w:gridCol w:w="7579"/>
      </w:tblGrid>
      <w:tr w:rsidR="00874D07" w:rsidRPr="00684A51" w14:paraId="085F41A9" w14:textId="77777777" w:rsidTr="00EC6407">
        <w:tc>
          <w:tcPr>
            <w:tcW w:w="1488" w:type="dxa"/>
          </w:tcPr>
          <w:p w14:paraId="6914CD96" w14:textId="77777777" w:rsidR="00874D07" w:rsidRPr="005B59FE" w:rsidRDefault="00874D07" w:rsidP="00EC640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7579" w:type="dxa"/>
          </w:tcPr>
          <w:p w14:paraId="5E1FE349" w14:textId="77777777" w:rsidR="00874D07" w:rsidRPr="005B59FE" w:rsidRDefault="00874D07" w:rsidP="00EC640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="00874D07" w:rsidRPr="00684A51" w14:paraId="271EA336" w14:textId="77777777" w:rsidTr="00EC6407">
        <w:tc>
          <w:tcPr>
            <w:tcW w:w="1488" w:type="dxa"/>
          </w:tcPr>
          <w:p w14:paraId="4966B793" w14:textId="18A379A1" w:rsidR="00874D07" w:rsidRPr="00684A51" w:rsidRDefault="00874D07" w:rsidP="00EC6407">
            <w:r>
              <w:lastRenderedPageBreak/>
              <w:t>D07</w:t>
            </w:r>
            <w:r w:rsidRPr="00684A51">
              <w:t>.G0</w:t>
            </w:r>
            <w:r w:rsidR="0046679B">
              <w:t>3</w:t>
            </w:r>
            <w:r w:rsidRPr="00684A51">
              <w:t>.R01</w:t>
            </w:r>
          </w:p>
        </w:tc>
        <w:tc>
          <w:tcPr>
            <w:tcW w:w="7579" w:type="dxa"/>
          </w:tcPr>
          <w:p w14:paraId="049D71AD" w14:textId="7C4A64F8" w:rsidR="00874D07" w:rsidRPr="00684A51" w:rsidRDefault="00E761C3" w:rsidP="00EC6407">
            <w:pPr>
              <w:spacing w:after="240"/>
            </w:pPr>
            <w:r>
              <w:t>Même règle</w:t>
            </w:r>
            <w:r w:rsidR="00CD6182">
              <w:t>s</w:t>
            </w:r>
            <w:r>
              <w:t xml:space="preserve"> de gestion</w:t>
            </w:r>
            <w:r w:rsidR="00CD6182">
              <w:t>s</w:t>
            </w:r>
            <w:r>
              <w:t xml:space="preserve"> que </w:t>
            </w:r>
            <w:r w:rsidR="00410EB7">
              <w:t>D02.G</w:t>
            </w:r>
            <w:r w:rsidR="00CD6182">
              <w:t>01.</w:t>
            </w:r>
          </w:p>
        </w:tc>
      </w:tr>
    </w:tbl>
    <w:p w14:paraId="052AA1B9" w14:textId="77777777" w:rsidR="00874D07" w:rsidRDefault="00874D07" w:rsidP="00874D07">
      <w:pPr>
        <w:pStyle w:val="Titre3"/>
      </w:pPr>
      <w:bookmarkStart w:id="16" w:name="_Toc77571823"/>
      <w:r w:rsidRPr="00684A51">
        <w:t>Scénarii de Test</w:t>
      </w:r>
      <w:bookmarkEnd w:id="16"/>
    </w:p>
    <w:tbl>
      <w:tblPr>
        <w:tblStyle w:val="Grilledutableau"/>
        <w:tblW w:w="9067" w:type="dxa"/>
        <w:tblLayout w:type="fixed"/>
        <w:tblLook w:val="04A0" w:firstRow="1" w:lastRow="0" w:firstColumn="1" w:lastColumn="0" w:noHBand="0" w:noVBand="1"/>
      </w:tblPr>
      <w:tblGrid>
        <w:gridCol w:w="1476"/>
        <w:gridCol w:w="1780"/>
        <w:gridCol w:w="5811"/>
      </w:tblGrid>
      <w:tr w:rsidR="00874D07" w:rsidRPr="00684A51" w14:paraId="67127649" w14:textId="77777777" w:rsidTr="00EC6407">
        <w:tc>
          <w:tcPr>
            <w:tcW w:w="1476" w:type="dxa"/>
          </w:tcPr>
          <w:p w14:paraId="4F8AF658" w14:textId="77777777" w:rsidR="00874D07" w:rsidRPr="005B59FE" w:rsidRDefault="00874D07" w:rsidP="00EC640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1780" w:type="dxa"/>
          </w:tcPr>
          <w:p w14:paraId="21197A64" w14:textId="77777777" w:rsidR="00874D07" w:rsidRPr="005B59FE" w:rsidRDefault="00874D07" w:rsidP="00EC640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Test</w:t>
            </w:r>
          </w:p>
        </w:tc>
        <w:tc>
          <w:tcPr>
            <w:tcW w:w="5811" w:type="dxa"/>
          </w:tcPr>
          <w:p w14:paraId="697921CC" w14:textId="77777777" w:rsidR="00874D07" w:rsidRPr="005B59FE" w:rsidRDefault="00874D07" w:rsidP="00EC640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="00874D07" w:rsidRPr="00684A51" w14:paraId="2A4B81C4" w14:textId="77777777" w:rsidTr="00EC6407">
        <w:tc>
          <w:tcPr>
            <w:tcW w:w="1476" w:type="dxa"/>
          </w:tcPr>
          <w:p w14:paraId="4A50ACEE" w14:textId="18D584D1" w:rsidR="00874D07" w:rsidRPr="00684A51" w:rsidRDefault="00874D07" w:rsidP="00EC6407">
            <w:pPr>
              <w:jc w:val="both"/>
            </w:pPr>
            <w:r>
              <w:t>D07</w:t>
            </w:r>
            <w:r w:rsidRPr="00684A51">
              <w:t>.G0</w:t>
            </w:r>
            <w:r w:rsidR="0046679B">
              <w:t>3</w:t>
            </w:r>
            <w:r w:rsidRPr="00684A51">
              <w:t>.</w:t>
            </w:r>
            <w:r>
              <w:t>T</w:t>
            </w:r>
            <w:r w:rsidRPr="00684A51">
              <w:t>01</w:t>
            </w:r>
          </w:p>
        </w:tc>
        <w:tc>
          <w:tcPr>
            <w:tcW w:w="1780" w:type="dxa"/>
          </w:tcPr>
          <w:p w14:paraId="1406FB35" w14:textId="4972D47D" w:rsidR="00874D07" w:rsidRPr="00C74010" w:rsidRDefault="009931A9" w:rsidP="00EC6407">
            <w:pPr>
              <w:jc w:val="both"/>
            </w:pPr>
            <w:r>
              <w:t>Chargement</w:t>
            </w:r>
            <w:r w:rsidR="00874D07">
              <w:t xml:space="preserve"> produit</w:t>
            </w:r>
          </w:p>
        </w:tc>
        <w:tc>
          <w:tcPr>
            <w:tcW w:w="5811" w:type="dxa"/>
          </w:tcPr>
          <w:p w14:paraId="6ADFE470" w14:textId="75CB62F3" w:rsidR="00874D07" w:rsidRPr="00C74010" w:rsidRDefault="00874D07" w:rsidP="00EC6407">
            <w:pPr>
              <w:jc w:val="both"/>
            </w:pPr>
            <w:r>
              <w:t xml:space="preserve">Vérifier </w:t>
            </w:r>
            <w:r w:rsidR="00E417DB">
              <w:t>le chargemen</w:t>
            </w:r>
            <w:r>
              <w:t>t des produits et leurs affectations aux intercalaires</w:t>
            </w:r>
            <w:r w:rsidR="006640A4">
              <w:t xml:space="preserve"> et aux cartons</w:t>
            </w:r>
            <w:r>
              <w:t xml:space="preserve">.  </w:t>
            </w:r>
          </w:p>
        </w:tc>
      </w:tr>
    </w:tbl>
    <w:p w14:paraId="70AE6B85" w14:textId="63733214" w:rsidR="006A6DA6" w:rsidRPr="00684A51" w:rsidRDefault="006A6DA6" w:rsidP="006A6DA6">
      <w:pPr>
        <w:pStyle w:val="Titre2"/>
      </w:pPr>
      <w:bookmarkStart w:id="17" w:name="_Toc77571824"/>
      <w:r w:rsidRPr="00684A51">
        <w:t xml:space="preserve">Analyse </w:t>
      </w:r>
      <w:r w:rsidRPr="00226CE9">
        <w:t>détaillée</w:t>
      </w:r>
      <w:r w:rsidRPr="00684A51">
        <w:t xml:space="preserve"> Gap :  </w:t>
      </w:r>
      <w:r>
        <w:t>D07.</w:t>
      </w:r>
      <w:r w:rsidRPr="00684A51">
        <w:t>G0</w:t>
      </w:r>
      <w:r>
        <w:t>4</w:t>
      </w:r>
      <w:bookmarkEnd w:id="17"/>
      <w:r w:rsidRPr="00684A51">
        <w:t xml:space="preserve">  </w:t>
      </w:r>
    </w:p>
    <w:p w14:paraId="6E5FC772" w14:textId="4A508838" w:rsidR="006A6DA6" w:rsidRDefault="006A6DA6" w:rsidP="006A6DA6">
      <w:pPr>
        <w:pStyle w:val="Titre3"/>
      </w:pPr>
      <w:bookmarkStart w:id="18" w:name="_Toc77571825"/>
      <w:r w:rsidRPr="00226CE9">
        <w:t>Existant</w:t>
      </w:r>
      <w:bookmarkEnd w:id="18"/>
    </w:p>
    <w:p w14:paraId="0E86A0B7" w14:textId="4039F6AA" w:rsidR="006A6DA6" w:rsidRDefault="006A6DA6" w:rsidP="006A6DA6">
      <w:r w:rsidRPr="006A6DA6">
        <w:t>L’interface End Of Line existante est la suivante</w:t>
      </w:r>
      <w:r>
        <w:t> :</w:t>
      </w:r>
    </w:p>
    <w:p w14:paraId="0AB8BBCA" w14:textId="2F282D9B" w:rsidR="006A6DA6" w:rsidRPr="006A6DA6" w:rsidRDefault="00E9459C" w:rsidP="00E9459C">
      <w:pPr>
        <w:spacing w:before="240"/>
        <w:jc w:val="center"/>
      </w:pPr>
      <w:r>
        <w:rPr>
          <w:noProof/>
        </w:rPr>
        <w:drawing>
          <wp:inline distT="0" distB="0" distL="0" distR="0" wp14:anchorId="336A6821" wp14:editId="703646AE">
            <wp:extent cx="5756910" cy="3236595"/>
            <wp:effectExtent l="0" t="0" r="0" b="190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15541" w14:textId="16102ED7" w:rsidR="006A6DA6" w:rsidRDefault="006A6DA6" w:rsidP="006A6DA6">
      <w:pPr>
        <w:pStyle w:val="Titre3"/>
      </w:pPr>
      <w:bookmarkStart w:id="19" w:name="_Toc77571826"/>
      <w:r>
        <w:t>Modifications</w:t>
      </w:r>
      <w:bookmarkEnd w:id="19"/>
    </w:p>
    <w:p w14:paraId="0BE7AFA7" w14:textId="7837F4CF" w:rsidR="00D601D3" w:rsidRDefault="00D601D3" w:rsidP="00D601D3">
      <w:pPr>
        <w:pStyle w:val="Paragraphedeliste"/>
        <w:numPr>
          <w:ilvl w:val="1"/>
          <w:numId w:val="49"/>
        </w:numPr>
      </w:pPr>
      <w:r>
        <w:t>L</w:t>
      </w:r>
      <w:r w:rsidR="00AB49D9">
        <w:t>a</w:t>
      </w:r>
      <w:r>
        <w:t xml:space="preserve"> nouvelle interface EoL n’affiche que les instructions N-1, N et N+1</w:t>
      </w:r>
      <w:r w:rsidR="00E30DA6">
        <w:t xml:space="preserve"> comme indiqué dans la figure ci-dessous</w:t>
      </w:r>
      <w:r w:rsidR="00AB49D9">
        <w:t>.</w:t>
      </w:r>
    </w:p>
    <w:p w14:paraId="73F3C0E5" w14:textId="6E519480" w:rsidR="00AB49D9" w:rsidRDefault="00AB49D9" w:rsidP="00D601D3">
      <w:pPr>
        <w:pStyle w:val="Paragraphedeliste"/>
        <w:numPr>
          <w:ilvl w:val="1"/>
          <w:numId w:val="49"/>
        </w:numPr>
      </w:pPr>
      <w:r>
        <w:t xml:space="preserve">Le contenu des instructions est variable selon </w:t>
      </w:r>
      <w:r w:rsidR="001F543F">
        <w:t>l’instruction en cours.</w:t>
      </w:r>
    </w:p>
    <w:p w14:paraId="4ABAF6C0" w14:textId="4F71AC2F" w:rsidR="001F543F" w:rsidRDefault="00101A64" w:rsidP="00D601D3">
      <w:pPr>
        <w:pStyle w:val="Paragraphedeliste"/>
        <w:numPr>
          <w:ilvl w:val="1"/>
          <w:numId w:val="49"/>
        </w:numPr>
      </w:pPr>
      <w:r>
        <w:t xml:space="preserve">Ajout d’un nouveau champ </w:t>
      </w:r>
      <w:r>
        <w:rPr>
          <w:i/>
          <w:iCs/>
        </w:rPr>
        <w:t xml:space="preserve">Poids actuel </w:t>
      </w:r>
      <w:r>
        <w:t>au niveau des Informations Colis.</w:t>
      </w:r>
    </w:p>
    <w:p w14:paraId="54DEC8F9" w14:textId="34AA7F66" w:rsidR="00101A64" w:rsidRDefault="00101A64" w:rsidP="00D601D3">
      <w:pPr>
        <w:pStyle w:val="Paragraphedeliste"/>
        <w:numPr>
          <w:ilvl w:val="1"/>
          <w:numId w:val="49"/>
        </w:numPr>
      </w:pPr>
      <w:r>
        <w:t>Les champs Information</w:t>
      </w:r>
      <w:r w:rsidR="001044DA">
        <w:t>s</w:t>
      </w:r>
      <w:r>
        <w:t xml:space="preserve"> OF et Information</w:t>
      </w:r>
      <w:r w:rsidR="001044DA">
        <w:t>s</w:t>
      </w:r>
      <w:r>
        <w:t xml:space="preserve"> Colis sont agrandis.</w:t>
      </w:r>
    </w:p>
    <w:p w14:paraId="0BE62EAB" w14:textId="4DAF0FA0" w:rsidR="00085F8B" w:rsidRDefault="00085F8B" w:rsidP="00085F8B">
      <w:pPr>
        <w:ind w:left="1080"/>
      </w:pPr>
    </w:p>
    <w:p w14:paraId="05E198D2" w14:textId="00B070E5" w:rsidR="00E9459C" w:rsidRPr="00E9459C" w:rsidRDefault="00D601D3" w:rsidP="00A62D4D">
      <w:pPr>
        <w:jc w:val="center"/>
      </w:pPr>
      <w:r>
        <w:rPr>
          <w:noProof/>
        </w:rPr>
        <w:lastRenderedPageBreak/>
        <w:drawing>
          <wp:inline distT="0" distB="0" distL="0" distR="0" wp14:anchorId="5EF4CFDB" wp14:editId="286DDDDF">
            <wp:extent cx="5676900" cy="3192924"/>
            <wp:effectExtent l="19050" t="19050" r="19050" b="2667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822" cy="31940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DFB645" w14:textId="77777777" w:rsidR="006A6DA6" w:rsidRPr="00684A51" w:rsidRDefault="006A6DA6" w:rsidP="006A6DA6">
      <w:pPr>
        <w:pStyle w:val="Titre3"/>
      </w:pPr>
      <w:bookmarkStart w:id="20" w:name="_Toc77571827"/>
      <w:r w:rsidRPr="00684A51">
        <w:t>Règles de Gestion</w:t>
      </w:r>
      <w:bookmarkEnd w:id="20"/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488"/>
        <w:gridCol w:w="7579"/>
      </w:tblGrid>
      <w:tr w:rsidR="006A6DA6" w:rsidRPr="00684A51" w14:paraId="75649F26" w14:textId="77777777" w:rsidTr="00A858FC">
        <w:tc>
          <w:tcPr>
            <w:tcW w:w="1488" w:type="dxa"/>
          </w:tcPr>
          <w:p w14:paraId="62604AB5" w14:textId="77777777" w:rsidR="006A6DA6" w:rsidRPr="005B59FE" w:rsidRDefault="006A6DA6" w:rsidP="00A858FC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7579" w:type="dxa"/>
          </w:tcPr>
          <w:p w14:paraId="231EF333" w14:textId="77777777" w:rsidR="006A6DA6" w:rsidRPr="005B59FE" w:rsidRDefault="006A6DA6" w:rsidP="00A858FC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="006A6DA6" w:rsidRPr="00684A51" w14:paraId="5DC8BF06" w14:textId="77777777" w:rsidTr="00A858FC">
        <w:tc>
          <w:tcPr>
            <w:tcW w:w="1488" w:type="dxa"/>
          </w:tcPr>
          <w:p w14:paraId="303A7AC7" w14:textId="77777777" w:rsidR="006A6DA6" w:rsidRPr="00684A51" w:rsidRDefault="006A6DA6" w:rsidP="00A858FC">
            <w:r>
              <w:t>D07</w:t>
            </w:r>
            <w:r w:rsidRPr="00684A51">
              <w:t>.G0</w:t>
            </w:r>
            <w:r>
              <w:t>3</w:t>
            </w:r>
            <w:r w:rsidRPr="00684A51">
              <w:t>.R01</w:t>
            </w:r>
          </w:p>
        </w:tc>
        <w:tc>
          <w:tcPr>
            <w:tcW w:w="7579" w:type="dxa"/>
          </w:tcPr>
          <w:p w14:paraId="4E84F571" w14:textId="5460667F" w:rsidR="006A6DA6" w:rsidRPr="00684A51" w:rsidRDefault="00841EDE" w:rsidP="00A858FC">
            <w:pPr>
              <w:spacing w:after="240"/>
            </w:pPr>
            <w:r>
              <w:t xml:space="preserve">Chaque instruction affiche le libellé de </w:t>
            </w:r>
            <w:r w:rsidR="009141D7">
              <w:t>l’intercalaire en question.</w:t>
            </w:r>
          </w:p>
        </w:tc>
      </w:tr>
    </w:tbl>
    <w:p w14:paraId="79553440" w14:textId="77777777" w:rsidR="006A6DA6" w:rsidRDefault="006A6DA6" w:rsidP="006A6DA6">
      <w:pPr>
        <w:pStyle w:val="Titre3"/>
      </w:pPr>
      <w:bookmarkStart w:id="21" w:name="_Toc77571828"/>
      <w:r w:rsidRPr="00684A51">
        <w:t>Scénarii de Test</w:t>
      </w:r>
      <w:bookmarkEnd w:id="21"/>
    </w:p>
    <w:tbl>
      <w:tblPr>
        <w:tblStyle w:val="Grilledutableau"/>
        <w:tblW w:w="9067" w:type="dxa"/>
        <w:tblLayout w:type="fixed"/>
        <w:tblLook w:val="04A0" w:firstRow="1" w:lastRow="0" w:firstColumn="1" w:lastColumn="0" w:noHBand="0" w:noVBand="1"/>
      </w:tblPr>
      <w:tblGrid>
        <w:gridCol w:w="1476"/>
        <w:gridCol w:w="1780"/>
        <w:gridCol w:w="5811"/>
      </w:tblGrid>
      <w:tr w:rsidR="006A6DA6" w:rsidRPr="00684A51" w14:paraId="3F8E67A6" w14:textId="77777777" w:rsidTr="00A858FC">
        <w:tc>
          <w:tcPr>
            <w:tcW w:w="1476" w:type="dxa"/>
          </w:tcPr>
          <w:p w14:paraId="54C26ABE" w14:textId="77777777" w:rsidR="006A6DA6" w:rsidRPr="005B59FE" w:rsidRDefault="006A6DA6" w:rsidP="00A858FC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1780" w:type="dxa"/>
          </w:tcPr>
          <w:p w14:paraId="4185DFA7" w14:textId="77777777" w:rsidR="006A6DA6" w:rsidRPr="005B59FE" w:rsidRDefault="006A6DA6" w:rsidP="00A858FC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Test</w:t>
            </w:r>
          </w:p>
        </w:tc>
        <w:tc>
          <w:tcPr>
            <w:tcW w:w="5811" w:type="dxa"/>
          </w:tcPr>
          <w:p w14:paraId="47E1E155" w14:textId="77777777" w:rsidR="006A6DA6" w:rsidRPr="005B59FE" w:rsidRDefault="006A6DA6" w:rsidP="00A858FC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="006A6DA6" w:rsidRPr="00684A51" w14:paraId="3D557838" w14:textId="77777777" w:rsidTr="00A858FC">
        <w:tc>
          <w:tcPr>
            <w:tcW w:w="1476" w:type="dxa"/>
          </w:tcPr>
          <w:p w14:paraId="552B291D" w14:textId="77777777" w:rsidR="006A6DA6" w:rsidRPr="00684A51" w:rsidRDefault="006A6DA6" w:rsidP="00A858FC">
            <w:pPr>
              <w:jc w:val="both"/>
            </w:pPr>
            <w:r>
              <w:t>D07</w:t>
            </w:r>
            <w:r w:rsidRPr="00684A51">
              <w:t>.G0</w:t>
            </w:r>
            <w:r>
              <w:t>3</w:t>
            </w:r>
            <w:r w:rsidRPr="00684A51">
              <w:t>.</w:t>
            </w:r>
            <w:r>
              <w:t>T</w:t>
            </w:r>
            <w:r w:rsidRPr="00684A51">
              <w:t>01</w:t>
            </w:r>
          </w:p>
        </w:tc>
        <w:tc>
          <w:tcPr>
            <w:tcW w:w="1780" w:type="dxa"/>
          </w:tcPr>
          <w:p w14:paraId="73D52742" w14:textId="5F7118F9" w:rsidR="006A6DA6" w:rsidRPr="00C74010" w:rsidRDefault="00BA3B28" w:rsidP="00A858FC">
            <w:pPr>
              <w:jc w:val="both"/>
            </w:pPr>
            <w:r>
              <w:t>Poids colis</w:t>
            </w:r>
          </w:p>
        </w:tc>
        <w:tc>
          <w:tcPr>
            <w:tcW w:w="5811" w:type="dxa"/>
          </w:tcPr>
          <w:p w14:paraId="534FF421" w14:textId="2E0AE9BB" w:rsidR="006A6DA6" w:rsidRPr="00C74010" w:rsidRDefault="00BA3B28" w:rsidP="00A858FC">
            <w:pPr>
              <w:jc w:val="both"/>
            </w:pPr>
            <w:r>
              <w:t xml:space="preserve">Vérifier le contenu correct du champ </w:t>
            </w:r>
            <w:r>
              <w:rPr>
                <w:i/>
                <w:iCs/>
              </w:rPr>
              <w:t>P</w:t>
            </w:r>
            <w:r w:rsidRPr="00BA3B28">
              <w:rPr>
                <w:i/>
                <w:iCs/>
              </w:rPr>
              <w:t xml:space="preserve">oids </w:t>
            </w:r>
            <w:r>
              <w:rPr>
                <w:i/>
                <w:iCs/>
              </w:rPr>
              <w:t>C</w:t>
            </w:r>
            <w:r w:rsidRPr="00BA3B28">
              <w:rPr>
                <w:i/>
                <w:iCs/>
              </w:rPr>
              <w:t>olis</w:t>
            </w:r>
            <w:r>
              <w:rPr>
                <w:i/>
                <w:iCs/>
              </w:rPr>
              <w:t>.</w:t>
            </w:r>
          </w:p>
        </w:tc>
      </w:tr>
      <w:tr w:rsidR="00BA3B28" w:rsidRPr="00684A51" w14:paraId="1458CF07" w14:textId="77777777" w:rsidTr="00A858FC">
        <w:tc>
          <w:tcPr>
            <w:tcW w:w="1476" w:type="dxa"/>
          </w:tcPr>
          <w:p w14:paraId="5FB7F615" w14:textId="5C6D8487" w:rsidR="00BA3B28" w:rsidRDefault="00BA3B28" w:rsidP="00A858FC">
            <w:pPr>
              <w:jc w:val="both"/>
            </w:pPr>
            <w:r>
              <w:t>D07.G03.T02</w:t>
            </w:r>
          </w:p>
        </w:tc>
        <w:tc>
          <w:tcPr>
            <w:tcW w:w="1780" w:type="dxa"/>
          </w:tcPr>
          <w:p w14:paraId="2F686D47" w14:textId="07CEB564" w:rsidR="00BA3B28" w:rsidRDefault="00BA3B28" w:rsidP="00A858FC">
            <w:pPr>
              <w:jc w:val="both"/>
            </w:pPr>
            <w:r>
              <w:t>Affichage</w:t>
            </w:r>
          </w:p>
        </w:tc>
        <w:tc>
          <w:tcPr>
            <w:tcW w:w="5811" w:type="dxa"/>
          </w:tcPr>
          <w:p w14:paraId="54351AFA" w14:textId="1D9AD0AD" w:rsidR="00BA3B28" w:rsidRDefault="00BA3B28" w:rsidP="00A858FC">
            <w:pPr>
              <w:jc w:val="both"/>
            </w:pPr>
            <w:r>
              <w:t>Vérifier l’affichage des instructions N-1, N et N+1 et l’ergonomie de l’interface</w:t>
            </w:r>
            <w:r w:rsidR="00DE09D3">
              <w:t>.</w:t>
            </w:r>
          </w:p>
        </w:tc>
      </w:tr>
    </w:tbl>
    <w:p w14:paraId="75D80250" w14:textId="522CAF77" w:rsidR="00E754CF" w:rsidRPr="00684A51" w:rsidRDefault="00E754CF" w:rsidP="00151B86">
      <w:pPr>
        <w:pStyle w:val="Titre2"/>
      </w:pPr>
      <w:bookmarkStart w:id="22" w:name="_Toc77571829"/>
      <w:r w:rsidRPr="00684A51">
        <w:t xml:space="preserve">Analyse </w:t>
      </w:r>
      <w:r w:rsidRPr="00226CE9">
        <w:t>détaillée</w:t>
      </w:r>
      <w:r w:rsidRPr="00684A51">
        <w:t xml:space="preserve"> Gap :  </w:t>
      </w:r>
      <w:r>
        <w:t>D07.</w:t>
      </w:r>
      <w:r w:rsidRPr="00684A51">
        <w:t>G0</w:t>
      </w:r>
      <w:r w:rsidR="006A6DA6">
        <w:t>5</w:t>
      </w:r>
      <w:bookmarkEnd w:id="22"/>
      <w:r w:rsidRPr="00684A51">
        <w:t xml:space="preserve">  </w:t>
      </w:r>
    </w:p>
    <w:p w14:paraId="5EE7E543" w14:textId="430DFE7C" w:rsidR="00694806" w:rsidRDefault="00E754CF" w:rsidP="00CC00E0">
      <w:pPr>
        <w:pStyle w:val="Titre3"/>
      </w:pPr>
      <w:bookmarkStart w:id="23" w:name="_Toc77571830"/>
      <w:r w:rsidRPr="00226CE9">
        <w:t>Existant</w:t>
      </w:r>
      <w:bookmarkEnd w:id="23"/>
    </w:p>
    <w:p w14:paraId="588CBB5D" w14:textId="40586B88" w:rsidR="009C4F0F" w:rsidRDefault="002D4F0A" w:rsidP="00C73C53">
      <w:pPr>
        <w:jc w:val="both"/>
      </w:pPr>
      <w:r w:rsidRPr="002D4F0A">
        <w:t>L’interface End Of Line suit la séquence de tarage suivante :</w:t>
      </w:r>
    </w:p>
    <w:p w14:paraId="1B221228" w14:textId="1631A21D" w:rsidR="00ED499B" w:rsidRDefault="00ED499B" w:rsidP="006A6DA6">
      <w:pPr>
        <w:pStyle w:val="Paragraphedeliste"/>
        <w:numPr>
          <w:ilvl w:val="1"/>
          <w:numId w:val="49"/>
        </w:numPr>
        <w:jc w:val="both"/>
      </w:pPr>
      <w:r>
        <w:t>Déposer Carton</w:t>
      </w:r>
    </w:p>
    <w:p w14:paraId="0924F0E1" w14:textId="39EBA476" w:rsidR="00ED499B" w:rsidRDefault="00ED499B" w:rsidP="006A6DA6">
      <w:pPr>
        <w:pStyle w:val="Paragraphedeliste"/>
        <w:numPr>
          <w:ilvl w:val="1"/>
          <w:numId w:val="49"/>
        </w:numPr>
        <w:jc w:val="both"/>
      </w:pPr>
      <w:r>
        <w:t>Déposer Intercalaire carton Sup</w:t>
      </w:r>
    </w:p>
    <w:p w14:paraId="2011191D" w14:textId="0C4278B5" w:rsidR="00ED499B" w:rsidRDefault="00ED499B" w:rsidP="006A6DA6">
      <w:pPr>
        <w:pStyle w:val="Paragraphedeliste"/>
        <w:numPr>
          <w:ilvl w:val="1"/>
          <w:numId w:val="49"/>
        </w:numPr>
        <w:jc w:val="both"/>
      </w:pPr>
      <w:r>
        <w:t>Déposer Intercalaire Emballage</w:t>
      </w:r>
    </w:p>
    <w:p w14:paraId="6D1D7963" w14:textId="0333F09B" w:rsidR="00ED499B" w:rsidRDefault="00ED499B" w:rsidP="006A6DA6">
      <w:pPr>
        <w:pStyle w:val="Paragraphedeliste"/>
        <w:numPr>
          <w:ilvl w:val="1"/>
          <w:numId w:val="49"/>
        </w:numPr>
        <w:jc w:val="both"/>
      </w:pPr>
      <w:r>
        <w:t>Déposer Pièces</w:t>
      </w:r>
    </w:p>
    <w:p w14:paraId="7AA22054" w14:textId="19FDFFF3" w:rsidR="00ED499B" w:rsidRDefault="00ED499B" w:rsidP="006A6DA6">
      <w:pPr>
        <w:pStyle w:val="Paragraphedeliste"/>
        <w:numPr>
          <w:ilvl w:val="1"/>
          <w:numId w:val="49"/>
        </w:numPr>
        <w:jc w:val="both"/>
      </w:pPr>
      <w:r>
        <w:t>Déposer Intercalaire</w:t>
      </w:r>
      <w:r w:rsidR="002204A6">
        <w:t xml:space="preserve"> carton Sup</w:t>
      </w:r>
    </w:p>
    <w:p w14:paraId="4050C04E" w14:textId="623B26F3" w:rsidR="002204A6" w:rsidRDefault="002204A6" w:rsidP="006A6DA6">
      <w:pPr>
        <w:pStyle w:val="Paragraphedeliste"/>
        <w:numPr>
          <w:ilvl w:val="1"/>
          <w:numId w:val="49"/>
        </w:numPr>
        <w:jc w:val="both"/>
      </w:pPr>
      <w:r>
        <w:t>Imprimer Étiquette</w:t>
      </w:r>
    </w:p>
    <w:p w14:paraId="23C0A013" w14:textId="74F7B341" w:rsidR="002204A6" w:rsidRPr="002D4F0A" w:rsidRDefault="002204A6" w:rsidP="006A6DA6">
      <w:pPr>
        <w:pStyle w:val="Paragraphedeliste"/>
        <w:numPr>
          <w:ilvl w:val="1"/>
          <w:numId w:val="49"/>
        </w:numPr>
        <w:jc w:val="both"/>
      </w:pPr>
      <w:r>
        <w:t>Fermer Carton</w:t>
      </w:r>
    </w:p>
    <w:p w14:paraId="2E8637D1" w14:textId="0E1DFA8A" w:rsidR="00995B0A" w:rsidRDefault="00E754CF" w:rsidP="00312933">
      <w:pPr>
        <w:pStyle w:val="Titre3"/>
      </w:pPr>
      <w:bookmarkStart w:id="24" w:name="_Toc77571831"/>
      <w:r>
        <w:lastRenderedPageBreak/>
        <w:t>Modifications</w:t>
      </w:r>
      <w:bookmarkEnd w:id="24"/>
    </w:p>
    <w:p w14:paraId="2F21315D" w14:textId="46EB2E3F" w:rsidR="00312933" w:rsidRPr="00312933" w:rsidRDefault="00312933" w:rsidP="00312933">
      <w:r>
        <w:t xml:space="preserve">La nouvelle modélisation </w:t>
      </w:r>
      <w:r w:rsidR="001A064C">
        <w:t>des emballages est la suivante :</w:t>
      </w:r>
    </w:p>
    <w:p w14:paraId="48612808" w14:textId="55D3B050" w:rsidR="005041E3" w:rsidRDefault="00EF7497" w:rsidP="00EF7497">
      <w:pPr>
        <w:spacing w:after="240"/>
        <w:jc w:val="center"/>
      </w:pPr>
      <w:r>
        <w:rPr>
          <w:noProof/>
        </w:rPr>
        <w:drawing>
          <wp:inline distT="0" distB="0" distL="0" distR="0" wp14:anchorId="26AF43CA" wp14:editId="779EDEC5">
            <wp:extent cx="3810000" cy="233074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08" t="4341" r="10533" b="11628"/>
                    <a:stretch/>
                  </pic:blipFill>
                  <pic:spPr bwMode="auto">
                    <a:xfrm>
                      <a:off x="0" y="0"/>
                      <a:ext cx="3829892" cy="2342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21E30C" w14:textId="422D6C37" w:rsidR="00225D73" w:rsidRDefault="00012A0D" w:rsidP="00225D73">
      <w:r>
        <w:t>La séquence de tarage devient la suivante :</w:t>
      </w:r>
    </w:p>
    <w:p w14:paraId="47A7F2F0" w14:textId="77777777" w:rsidR="00012A0D" w:rsidRDefault="00012A0D" w:rsidP="00012A0D">
      <w:pPr>
        <w:pStyle w:val="Paragraphedeliste"/>
        <w:numPr>
          <w:ilvl w:val="0"/>
          <w:numId w:val="47"/>
        </w:numPr>
      </w:pPr>
      <w:bookmarkStart w:id="25" w:name="_Hlk76564762"/>
      <w:r>
        <w:t>Déposer Carton</w:t>
      </w:r>
    </w:p>
    <w:p w14:paraId="111FC5BF" w14:textId="77777777" w:rsidR="00012A0D" w:rsidRDefault="00012A0D" w:rsidP="00012A0D">
      <w:pPr>
        <w:pStyle w:val="Paragraphedeliste"/>
        <w:numPr>
          <w:ilvl w:val="0"/>
          <w:numId w:val="47"/>
        </w:numPr>
      </w:pPr>
      <w:r>
        <w:t>Déposer Intercalaire {Code Intercalaire type A}</w:t>
      </w:r>
    </w:p>
    <w:p w14:paraId="0AF1DABA" w14:textId="77777777" w:rsidR="00012A0D" w:rsidRDefault="00012A0D" w:rsidP="00012A0D">
      <w:pPr>
        <w:pStyle w:val="Paragraphedeliste"/>
        <w:numPr>
          <w:ilvl w:val="0"/>
          <w:numId w:val="47"/>
        </w:numPr>
      </w:pPr>
      <w:r>
        <w:t>Déposer Intercalaire {Code Intercalaire type B}</w:t>
      </w:r>
    </w:p>
    <w:p w14:paraId="7B60B6BB" w14:textId="7DE24E6A" w:rsidR="00012A0D" w:rsidRDefault="00012A0D" w:rsidP="00012A0D">
      <w:pPr>
        <w:pStyle w:val="Paragraphedeliste"/>
        <w:numPr>
          <w:ilvl w:val="0"/>
          <w:numId w:val="47"/>
        </w:numPr>
      </w:pPr>
      <w:r>
        <w:t>Déposer Pièces</w:t>
      </w:r>
    </w:p>
    <w:p w14:paraId="57F98965" w14:textId="0A461620" w:rsidR="00012A0D" w:rsidRPr="009C4F0F" w:rsidRDefault="00012A0D" w:rsidP="00012A0D">
      <w:pPr>
        <w:pStyle w:val="Paragraphedeliste"/>
        <w:numPr>
          <w:ilvl w:val="0"/>
          <w:numId w:val="47"/>
        </w:numPr>
      </w:pPr>
      <w:r>
        <w:t>Déposer Intercalaire {Code Intercalaire type C}</w:t>
      </w:r>
    </w:p>
    <w:p w14:paraId="484F27BB" w14:textId="77777777" w:rsidR="00012A0D" w:rsidRPr="009C4F0F" w:rsidRDefault="00012A0D" w:rsidP="00012A0D">
      <w:pPr>
        <w:pStyle w:val="Paragraphedeliste"/>
        <w:numPr>
          <w:ilvl w:val="0"/>
          <w:numId w:val="47"/>
        </w:numPr>
      </w:pPr>
      <w:r>
        <w:t>Déposer Intercalaire {Code Intercalaire type A}</w:t>
      </w:r>
    </w:p>
    <w:p w14:paraId="1FB41E42" w14:textId="77777777" w:rsidR="00012A0D" w:rsidRPr="009C4F0F" w:rsidRDefault="00012A0D" w:rsidP="00012A0D">
      <w:pPr>
        <w:pStyle w:val="Paragraphedeliste"/>
        <w:numPr>
          <w:ilvl w:val="0"/>
          <w:numId w:val="47"/>
        </w:numPr>
      </w:pPr>
      <w:r>
        <w:t>Déposer Intercalaire {Code Intercalaire type B}</w:t>
      </w:r>
    </w:p>
    <w:p w14:paraId="5BF97DFA" w14:textId="0105BB26" w:rsidR="00012A0D" w:rsidRDefault="00012A0D" w:rsidP="00012A0D">
      <w:pPr>
        <w:pStyle w:val="Paragraphedeliste"/>
        <w:numPr>
          <w:ilvl w:val="0"/>
          <w:numId w:val="47"/>
        </w:numPr>
      </w:pPr>
      <w:r>
        <w:t>Déposer Pièces</w:t>
      </w:r>
    </w:p>
    <w:p w14:paraId="7124ECD2" w14:textId="77777777" w:rsidR="00356D27" w:rsidRPr="009C4F0F" w:rsidRDefault="00356D27" w:rsidP="00356D27">
      <w:pPr>
        <w:pStyle w:val="Paragraphedeliste"/>
        <w:numPr>
          <w:ilvl w:val="0"/>
          <w:numId w:val="47"/>
        </w:numPr>
      </w:pPr>
      <w:r>
        <w:t>Déposer Intercalaire {Code Intercalaire type C}</w:t>
      </w:r>
    </w:p>
    <w:p w14:paraId="06585E4F" w14:textId="5A154F16" w:rsidR="00356D27" w:rsidRDefault="00356D27" w:rsidP="00356D27">
      <w:pPr>
        <w:pStyle w:val="Paragraphedeliste"/>
        <w:numPr>
          <w:ilvl w:val="0"/>
          <w:numId w:val="47"/>
        </w:numPr>
      </w:pPr>
      <w:r>
        <w:t>Déposer Intercalaire {Code Intercalaire type A}</w:t>
      </w:r>
    </w:p>
    <w:p w14:paraId="0D62BBE9" w14:textId="77777777" w:rsidR="00012A0D" w:rsidRDefault="00012A0D" w:rsidP="00012A0D">
      <w:pPr>
        <w:pStyle w:val="Paragraphedeliste"/>
        <w:numPr>
          <w:ilvl w:val="0"/>
          <w:numId w:val="47"/>
        </w:numPr>
      </w:pPr>
      <w:r>
        <w:t>Déposer Intercalaire {Code Intercalaire type D}</w:t>
      </w:r>
    </w:p>
    <w:p w14:paraId="1FCF9630" w14:textId="77777777" w:rsidR="00012A0D" w:rsidRDefault="00012A0D" w:rsidP="00012A0D">
      <w:pPr>
        <w:pStyle w:val="Paragraphedeliste"/>
        <w:numPr>
          <w:ilvl w:val="0"/>
          <w:numId w:val="47"/>
        </w:numPr>
      </w:pPr>
      <w:r>
        <w:t>Imprimer Étiquette</w:t>
      </w:r>
    </w:p>
    <w:p w14:paraId="79C18048" w14:textId="7DBEC723" w:rsidR="00012A0D" w:rsidRDefault="00012A0D" w:rsidP="00012A0D">
      <w:pPr>
        <w:pStyle w:val="Paragraphedeliste"/>
        <w:numPr>
          <w:ilvl w:val="0"/>
          <w:numId w:val="47"/>
        </w:numPr>
      </w:pPr>
      <w:r>
        <w:t>Fermer Carton</w:t>
      </w:r>
    </w:p>
    <w:bookmarkEnd w:id="25"/>
    <w:p w14:paraId="41803AFF" w14:textId="2A160F1B" w:rsidR="00492833" w:rsidRDefault="0AF43FE5" w:rsidP="00492833">
      <w:r>
        <w:t>Lien vers la conception de la séquence de tarage</w:t>
      </w:r>
      <w:r w:rsidR="3BB58817">
        <w:t xml:space="preserve"> ABCD</w:t>
      </w:r>
      <w:r>
        <w:t xml:space="preserve"> complète :</w:t>
      </w:r>
      <w:r w:rsidR="3BB58817">
        <w:t xml:space="preserve"> </w:t>
      </w:r>
      <w:hyperlink r:id="rId14" w:history="1">
        <w:r w:rsidR="008F3E58" w:rsidRPr="00C856C5">
          <w:rPr>
            <w:rStyle w:val="Lienhypertexte"/>
          </w:rPr>
          <w:t>https://addixo.sharepoint.com/:b:/g/Prod/EVAzyDYrNpRErs5ZDx3QCxsBKQ-LKu9tazIkqJJyVfwRVg?e=GStlq6</w:t>
        </w:r>
      </w:hyperlink>
      <w:r w:rsidR="008F3E58">
        <w:t xml:space="preserve"> </w:t>
      </w:r>
    </w:p>
    <w:p w14:paraId="584B6095" w14:textId="77777777" w:rsidR="00EF7497" w:rsidRPr="000B5A7F" w:rsidRDefault="00D47F64" w:rsidP="0086208C">
      <w:pPr>
        <w:jc w:val="both"/>
        <w:rPr>
          <w:i/>
          <w:iCs/>
        </w:rPr>
      </w:pPr>
      <w:r w:rsidRPr="000B5A7F">
        <w:rPr>
          <w:i/>
          <w:iCs/>
        </w:rPr>
        <w:t>NB : Si un type d’intercalaire (A,B,C ou D) n’ait pas une référence intercalaire affectée à la création du produit</w:t>
      </w:r>
      <w:r w:rsidR="00E04E66" w:rsidRPr="000B5A7F">
        <w:rPr>
          <w:i/>
          <w:iCs/>
        </w:rPr>
        <w:t xml:space="preserve">, </w:t>
      </w:r>
      <w:r w:rsidR="007A4BBF" w:rsidRPr="000B5A7F">
        <w:rPr>
          <w:i/>
          <w:iCs/>
        </w:rPr>
        <w:t>s</w:t>
      </w:r>
      <w:r w:rsidR="00E04E66" w:rsidRPr="000B5A7F">
        <w:rPr>
          <w:i/>
          <w:iCs/>
        </w:rPr>
        <w:t>es instructions</w:t>
      </w:r>
      <w:r w:rsidR="007A4BBF" w:rsidRPr="000B5A7F">
        <w:rPr>
          <w:i/>
          <w:iCs/>
        </w:rPr>
        <w:t xml:space="preserve"> </w:t>
      </w:r>
      <w:r w:rsidR="00EF7497" w:rsidRPr="000B5A7F">
        <w:rPr>
          <w:i/>
          <w:iCs/>
        </w:rPr>
        <w:t xml:space="preserve">ne </w:t>
      </w:r>
      <w:r w:rsidR="007A4BBF" w:rsidRPr="000B5A7F">
        <w:rPr>
          <w:i/>
          <w:iCs/>
        </w:rPr>
        <w:t xml:space="preserve">sont </w:t>
      </w:r>
      <w:r w:rsidR="00EF7497" w:rsidRPr="000B5A7F">
        <w:rPr>
          <w:i/>
          <w:iCs/>
        </w:rPr>
        <w:t>pas affichées.</w:t>
      </w:r>
    </w:p>
    <w:p w14:paraId="0A39DC47" w14:textId="7C354877" w:rsidR="00BE1CC2" w:rsidRDefault="00BE1CC2" w:rsidP="0086208C">
      <w:pPr>
        <w:jc w:val="both"/>
        <w:rPr>
          <w:i/>
          <w:iCs/>
        </w:rPr>
      </w:pPr>
      <w:r>
        <w:rPr>
          <w:i/>
          <w:iCs/>
        </w:rPr>
        <w:t xml:space="preserve">Une case à cocher est disponible pour l’intercalaire de type A. </w:t>
      </w:r>
      <w:r w:rsidR="00A806D7">
        <w:rPr>
          <w:i/>
          <w:iCs/>
        </w:rPr>
        <w:t>En cachant cette case, l’intercalaire A sera seulement affiché</w:t>
      </w:r>
      <w:r w:rsidR="00741E7E">
        <w:rPr>
          <w:i/>
          <w:iCs/>
        </w:rPr>
        <w:t xml:space="preserve"> pour la première rangée.</w:t>
      </w:r>
    </w:p>
    <w:p w14:paraId="11D06D5A" w14:textId="022CDA0C" w:rsidR="00DB7EC5" w:rsidRDefault="00DB7EC5" w:rsidP="0086208C">
      <w:pPr>
        <w:jc w:val="both"/>
      </w:pPr>
      <w:r>
        <w:t xml:space="preserve">Si la case « Première rangée seulement » </w:t>
      </w:r>
      <w:r w:rsidR="005D7708">
        <w:t xml:space="preserve">est </w:t>
      </w:r>
      <w:r w:rsidR="00A1118E">
        <w:t>cochée la séquence de tarage devient la suivante :</w:t>
      </w:r>
    </w:p>
    <w:p w14:paraId="6AE45C8D" w14:textId="77777777" w:rsidR="00A1118E" w:rsidRDefault="00A1118E" w:rsidP="00A1118E">
      <w:pPr>
        <w:pStyle w:val="Paragraphedeliste"/>
        <w:numPr>
          <w:ilvl w:val="0"/>
          <w:numId w:val="47"/>
        </w:numPr>
      </w:pPr>
      <w:r>
        <w:t>Déposer Carton</w:t>
      </w:r>
    </w:p>
    <w:p w14:paraId="55BF6D34" w14:textId="77777777" w:rsidR="00A1118E" w:rsidRDefault="00A1118E" w:rsidP="00A1118E">
      <w:pPr>
        <w:pStyle w:val="Paragraphedeliste"/>
        <w:numPr>
          <w:ilvl w:val="0"/>
          <w:numId w:val="47"/>
        </w:numPr>
      </w:pPr>
      <w:r>
        <w:t>Déposer Intercalaire {Code Intercalaire type A}</w:t>
      </w:r>
    </w:p>
    <w:p w14:paraId="2BCD57F5" w14:textId="77777777" w:rsidR="00A1118E" w:rsidRDefault="00A1118E" w:rsidP="00A1118E">
      <w:pPr>
        <w:pStyle w:val="Paragraphedeliste"/>
        <w:numPr>
          <w:ilvl w:val="0"/>
          <w:numId w:val="47"/>
        </w:numPr>
      </w:pPr>
      <w:r>
        <w:t>Déposer Intercalaire {Code Intercalaire type B}</w:t>
      </w:r>
    </w:p>
    <w:p w14:paraId="7FB41356" w14:textId="77777777" w:rsidR="00A1118E" w:rsidRDefault="00A1118E" w:rsidP="00A1118E">
      <w:pPr>
        <w:pStyle w:val="Paragraphedeliste"/>
        <w:numPr>
          <w:ilvl w:val="0"/>
          <w:numId w:val="47"/>
        </w:numPr>
      </w:pPr>
      <w:r>
        <w:t>Déposer Pièces</w:t>
      </w:r>
    </w:p>
    <w:p w14:paraId="30E02F4C" w14:textId="77777777" w:rsidR="00A1118E" w:rsidRPr="009C4F0F" w:rsidRDefault="00A1118E" w:rsidP="00A1118E">
      <w:pPr>
        <w:pStyle w:val="Paragraphedeliste"/>
        <w:numPr>
          <w:ilvl w:val="0"/>
          <w:numId w:val="47"/>
        </w:numPr>
      </w:pPr>
      <w:r>
        <w:lastRenderedPageBreak/>
        <w:t>Déposer Intercalaire {Code Intercalaire type C}</w:t>
      </w:r>
    </w:p>
    <w:p w14:paraId="7DE35244" w14:textId="77777777" w:rsidR="00A1118E" w:rsidRPr="009C4F0F" w:rsidRDefault="00A1118E" w:rsidP="00A1118E">
      <w:pPr>
        <w:pStyle w:val="Paragraphedeliste"/>
        <w:numPr>
          <w:ilvl w:val="0"/>
          <w:numId w:val="47"/>
        </w:numPr>
      </w:pPr>
      <w:r>
        <w:t>Déposer Intercalaire {Code Intercalaire type B}</w:t>
      </w:r>
    </w:p>
    <w:p w14:paraId="14D805C6" w14:textId="77777777" w:rsidR="00A1118E" w:rsidRDefault="00A1118E" w:rsidP="00A1118E">
      <w:pPr>
        <w:pStyle w:val="Paragraphedeliste"/>
        <w:numPr>
          <w:ilvl w:val="0"/>
          <w:numId w:val="47"/>
        </w:numPr>
      </w:pPr>
      <w:r>
        <w:t>Déposer Pièces</w:t>
      </w:r>
    </w:p>
    <w:p w14:paraId="589FCF2D" w14:textId="77777777" w:rsidR="00A1118E" w:rsidRPr="009C4F0F" w:rsidRDefault="00A1118E" w:rsidP="00A1118E">
      <w:pPr>
        <w:pStyle w:val="Paragraphedeliste"/>
        <w:numPr>
          <w:ilvl w:val="0"/>
          <w:numId w:val="47"/>
        </w:numPr>
      </w:pPr>
      <w:r>
        <w:t>Déposer Intercalaire {Code Intercalaire type C}</w:t>
      </w:r>
    </w:p>
    <w:p w14:paraId="5CB57A9B" w14:textId="77777777" w:rsidR="00A1118E" w:rsidRDefault="00A1118E" w:rsidP="00A1118E">
      <w:pPr>
        <w:pStyle w:val="Paragraphedeliste"/>
        <w:numPr>
          <w:ilvl w:val="0"/>
          <w:numId w:val="47"/>
        </w:numPr>
      </w:pPr>
      <w:r>
        <w:t>Déposer Intercalaire {Code Intercalaire type D}</w:t>
      </w:r>
    </w:p>
    <w:p w14:paraId="392D8338" w14:textId="77777777" w:rsidR="00A1118E" w:rsidRDefault="00A1118E" w:rsidP="00A1118E">
      <w:pPr>
        <w:pStyle w:val="Paragraphedeliste"/>
        <w:numPr>
          <w:ilvl w:val="0"/>
          <w:numId w:val="47"/>
        </w:numPr>
      </w:pPr>
      <w:r>
        <w:t>Imprimer Étiquette</w:t>
      </w:r>
    </w:p>
    <w:p w14:paraId="722E078B" w14:textId="2FF27A25" w:rsidR="00A1118E" w:rsidRPr="00DB7EC5" w:rsidRDefault="00A1118E" w:rsidP="000B4D37">
      <w:pPr>
        <w:pStyle w:val="Paragraphedeliste"/>
        <w:numPr>
          <w:ilvl w:val="0"/>
          <w:numId w:val="47"/>
        </w:numPr>
      </w:pPr>
      <w:r>
        <w:t>Fermer Carton</w:t>
      </w:r>
    </w:p>
    <w:p w14:paraId="1AEA7B3C" w14:textId="23C0228E" w:rsidR="00D47F64" w:rsidRDefault="00EA356B" w:rsidP="00EA356B">
      <w:pPr>
        <w:spacing w:before="240"/>
      </w:pPr>
      <w:r>
        <w:rPr>
          <w:noProof/>
        </w:rPr>
        <w:t xml:space="preserve">Séquence de tarage modèle ABCD </w:t>
      </w:r>
      <w:r w:rsidR="000041BD">
        <w:rPr>
          <w:noProof/>
        </w:rPr>
        <w:t xml:space="preserve">avec A dans la première rangée seulement : </w:t>
      </w:r>
      <w:hyperlink r:id="rId15" w:history="1">
        <w:r w:rsidR="006717AA" w:rsidRPr="00C856C5">
          <w:rPr>
            <w:rStyle w:val="Lienhypertexte"/>
            <w:noProof/>
          </w:rPr>
          <w:t>https://addixo.sharepoint.com/:b:/g/Prod/EeSGyl9mvIVMu89-ig616I0BFJQbRJ2C1-OcOupn0K3RZw?e=aHWfnk</w:t>
        </w:r>
      </w:hyperlink>
      <w:r w:rsidR="006717AA">
        <w:rPr>
          <w:noProof/>
        </w:rPr>
        <w:t xml:space="preserve"> </w:t>
      </w:r>
    </w:p>
    <w:p w14:paraId="639D41AF" w14:textId="77777777" w:rsidR="00012A0D" w:rsidRDefault="00012A0D" w:rsidP="00225D73"/>
    <w:p w14:paraId="13F21105" w14:textId="4942A83A" w:rsidR="00516228" w:rsidRDefault="00516228" w:rsidP="00516228">
      <w:pPr>
        <w:pStyle w:val="Paragraphedeliste"/>
        <w:numPr>
          <w:ilvl w:val="0"/>
          <w:numId w:val="48"/>
        </w:numPr>
      </w:pPr>
      <w:r>
        <w:t>Modèle 1 : Combinaison Intercalaires sélectionnées A/B/C</w:t>
      </w:r>
    </w:p>
    <w:p w14:paraId="55AFA9CC" w14:textId="77777777" w:rsidR="00516228" w:rsidRDefault="00516228" w:rsidP="00516228">
      <w:pPr>
        <w:pStyle w:val="Paragraphedeliste"/>
        <w:numPr>
          <w:ilvl w:val="0"/>
          <w:numId w:val="47"/>
        </w:numPr>
      </w:pPr>
      <w:r>
        <w:t>Déposer Carton</w:t>
      </w:r>
    </w:p>
    <w:p w14:paraId="4F11CA81" w14:textId="77777777" w:rsidR="00516228" w:rsidRDefault="00516228" w:rsidP="00516228">
      <w:pPr>
        <w:pStyle w:val="Paragraphedeliste"/>
        <w:numPr>
          <w:ilvl w:val="0"/>
          <w:numId w:val="47"/>
        </w:numPr>
      </w:pPr>
      <w:r>
        <w:t>Déposer Intercalaire {Code Intercalaire type A}</w:t>
      </w:r>
    </w:p>
    <w:p w14:paraId="78929711" w14:textId="77777777" w:rsidR="00516228" w:rsidRDefault="00516228" w:rsidP="00516228">
      <w:pPr>
        <w:pStyle w:val="Paragraphedeliste"/>
        <w:numPr>
          <w:ilvl w:val="0"/>
          <w:numId w:val="47"/>
        </w:numPr>
      </w:pPr>
      <w:r>
        <w:t>Déposer Intercalaire {Code Intercalaire type B}</w:t>
      </w:r>
    </w:p>
    <w:p w14:paraId="2ABA7012" w14:textId="77777777" w:rsidR="00516228" w:rsidRDefault="00516228" w:rsidP="00516228">
      <w:pPr>
        <w:pStyle w:val="Paragraphedeliste"/>
        <w:numPr>
          <w:ilvl w:val="0"/>
          <w:numId w:val="47"/>
        </w:numPr>
      </w:pPr>
      <w:r>
        <w:t>Déposer Pièces</w:t>
      </w:r>
    </w:p>
    <w:p w14:paraId="4D6A36FC" w14:textId="77777777" w:rsidR="00516228" w:rsidRPr="009C4F0F" w:rsidRDefault="00516228" w:rsidP="00516228">
      <w:pPr>
        <w:pStyle w:val="Paragraphedeliste"/>
        <w:numPr>
          <w:ilvl w:val="0"/>
          <w:numId w:val="47"/>
        </w:numPr>
      </w:pPr>
      <w:r>
        <w:t>Déposer Intercalaire {Code Intercalaire type C}</w:t>
      </w:r>
    </w:p>
    <w:p w14:paraId="7ECC3038" w14:textId="77777777" w:rsidR="00516228" w:rsidRPr="009C4F0F" w:rsidRDefault="00516228" w:rsidP="00516228">
      <w:pPr>
        <w:pStyle w:val="Paragraphedeliste"/>
        <w:numPr>
          <w:ilvl w:val="0"/>
          <w:numId w:val="47"/>
        </w:numPr>
      </w:pPr>
      <w:r>
        <w:t>Déposer Intercalaire {Code Intercalaire type A}</w:t>
      </w:r>
    </w:p>
    <w:p w14:paraId="7A62C9E7" w14:textId="77777777" w:rsidR="00516228" w:rsidRPr="009C4F0F" w:rsidRDefault="00516228" w:rsidP="00516228">
      <w:pPr>
        <w:pStyle w:val="Paragraphedeliste"/>
        <w:numPr>
          <w:ilvl w:val="0"/>
          <w:numId w:val="47"/>
        </w:numPr>
      </w:pPr>
      <w:r>
        <w:t>Déposer Intercalaire {Code Intercalaire type B}</w:t>
      </w:r>
    </w:p>
    <w:p w14:paraId="3AE8A2F9" w14:textId="77777777" w:rsidR="00516228" w:rsidRDefault="00516228" w:rsidP="00516228">
      <w:pPr>
        <w:pStyle w:val="Paragraphedeliste"/>
        <w:numPr>
          <w:ilvl w:val="0"/>
          <w:numId w:val="47"/>
        </w:numPr>
      </w:pPr>
      <w:r>
        <w:t>Déposer Pièces</w:t>
      </w:r>
    </w:p>
    <w:p w14:paraId="09C0EE45" w14:textId="77777777" w:rsidR="00516228" w:rsidRPr="009C4F0F" w:rsidRDefault="00516228" w:rsidP="00516228">
      <w:pPr>
        <w:pStyle w:val="Paragraphedeliste"/>
        <w:numPr>
          <w:ilvl w:val="0"/>
          <w:numId w:val="47"/>
        </w:numPr>
      </w:pPr>
      <w:r>
        <w:t>Déposer Intercalaire {Code Intercalaire type C}</w:t>
      </w:r>
    </w:p>
    <w:p w14:paraId="49818F4E" w14:textId="77777777" w:rsidR="00516228" w:rsidRDefault="00516228" w:rsidP="00516228">
      <w:pPr>
        <w:pStyle w:val="Paragraphedeliste"/>
        <w:numPr>
          <w:ilvl w:val="0"/>
          <w:numId w:val="47"/>
        </w:numPr>
      </w:pPr>
      <w:r>
        <w:t>Déposer Intercalaire {Code Intercalaire type A}</w:t>
      </w:r>
    </w:p>
    <w:p w14:paraId="234D9579" w14:textId="77777777" w:rsidR="00516228" w:rsidRDefault="00516228" w:rsidP="00516228">
      <w:pPr>
        <w:pStyle w:val="Paragraphedeliste"/>
        <w:numPr>
          <w:ilvl w:val="0"/>
          <w:numId w:val="47"/>
        </w:numPr>
      </w:pPr>
      <w:r>
        <w:t>Imprimer Étiquette</w:t>
      </w:r>
    </w:p>
    <w:p w14:paraId="726C0E42" w14:textId="77777777" w:rsidR="00516228" w:rsidRDefault="00516228" w:rsidP="00516228">
      <w:pPr>
        <w:pStyle w:val="Paragraphedeliste"/>
        <w:numPr>
          <w:ilvl w:val="0"/>
          <w:numId w:val="47"/>
        </w:numPr>
      </w:pPr>
      <w:r>
        <w:t>Fermer Carton</w:t>
      </w:r>
    </w:p>
    <w:p w14:paraId="599448EA" w14:textId="187D3795" w:rsidR="00516228" w:rsidRDefault="00516228" w:rsidP="00516228">
      <w:r w:rsidRPr="00516228">
        <w:rPr>
          <w:i/>
          <w:iCs/>
        </w:rPr>
        <w:t>Lien vers la conception de la séquence :</w:t>
      </w:r>
      <w:r w:rsidR="00C92626">
        <w:rPr>
          <w:i/>
          <w:iCs/>
        </w:rPr>
        <w:t xml:space="preserve"> </w:t>
      </w:r>
      <w:hyperlink r:id="rId16" w:history="1">
        <w:r w:rsidR="00657961" w:rsidRPr="00C856C5">
          <w:rPr>
            <w:rStyle w:val="Lienhypertexte"/>
            <w:i/>
            <w:iCs/>
          </w:rPr>
          <w:t>https://addixo.sharepoint.com/:b:/g/Prod/EaFNCvo8oJlMi20e2R6UF7IB1h3DgGkvmHqwdzH6NpHm2g?e=HNnnph</w:t>
        </w:r>
      </w:hyperlink>
      <w:r w:rsidR="00657961">
        <w:rPr>
          <w:i/>
          <w:iCs/>
        </w:rPr>
        <w:t xml:space="preserve"> </w:t>
      </w:r>
    </w:p>
    <w:p w14:paraId="32D22802" w14:textId="03FCFDE9" w:rsidR="005041E3" w:rsidRDefault="00063506" w:rsidP="00063506">
      <w:pPr>
        <w:pStyle w:val="Paragraphedeliste"/>
        <w:numPr>
          <w:ilvl w:val="0"/>
          <w:numId w:val="48"/>
        </w:numPr>
      </w:pPr>
      <w:bookmarkStart w:id="26" w:name="_Hlk76564743"/>
      <w:r>
        <w:t xml:space="preserve">Modèle </w:t>
      </w:r>
      <w:r w:rsidR="00C509ED">
        <w:t>2</w:t>
      </w:r>
      <w:r w:rsidR="00286152">
        <w:t> : Combinaison Intercalaires sélectionnées A/B</w:t>
      </w:r>
    </w:p>
    <w:p w14:paraId="4A534C71" w14:textId="3A606D06" w:rsidR="00063506" w:rsidRDefault="00063506" w:rsidP="00063506">
      <w:pPr>
        <w:pStyle w:val="Paragraphedeliste"/>
        <w:numPr>
          <w:ilvl w:val="0"/>
          <w:numId w:val="47"/>
        </w:numPr>
      </w:pPr>
      <w:r>
        <w:t>Déposer Carton</w:t>
      </w:r>
    </w:p>
    <w:p w14:paraId="20434E9B" w14:textId="4FFFCF0C" w:rsidR="00D41B6F" w:rsidRDefault="00D41B6F" w:rsidP="00063506">
      <w:pPr>
        <w:pStyle w:val="Paragraphedeliste"/>
        <w:numPr>
          <w:ilvl w:val="0"/>
          <w:numId w:val="47"/>
        </w:numPr>
      </w:pPr>
      <w:r>
        <w:t>Déposer Intercalaire {Code Intercalaire type A}</w:t>
      </w:r>
    </w:p>
    <w:p w14:paraId="3C0D04CA" w14:textId="16612308" w:rsidR="00D41B6F" w:rsidRDefault="00D41B6F" w:rsidP="00D41B6F">
      <w:pPr>
        <w:pStyle w:val="Paragraphedeliste"/>
        <w:numPr>
          <w:ilvl w:val="0"/>
          <w:numId w:val="47"/>
        </w:numPr>
      </w:pPr>
      <w:r>
        <w:t>Déposer Intercalaire {Code Intercalaire type B}</w:t>
      </w:r>
    </w:p>
    <w:p w14:paraId="2789BAAE" w14:textId="0219A3A4" w:rsidR="00D35BF2" w:rsidRPr="009C4F0F" w:rsidRDefault="00D35BF2" w:rsidP="00D41B6F">
      <w:pPr>
        <w:pStyle w:val="Paragraphedeliste"/>
        <w:numPr>
          <w:ilvl w:val="0"/>
          <w:numId w:val="47"/>
        </w:numPr>
      </w:pPr>
      <w:r>
        <w:t>Déposer Pièces</w:t>
      </w:r>
    </w:p>
    <w:p w14:paraId="6E710D57" w14:textId="77777777" w:rsidR="00D35BF2" w:rsidRPr="009C4F0F" w:rsidRDefault="00D35BF2" w:rsidP="00D35BF2">
      <w:pPr>
        <w:pStyle w:val="Paragraphedeliste"/>
        <w:numPr>
          <w:ilvl w:val="0"/>
          <w:numId w:val="47"/>
        </w:numPr>
      </w:pPr>
      <w:r>
        <w:t>Déposer Intercalaire {Code Intercalaire type A}</w:t>
      </w:r>
    </w:p>
    <w:p w14:paraId="2CA786BF" w14:textId="50DC6D5D" w:rsidR="00D35BF2" w:rsidRPr="009C4F0F" w:rsidRDefault="00D35BF2" w:rsidP="00D35BF2">
      <w:pPr>
        <w:pStyle w:val="Paragraphedeliste"/>
        <w:numPr>
          <w:ilvl w:val="0"/>
          <w:numId w:val="47"/>
        </w:numPr>
      </w:pPr>
      <w:r>
        <w:t>Déposer Intercalaire {Code Intercalaire type B}</w:t>
      </w:r>
    </w:p>
    <w:p w14:paraId="23B6EF74" w14:textId="7EBF9956" w:rsidR="00D41B6F" w:rsidRDefault="00D35BF2" w:rsidP="00063506">
      <w:pPr>
        <w:pStyle w:val="Paragraphedeliste"/>
        <w:numPr>
          <w:ilvl w:val="0"/>
          <w:numId w:val="47"/>
        </w:numPr>
      </w:pPr>
      <w:r>
        <w:t>Déposer Pièces</w:t>
      </w:r>
    </w:p>
    <w:p w14:paraId="3E9F20C5" w14:textId="6D5FA623" w:rsidR="00D35BF2" w:rsidRDefault="00D35BF2" w:rsidP="00D35BF2">
      <w:pPr>
        <w:pStyle w:val="Paragraphedeliste"/>
        <w:numPr>
          <w:ilvl w:val="0"/>
          <w:numId w:val="47"/>
        </w:numPr>
      </w:pPr>
      <w:r>
        <w:t xml:space="preserve">Déposer Intercalaire {Code Intercalaire type </w:t>
      </w:r>
      <w:r w:rsidR="009530AC">
        <w:t>A</w:t>
      </w:r>
      <w:r>
        <w:t>}</w:t>
      </w:r>
    </w:p>
    <w:p w14:paraId="349C626E" w14:textId="4703E3E5" w:rsidR="00D35BF2" w:rsidRDefault="00D35BF2" w:rsidP="00D35BF2">
      <w:pPr>
        <w:pStyle w:val="Paragraphedeliste"/>
        <w:numPr>
          <w:ilvl w:val="0"/>
          <w:numId w:val="47"/>
        </w:numPr>
      </w:pPr>
      <w:r>
        <w:t>Imprimer Étiquette</w:t>
      </w:r>
    </w:p>
    <w:p w14:paraId="011AF41D" w14:textId="21DBE257" w:rsidR="00D35BF2" w:rsidRDefault="00D35BF2" w:rsidP="00D35BF2">
      <w:pPr>
        <w:pStyle w:val="Paragraphedeliste"/>
        <w:numPr>
          <w:ilvl w:val="0"/>
          <w:numId w:val="47"/>
        </w:numPr>
      </w:pPr>
      <w:r>
        <w:t>Fermer Carton</w:t>
      </w:r>
    </w:p>
    <w:p w14:paraId="0B86DBF4" w14:textId="73D47746" w:rsidR="009E4998" w:rsidRDefault="009E4998" w:rsidP="009E4998">
      <w:pPr>
        <w:rPr>
          <w:i/>
          <w:iCs/>
        </w:rPr>
      </w:pPr>
      <w:r w:rsidRPr="008F0395">
        <w:rPr>
          <w:i/>
          <w:iCs/>
        </w:rPr>
        <w:lastRenderedPageBreak/>
        <w:t xml:space="preserve">Lien vers la conception de la séquence : </w:t>
      </w:r>
      <w:bookmarkEnd w:id="26"/>
      <w:r w:rsidR="00FA03F9">
        <w:rPr>
          <w:i/>
          <w:iCs/>
        </w:rPr>
        <w:fldChar w:fldCharType="begin"/>
      </w:r>
      <w:r w:rsidR="00FA03F9">
        <w:rPr>
          <w:i/>
          <w:iCs/>
        </w:rPr>
        <w:instrText xml:space="preserve"> HYPERLINK "</w:instrText>
      </w:r>
      <w:r w:rsidR="00FA03F9" w:rsidRPr="00FA03F9">
        <w:rPr>
          <w:i/>
          <w:iCs/>
        </w:rPr>
        <w:instrText>https://addixo.sharepoint.com/:b:/g/Prod/EdCPk-d-zA1OkU1P1UfJBE8BQhsIHJLaiffNSt0H1W0hHA?e=qoMprO</w:instrText>
      </w:r>
      <w:r w:rsidR="00FA03F9">
        <w:rPr>
          <w:i/>
          <w:iCs/>
        </w:rPr>
        <w:instrText xml:space="preserve">" </w:instrText>
      </w:r>
      <w:r w:rsidR="00FA03F9">
        <w:rPr>
          <w:i/>
          <w:iCs/>
        </w:rPr>
      </w:r>
      <w:r w:rsidR="00FA03F9">
        <w:rPr>
          <w:i/>
          <w:iCs/>
        </w:rPr>
        <w:fldChar w:fldCharType="separate"/>
      </w:r>
      <w:r w:rsidR="00FA03F9" w:rsidRPr="00C856C5">
        <w:rPr>
          <w:rStyle w:val="Lienhypertexte"/>
          <w:i/>
          <w:iCs/>
        </w:rPr>
        <w:t>https://addixo.sharepoint.com/:b:/g/Prod/EdCPk-d-zA1OkU1P1UfJBE8BQhsIHJLaiffNSt0H1W0hHA?e=qoMprO</w:t>
      </w:r>
      <w:r w:rsidR="00FA03F9">
        <w:rPr>
          <w:i/>
          <w:iCs/>
        </w:rPr>
        <w:fldChar w:fldCharType="end"/>
      </w:r>
      <w:r w:rsidR="00FA03F9">
        <w:rPr>
          <w:i/>
          <w:iCs/>
        </w:rPr>
        <w:t xml:space="preserve"> </w:t>
      </w:r>
    </w:p>
    <w:p w14:paraId="5665BB9D" w14:textId="2356777D" w:rsidR="00B832F4" w:rsidRDefault="00B832F4" w:rsidP="00B832F4">
      <w:pPr>
        <w:pStyle w:val="Paragraphedeliste"/>
        <w:numPr>
          <w:ilvl w:val="0"/>
          <w:numId w:val="48"/>
        </w:numPr>
      </w:pPr>
      <w:r>
        <w:t>Modèle 3 : Combinaison Intercalaires sélectionnées A/B</w:t>
      </w:r>
      <w:r w:rsidR="00762BBF">
        <w:t>/D</w:t>
      </w:r>
      <w:r>
        <w:t xml:space="preserve"> première rangée seulement</w:t>
      </w:r>
    </w:p>
    <w:p w14:paraId="17DB4995" w14:textId="77777777" w:rsidR="00B832F4" w:rsidRDefault="00B832F4" w:rsidP="00B832F4">
      <w:pPr>
        <w:pStyle w:val="Paragraphedeliste"/>
        <w:numPr>
          <w:ilvl w:val="0"/>
          <w:numId w:val="47"/>
        </w:numPr>
      </w:pPr>
      <w:r>
        <w:t>Déposer Carton</w:t>
      </w:r>
    </w:p>
    <w:p w14:paraId="52A2A0E9" w14:textId="77777777" w:rsidR="00B832F4" w:rsidRDefault="00B832F4" w:rsidP="00B832F4">
      <w:pPr>
        <w:pStyle w:val="Paragraphedeliste"/>
        <w:numPr>
          <w:ilvl w:val="0"/>
          <w:numId w:val="47"/>
        </w:numPr>
      </w:pPr>
      <w:r>
        <w:t>Déposer Intercalaire {Code Intercalaire type A}</w:t>
      </w:r>
    </w:p>
    <w:p w14:paraId="4403E4EF" w14:textId="77777777" w:rsidR="00B832F4" w:rsidRDefault="00B832F4" w:rsidP="00B832F4">
      <w:pPr>
        <w:pStyle w:val="Paragraphedeliste"/>
        <w:numPr>
          <w:ilvl w:val="0"/>
          <w:numId w:val="47"/>
        </w:numPr>
      </w:pPr>
      <w:r>
        <w:t>Déposer Intercalaire {Code Intercalaire type B}</w:t>
      </w:r>
    </w:p>
    <w:p w14:paraId="647279F1" w14:textId="77777777" w:rsidR="00B832F4" w:rsidRPr="009C4F0F" w:rsidRDefault="00B832F4" w:rsidP="00B832F4">
      <w:pPr>
        <w:pStyle w:val="Paragraphedeliste"/>
        <w:numPr>
          <w:ilvl w:val="0"/>
          <w:numId w:val="47"/>
        </w:numPr>
      </w:pPr>
      <w:r>
        <w:t>Déposer Pièces</w:t>
      </w:r>
    </w:p>
    <w:p w14:paraId="6ABF733D" w14:textId="77777777" w:rsidR="00B832F4" w:rsidRPr="009C4F0F" w:rsidRDefault="00B832F4" w:rsidP="00B832F4">
      <w:pPr>
        <w:pStyle w:val="Paragraphedeliste"/>
        <w:numPr>
          <w:ilvl w:val="0"/>
          <w:numId w:val="47"/>
        </w:numPr>
      </w:pPr>
      <w:r>
        <w:t>Déposer Intercalaire {Code Intercalaire type B}</w:t>
      </w:r>
    </w:p>
    <w:p w14:paraId="4DB4C825" w14:textId="77777777" w:rsidR="00B832F4" w:rsidRDefault="00B832F4" w:rsidP="00B832F4">
      <w:pPr>
        <w:pStyle w:val="Paragraphedeliste"/>
        <w:numPr>
          <w:ilvl w:val="0"/>
          <w:numId w:val="47"/>
        </w:numPr>
      </w:pPr>
      <w:r>
        <w:t>Déposer Pièces</w:t>
      </w:r>
    </w:p>
    <w:p w14:paraId="2B6F1D3E" w14:textId="2311872D" w:rsidR="00B832F4" w:rsidRDefault="00B832F4" w:rsidP="00B832F4">
      <w:pPr>
        <w:pStyle w:val="Paragraphedeliste"/>
        <w:numPr>
          <w:ilvl w:val="0"/>
          <w:numId w:val="47"/>
        </w:numPr>
      </w:pPr>
      <w:r>
        <w:t xml:space="preserve">Déposer Intercalaire {Code Intercalaire type </w:t>
      </w:r>
      <w:r w:rsidR="00762BBF">
        <w:t>D</w:t>
      </w:r>
      <w:r>
        <w:t>}</w:t>
      </w:r>
    </w:p>
    <w:p w14:paraId="60C19948" w14:textId="77777777" w:rsidR="00B832F4" w:rsidRDefault="00B832F4" w:rsidP="00B832F4">
      <w:pPr>
        <w:pStyle w:val="Paragraphedeliste"/>
        <w:numPr>
          <w:ilvl w:val="0"/>
          <w:numId w:val="47"/>
        </w:numPr>
      </w:pPr>
      <w:r>
        <w:t>Imprimer Étiquette</w:t>
      </w:r>
    </w:p>
    <w:p w14:paraId="7E223D1D" w14:textId="77777777" w:rsidR="00B832F4" w:rsidRDefault="00B832F4" w:rsidP="00B832F4">
      <w:pPr>
        <w:pStyle w:val="Paragraphedeliste"/>
        <w:numPr>
          <w:ilvl w:val="0"/>
          <w:numId w:val="47"/>
        </w:numPr>
      </w:pPr>
      <w:r>
        <w:t>Fermer Carton</w:t>
      </w:r>
    </w:p>
    <w:p w14:paraId="1F02888A" w14:textId="5BAB89F2" w:rsidR="00362DEB" w:rsidRPr="009C4F0F" w:rsidRDefault="00B832F4" w:rsidP="00A83A82">
      <w:r w:rsidRPr="008F0395">
        <w:rPr>
          <w:i/>
          <w:iCs/>
        </w:rPr>
        <w:t xml:space="preserve">Lien vers la conception de la séquence : </w:t>
      </w:r>
      <w:hyperlink r:id="rId17" w:history="1">
        <w:r w:rsidR="00A83A82" w:rsidRPr="00C856C5">
          <w:rPr>
            <w:rStyle w:val="Lienhypertexte"/>
            <w:i/>
            <w:iCs/>
          </w:rPr>
          <w:t>https://addixo.sharepoint.com/:b:/g/Prod/EeBKzngqfTNLqgAuHk9HPYgBKN_Hf7SlXuAVsv6uLkXU1g?e=80HZtb</w:t>
        </w:r>
      </w:hyperlink>
      <w:r w:rsidR="00A83A82">
        <w:rPr>
          <w:i/>
          <w:iCs/>
        </w:rPr>
        <w:t xml:space="preserve"> </w:t>
      </w:r>
    </w:p>
    <w:p w14:paraId="1299DABB" w14:textId="1EF14BF2" w:rsidR="00D35BF2" w:rsidRDefault="00D35BF2" w:rsidP="00D35BF2">
      <w:pPr>
        <w:pStyle w:val="Paragraphedeliste"/>
        <w:numPr>
          <w:ilvl w:val="0"/>
          <w:numId w:val="48"/>
        </w:numPr>
      </w:pPr>
      <w:r>
        <w:t xml:space="preserve">Modèle </w:t>
      </w:r>
      <w:r w:rsidR="00A83A82">
        <w:t>4</w:t>
      </w:r>
      <w:r w:rsidR="00286152">
        <w:t> : Combinaison Intercalaires sélectionnées A/C</w:t>
      </w:r>
    </w:p>
    <w:p w14:paraId="3368E6FD" w14:textId="77777777" w:rsidR="00D35BF2" w:rsidRDefault="00D35BF2" w:rsidP="00D35BF2">
      <w:pPr>
        <w:pStyle w:val="Paragraphedeliste"/>
        <w:numPr>
          <w:ilvl w:val="0"/>
          <w:numId w:val="47"/>
        </w:numPr>
      </w:pPr>
      <w:r>
        <w:t>Déposer Carton</w:t>
      </w:r>
    </w:p>
    <w:p w14:paraId="5A725472" w14:textId="77777777" w:rsidR="00D35BF2" w:rsidRDefault="00D35BF2" w:rsidP="00D35BF2">
      <w:pPr>
        <w:pStyle w:val="Paragraphedeliste"/>
        <w:numPr>
          <w:ilvl w:val="0"/>
          <w:numId w:val="47"/>
        </w:numPr>
      </w:pPr>
      <w:r>
        <w:t>Déposer Intercalaire {Code Intercalaire type A}</w:t>
      </w:r>
    </w:p>
    <w:p w14:paraId="001860B1" w14:textId="77777777" w:rsidR="00D35BF2" w:rsidRPr="009C4F0F" w:rsidRDefault="00D35BF2" w:rsidP="00D35BF2">
      <w:pPr>
        <w:pStyle w:val="Paragraphedeliste"/>
        <w:numPr>
          <w:ilvl w:val="0"/>
          <w:numId w:val="47"/>
        </w:numPr>
      </w:pPr>
      <w:r>
        <w:t>Déposer Pièces</w:t>
      </w:r>
    </w:p>
    <w:p w14:paraId="42421BBA" w14:textId="14221D16" w:rsidR="00D35BF2" w:rsidRPr="009C4F0F" w:rsidRDefault="00D35BF2" w:rsidP="00D35BF2">
      <w:pPr>
        <w:pStyle w:val="Paragraphedeliste"/>
        <w:numPr>
          <w:ilvl w:val="0"/>
          <w:numId w:val="47"/>
        </w:numPr>
      </w:pPr>
      <w:r>
        <w:t xml:space="preserve">Déposer Intercalaire {Code Intercalaire type </w:t>
      </w:r>
      <w:r w:rsidR="00286152">
        <w:t>C</w:t>
      </w:r>
      <w:r>
        <w:t>}</w:t>
      </w:r>
    </w:p>
    <w:p w14:paraId="7D2E759A" w14:textId="5000A7AD" w:rsidR="00D35BF2" w:rsidRPr="009C4F0F" w:rsidRDefault="00D35BF2" w:rsidP="00D35BF2">
      <w:pPr>
        <w:pStyle w:val="Paragraphedeliste"/>
        <w:numPr>
          <w:ilvl w:val="0"/>
          <w:numId w:val="47"/>
        </w:numPr>
      </w:pPr>
      <w:r>
        <w:t xml:space="preserve">Déposer Intercalaire {Code Intercalaire type </w:t>
      </w:r>
      <w:r w:rsidR="001179A5">
        <w:t>A</w:t>
      </w:r>
      <w:r>
        <w:t>}</w:t>
      </w:r>
    </w:p>
    <w:p w14:paraId="7A6283E9" w14:textId="77777777" w:rsidR="00D35BF2" w:rsidRDefault="00D35BF2" w:rsidP="00D35BF2">
      <w:pPr>
        <w:pStyle w:val="Paragraphedeliste"/>
        <w:numPr>
          <w:ilvl w:val="0"/>
          <w:numId w:val="47"/>
        </w:numPr>
      </w:pPr>
      <w:r>
        <w:t>Déposer Pièces</w:t>
      </w:r>
    </w:p>
    <w:p w14:paraId="306B824C" w14:textId="7144C001" w:rsidR="00D35BF2" w:rsidRDefault="00D35BF2" w:rsidP="00D35BF2">
      <w:pPr>
        <w:pStyle w:val="Paragraphedeliste"/>
        <w:numPr>
          <w:ilvl w:val="0"/>
          <w:numId w:val="47"/>
        </w:numPr>
      </w:pPr>
      <w:bookmarkStart w:id="27" w:name="_Hlk75853392"/>
      <w:r>
        <w:t xml:space="preserve">Déposer Intercalaire {Code Intercalaire type </w:t>
      </w:r>
      <w:r w:rsidR="001179A5">
        <w:t>C</w:t>
      </w:r>
      <w:r>
        <w:t>}</w:t>
      </w:r>
    </w:p>
    <w:bookmarkEnd w:id="27"/>
    <w:p w14:paraId="7586E0A5" w14:textId="155013D0" w:rsidR="001179A5" w:rsidRDefault="001179A5" w:rsidP="001179A5">
      <w:pPr>
        <w:pStyle w:val="Paragraphedeliste"/>
        <w:numPr>
          <w:ilvl w:val="0"/>
          <w:numId w:val="47"/>
        </w:numPr>
      </w:pPr>
      <w:r w:rsidRPr="001179A5">
        <w:t xml:space="preserve">Déposer Intercalaire {Code Intercalaire type </w:t>
      </w:r>
      <w:r w:rsidR="002E4148">
        <w:t>A</w:t>
      </w:r>
      <w:r w:rsidRPr="001179A5">
        <w:t>}</w:t>
      </w:r>
    </w:p>
    <w:p w14:paraId="277272CE" w14:textId="77777777" w:rsidR="00D35BF2" w:rsidRDefault="00D35BF2" w:rsidP="00D35BF2">
      <w:pPr>
        <w:pStyle w:val="Paragraphedeliste"/>
        <w:numPr>
          <w:ilvl w:val="0"/>
          <w:numId w:val="47"/>
        </w:numPr>
      </w:pPr>
      <w:r>
        <w:t>Imprimer Étiquette</w:t>
      </w:r>
    </w:p>
    <w:p w14:paraId="6CAB1077" w14:textId="291D90BA" w:rsidR="00D35BF2" w:rsidRDefault="00D35BF2" w:rsidP="00D35BF2">
      <w:pPr>
        <w:pStyle w:val="Paragraphedeliste"/>
        <w:numPr>
          <w:ilvl w:val="0"/>
          <w:numId w:val="47"/>
        </w:numPr>
      </w:pPr>
      <w:r>
        <w:t>Fermer Carton</w:t>
      </w:r>
    </w:p>
    <w:p w14:paraId="6E4607C2" w14:textId="33B9353B" w:rsidR="009E4998" w:rsidRDefault="009E4998" w:rsidP="009E4998">
      <w:r w:rsidRPr="008F0395">
        <w:rPr>
          <w:i/>
          <w:iCs/>
        </w:rPr>
        <w:t xml:space="preserve">Lien vers la conception de la séquence : </w:t>
      </w:r>
      <w:hyperlink r:id="rId18" w:history="1">
        <w:r w:rsidR="002F3F5D" w:rsidRPr="00C856C5">
          <w:rPr>
            <w:rStyle w:val="Lienhypertexte"/>
            <w:i/>
            <w:iCs/>
          </w:rPr>
          <w:t>https://addixo.sharepoint.com/:b:/g/Prod/EfY3mnU_Vi5LmSuv2ZRhIO8BrV0x28imBFpk18vMY7LX7Q?e=zVFCFW</w:t>
        </w:r>
      </w:hyperlink>
      <w:r w:rsidR="002F3F5D">
        <w:rPr>
          <w:i/>
          <w:iCs/>
        </w:rPr>
        <w:t xml:space="preserve"> </w:t>
      </w:r>
    </w:p>
    <w:p w14:paraId="72E7C122" w14:textId="7FF9A072" w:rsidR="00E754CF" w:rsidRPr="00684A51" w:rsidRDefault="00E754CF" w:rsidP="00E754CF">
      <w:pPr>
        <w:pStyle w:val="Titre3"/>
      </w:pPr>
      <w:bookmarkStart w:id="28" w:name="_Toc77571832"/>
      <w:r w:rsidRPr="00684A51">
        <w:t>Règles de Gestion</w:t>
      </w:r>
      <w:bookmarkEnd w:id="28"/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488"/>
        <w:gridCol w:w="7579"/>
      </w:tblGrid>
      <w:tr w:rsidR="00E754CF" w:rsidRPr="00684A51" w14:paraId="1CEC668C" w14:textId="77777777" w:rsidTr="00EC6407">
        <w:tc>
          <w:tcPr>
            <w:tcW w:w="1488" w:type="dxa"/>
          </w:tcPr>
          <w:p w14:paraId="3FE92B10" w14:textId="77777777" w:rsidR="00E754CF" w:rsidRPr="005B59FE" w:rsidRDefault="00E754CF" w:rsidP="00EC640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7579" w:type="dxa"/>
          </w:tcPr>
          <w:p w14:paraId="6F25EC70" w14:textId="77777777" w:rsidR="00E754CF" w:rsidRPr="005B59FE" w:rsidRDefault="00E754CF" w:rsidP="00EC640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="00E754CF" w:rsidRPr="00684A51" w14:paraId="0B5BE5B8" w14:textId="77777777" w:rsidTr="00EC6407">
        <w:tc>
          <w:tcPr>
            <w:tcW w:w="1488" w:type="dxa"/>
          </w:tcPr>
          <w:p w14:paraId="3426C507" w14:textId="15BF867E" w:rsidR="00E754CF" w:rsidRPr="00684A51" w:rsidRDefault="00E754CF" w:rsidP="00EC6407">
            <w:r>
              <w:t>D07</w:t>
            </w:r>
            <w:r w:rsidRPr="00684A51">
              <w:t>.G0</w:t>
            </w:r>
            <w:r w:rsidR="006A6DA6">
              <w:t>5</w:t>
            </w:r>
            <w:r w:rsidRPr="00684A51">
              <w:t>.R01</w:t>
            </w:r>
          </w:p>
        </w:tc>
        <w:tc>
          <w:tcPr>
            <w:tcW w:w="7579" w:type="dxa"/>
          </w:tcPr>
          <w:p w14:paraId="4E6171E9" w14:textId="00F57CF4" w:rsidR="00E754CF" w:rsidRPr="00684A51" w:rsidRDefault="00C172C9" w:rsidP="00D6404E">
            <w:r>
              <w:t>Il est possible d’avoir plus que deux rangées de produits</w:t>
            </w:r>
            <w:r w:rsidR="00D6404E">
              <w:t>.</w:t>
            </w:r>
          </w:p>
        </w:tc>
      </w:tr>
      <w:tr w:rsidR="00C50D9D" w:rsidRPr="00684A51" w14:paraId="182E4F4F" w14:textId="77777777" w:rsidTr="00EC6407">
        <w:tc>
          <w:tcPr>
            <w:tcW w:w="1488" w:type="dxa"/>
          </w:tcPr>
          <w:p w14:paraId="57F24C31" w14:textId="183288FA" w:rsidR="00C50D9D" w:rsidRDefault="00C50D9D" w:rsidP="00C50D9D">
            <w:r>
              <w:t>D07</w:t>
            </w:r>
            <w:r w:rsidRPr="00684A51">
              <w:t>.G0</w:t>
            </w:r>
            <w:r w:rsidR="006A6DA6">
              <w:t>5</w:t>
            </w:r>
            <w:r w:rsidRPr="00684A51">
              <w:t>.R0</w:t>
            </w:r>
            <w:r>
              <w:t>2</w:t>
            </w:r>
          </w:p>
        </w:tc>
        <w:tc>
          <w:tcPr>
            <w:tcW w:w="7579" w:type="dxa"/>
          </w:tcPr>
          <w:p w14:paraId="0561E8D8" w14:textId="29C86593" w:rsidR="00C50D9D" w:rsidRDefault="00B832F4" w:rsidP="00B832F4">
            <w:pPr>
              <w:spacing w:after="240"/>
              <w:jc w:val="both"/>
            </w:pPr>
            <w:r>
              <w:t>Les modèles présentés dans 2.5.2 sont des exemples. D’autres combinaisons sont possibles et doivent être prises en considération.</w:t>
            </w:r>
          </w:p>
        </w:tc>
      </w:tr>
      <w:tr w:rsidR="00C50D9D" w:rsidRPr="00684A51" w14:paraId="2A1B89ED" w14:textId="77777777" w:rsidTr="00EC6407">
        <w:tc>
          <w:tcPr>
            <w:tcW w:w="1488" w:type="dxa"/>
          </w:tcPr>
          <w:p w14:paraId="27A7829E" w14:textId="378D9DA8" w:rsidR="00C50D9D" w:rsidRDefault="00C50D9D" w:rsidP="00C50D9D">
            <w:r>
              <w:t>D07</w:t>
            </w:r>
            <w:r w:rsidRPr="00684A51">
              <w:t>.G0</w:t>
            </w:r>
            <w:r w:rsidR="006A6DA6">
              <w:t>5</w:t>
            </w:r>
            <w:r w:rsidRPr="00684A51">
              <w:t>.R0</w:t>
            </w:r>
            <w:r>
              <w:t>3</w:t>
            </w:r>
          </w:p>
        </w:tc>
        <w:tc>
          <w:tcPr>
            <w:tcW w:w="7579" w:type="dxa"/>
          </w:tcPr>
          <w:p w14:paraId="604AA151" w14:textId="18C1317D" w:rsidR="00C50D9D" w:rsidRDefault="005D6846" w:rsidP="00C50D9D">
            <w:pPr>
              <w:spacing w:after="240"/>
            </w:pPr>
            <w:r>
              <w:t xml:space="preserve">Si aucun intercalaire n’est sélectionné au niveau du paramétrage produit la séquence passe de </w:t>
            </w:r>
            <w:r w:rsidRPr="00093F2B">
              <w:rPr>
                <w:i/>
                <w:iCs/>
              </w:rPr>
              <w:t>Déposer carton</w:t>
            </w:r>
            <w:r>
              <w:t xml:space="preserve"> à </w:t>
            </w:r>
            <w:r w:rsidRPr="00093F2B">
              <w:rPr>
                <w:i/>
                <w:iCs/>
              </w:rPr>
              <w:t>Déposer pièces</w:t>
            </w:r>
            <w:r>
              <w:rPr>
                <w:i/>
                <w:iCs/>
              </w:rPr>
              <w:t>.</w:t>
            </w:r>
          </w:p>
        </w:tc>
      </w:tr>
    </w:tbl>
    <w:p w14:paraId="5F8870CD" w14:textId="77777777" w:rsidR="00E754CF" w:rsidRDefault="00E754CF" w:rsidP="00E754CF">
      <w:pPr>
        <w:pStyle w:val="Titre3"/>
      </w:pPr>
      <w:bookmarkStart w:id="29" w:name="_Toc77571833"/>
      <w:r w:rsidRPr="00684A51">
        <w:lastRenderedPageBreak/>
        <w:t>Scénarii de Test</w:t>
      </w:r>
      <w:bookmarkEnd w:id="29"/>
    </w:p>
    <w:tbl>
      <w:tblPr>
        <w:tblStyle w:val="Grilledutableau"/>
        <w:tblW w:w="9067" w:type="dxa"/>
        <w:tblLayout w:type="fixed"/>
        <w:tblLook w:val="04A0" w:firstRow="1" w:lastRow="0" w:firstColumn="1" w:lastColumn="0" w:noHBand="0" w:noVBand="1"/>
      </w:tblPr>
      <w:tblGrid>
        <w:gridCol w:w="1476"/>
        <w:gridCol w:w="2205"/>
        <w:gridCol w:w="5386"/>
      </w:tblGrid>
      <w:tr w:rsidR="00E754CF" w:rsidRPr="00684A51" w14:paraId="0956858B" w14:textId="77777777" w:rsidTr="00BC1EA9">
        <w:tc>
          <w:tcPr>
            <w:tcW w:w="1476" w:type="dxa"/>
          </w:tcPr>
          <w:p w14:paraId="105C41B7" w14:textId="77777777" w:rsidR="00E754CF" w:rsidRPr="005B59FE" w:rsidRDefault="00E754CF" w:rsidP="00EC640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2205" w:type="dxa"/>
          </w:tcPr>
          <w:p w14:paraId="3E51C9C5" w14:textId="77777777" w:rsidR="00E754CF" w:rsidRPr="005B59FE" w:rsidRDefault="00E754CF" w:rsidP="00EC640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Test</w:t>
            </w:r>
          </w:p>
        </w:tc>
        <w:tc>
          <w:tcPr>
            <w:tcW w:w="5386" w:type="dxa"/>
          </w:tcPr>
          <w:p w14:paraId="62B65E8F" w14:textId="77777777" w:rsidR="00E754CF" w:rsidRPr="005B59FE" w:rsidRDefault="00E754CF" w:rsidP="00EC640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="00E754CF" w:rsidRPr="00684A51" w14:paraId="497AE695" w14:textId="77777777" w:rsidTr="00BC1EA9">
        <w:tc>
          <w:tcPr>
            <w:tcW w:w="1476" w:type="dxa"/>
          </w:tcPr>
          <w:p w14:paraId="574DE70F" w14:textId="764CA8E5" w:rsidR="00E754CF" w:rsidRPr="00684A51" w:rsidRDefault="00E754CF" w:rsidP="00EC6407">
            <w:pPr>
              <w:jc w:val="both"/>
            </w:pPr>
            <w:r>
              <w:t>D07</w:t>
            </w:r>
            <w:r w:rsidRPr="00684A51">
              <w:t>.G0</w:t>
            </w:r>
            <w:r w:rsidR="006A6DA6">
              <w:t>5</w:t>
            </w:r>
            <w:r w:rsidRPr="00684A51">
              <w:t>.</w:t>
            </w:r>
            <w:r>
              <w:t>T</w:t>
            </w:r>
            <w:r w:rsidRPr="00684A51">
              <w:t>01</w:t>
            </w:r>
          </w:p>
        </w:tc>
        <w:tc>
          <w:tcPr>
            <w:tcW w:w="2205" w:type="dxa"/>
          </w:tcPr>
          <w:p w14:paraId="62A601D0" w14:textId="3331C491" w:rsidR="00E754CF" w:rsidRPr="00184B5E" w:rsidRDefault="00CB263B" w:rsidP="00EC6407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Séquence de tarage</w:t>
            </w:r>
          </w:p>
        </w:tc>
        <w:tc>
          <w:tcPr>
            <w:tcW w:w="5386" w:type="dxa"/>
          </w:tcPr>
          <w:p w14:paraId="15A080D3" w14:textId="40D0BE38" w:rsidR="00E754CF" w:rsidRPr="002E74A0" w:rsidRDefault="00CB263B" w:rsidP="00EC6407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Tester les séquences de tarage possible</w:t>
            </w:r>
            <w:r w:rsidR="00F44A5F">
              <w:rPr>
                <w:i/>
                <w:iCs/>
              </w:rPr>
              <w:t>s</w:t>
            </w:r>
            <w:r>
              <w:rPr>
                <w:i/>
                <w:iCs/>
              </w:rPr>
              <w:t xml:space="preserve"> : A, B , C , AB , AC, </w:t>
            </w:r>
            <w:r w:rsidR="00794D80">
              <w:rPr>
                <w:i/>
                <w:iCs/>
              </w:rPr>
              <w:t>ABC , …</w:t>
            </w:r>
          </w:p>
        </w:tc>
      </w:tr>
      <w:tr w:rsidR="00E754CF" w:rsidRPr="00684A51" w14:paraId="064ACE61" w14:textId="77777777" w:rsidTr="00BC1EA9">
        <w:tc>
          <w:tcPr>
            <w:tcW w:w="1476" w:type="dxa"/>
          </w:tcPr>
          <w:p w14:paraId="0AECCA5C" w14:textId="51768170" w:rsidR="00E754CF" w:rsidRPr="00684A51" w:rsidRDefault="00E754CF" w:rsidP="00EC6407">
            <w:pPr>
              <w:jc w:val="both"/>
            </w:pPr>
            <w:r>
              <w:t>D07</w:t>
            </w:r>
            <w:r w:rsidRPr="00684A51">
              <w:t>.G0</w:t>
            </w:r>
            <w:r w:rsidR="006A6DA6">
              <w:t>5</w:t>
            </w:r>
            <w:r w:rsidRPr="00684A51">
              <w:t>.</w:t>
            </w:r>
            <w:r>
              <w:t>T</w:t>
            </w:r>
            <w:r w:rsidRPr="00684A51">
              <w:t>0</w:t>
            </w:r>
            <w:r>
              <w:t>2</w:t>
            </w:r>
          </w:p>
        </w:tc>
        <w:tc>
          <w:tcPr>
            <w:tcW w:w="2205" w:type="dxa"/>
          </w:tcPr>
          <w:p w14:paraId="391BD1F0" w14:textId="56999D49" w:rsidR="00E754CF" w:rsidRPr="00BC1EA9" w:rsidRDefault="003A203E" w:rsidP="00EC6407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 xml:space="preserve">Intervention </w:t>
            </w:r>
          </w:p>
        </w:tc>
        <w:tc>
          <w:tcPr>
            <w:tcW w:w="5386" w:type="dxa"/>
          </w:tcPr>
          <w:p w14:paraId="7B51A599" w14:textId="3E03581B" w:rsidR="00E754CF" w:rsidRPr="00684A51" w:rsidRDefault="003A203E" w:rsidP="00EC6407">
            <w:pPr>
              <w:jc w:val="both"/>
            </w:pPr>
            <w:r>
              <w:t>Tester l’intervention superviseur pour les différentes instructions.</w:t>
            </w:r>
          </w:p>
        </w:tc>
      </w:tr>
    </w:tbl>
    <w:p w14:paraId="3D225BC7" w14:textId="74D670DA" w:rsidR="281D045B" w:rsidRDefault="281D045B"/>
    <w:p w14:paraId="1C3393DF" w14:textId="77777777" w:rsidR="00031E4C" w:rsidRPr="0006078E" w:rsidRDefault="00031E4C" w:rsidP="0006078E"/>
    <w:sectPr w:rsidR="00031E4C" w:rsidRPr="0006078E" w:rsidSect="00E754CF">
      <w:headerReference w:type="default" r:id="rId19"/>
      <w:footerReference w:type="default" r:id="rId20"/>
      <w:type w:val="continuous"/>
      <w:pgSz w:w="11900" w:h="16840"/>
      <w:pgMar w:top="1134" w:right="1417" w:bottom="1417" w:left="1417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CFAFED" w14:textId="77777777" w:rsidR="00556C4E" w:rsidRDefault="00556C4E" w:rsidP="000A6E90">
      <w:r>
        <w:separator/>
      </w:r>
    </w:p>
  </w:endnote>
  <w:endnote w:type="continuationSeparator" w:id="0">
    <w:p w14:paraId="70842A85" w14:textId="77777777" w:rsidR="00556C4E" w:rsidRDefault="00556C4E" w:rsidP="000A6E90">
      <w:r>
        <w:continuationSeparator/>
      </w:r>
    </w:p>
  </w:endnote>
  <w:endnote w:type="continuationNotice" w:id="1">
    <w:p w14:paraId="15D12281" w14:textId="77777777" w:rsidR="00556C4E" w:rsidRDefault="00556C4E" w:rsidP="000A6E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90903" w14:textId="77777777" w:rsidR="00E754CF" w:rsidRPr="00F078B6" w:rsidRDefault="00E754CF" w:rsidP="000A6E90">
    <w:pPr>
      <w:pStyle w:val="En-tte"/>
    </w:pPr>
  </w:p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86"/>
      <w:gridCol w:w="2351"/>
      <w:gridCol w:w="3019"/>
    </w:tblGrid>
    <w:tr w:rsidR="00E754CF" w:rsidRPr="00F078B6" w14:paraId="1C4F724F" w14:textId="77777777" w:rsidTr="00DB636F">
      <w:tc>
        <w:tcPr>
          <w:tcW w:w="3686" w:type="dxa"/>
        </w:tcPr>
        <w:p w14:paraId="065BABC8" w14:textId="77777777" w:rsidR="00E754CF" w:rsidRPr="00286187" w:rsidRDefault="00E754CF" w:rsidP="001732D3">
          <w:pPr>
            <w:rPr>
              <w:sz w:val="20"/>
              <w:szCs w:val="20"/>
            </w:rPr>
          </w:pPr>
          <w:r w:rsidRPr="00286187">
            <w:rPr>
              <w:sz w:val="20"/>
              <w:szCs w:val="20"/>
            </w:rPr>
            <w:t xml:space="preserve">Analyse Fonctionnelle Détaillée : </w:t>
          </w:r>
          <w:r>
            <w:rPr>
              <w:sz w:val="20"/>
              <w:szCs w:val="20"/>
            </w:rPr>
            <w:t>D07</w:t>
          </w:r>
        </w:p>
      </w:tc>
      <w:tc>
        <w:tcPr>
          <w:tcW w:w="2351" w:type="dxa"/>
        </w:tcPr>
        <w:p w14:paraId="05D9DC85" w14:textId="35788BC8" w:rsidR="00E754CF" w:rsidRPr="00286187" w:rsidRDefault="00E754CF" w:rsidP="00F67556">
          <w:pPr>
            <w:jc w:val="center"/>
            <w:rPr>
              <w:sz w:val="20"/>
              <w:szCs w:val="20"/>
            </w:rPr>
          </w:pPr>
          <w:r w:rsidRPr="00286187">
            <w:rPr>
              <w:sz w:val="20"/>
              <w:szCs w:val="20"/>
            </w:rPr>
            <w:t>V1.</w:t>
          </w:r>
          <w:r w:rsidR="00AD04C0">
            <w:rPr>
              <w:sz w:val="20"/>
              <w:szCs w:val="20"/>
            </w:rPr>
            <w:t>2</w:t>
          </w:r>
        </w:p>
      </w:tc>
      <w:tc>
        <w:tcPr>
          <w:tcW w:w="3019" w:type="dxa"/>
        </w:tcPr>
        <w:sdt>
          <w:sdtPr>
            <w:rPr>
              <w:sz w:val="20"/>
              <w:szCs w:val="20"/>
            </w:rPr>
            <w:id w:val="-38291549"/>
            <w:docPartObj>
              <w:docPartGallery w:val="Page Numbers (Top of Page)"/>
              <w:docPartUnique/>
            </w:docPartObj>
          </w:sdtPr>
          <w:sdtEndPr>
            <w:rPr>
              <w:color w:val="000000" w:themeColor="text1"/>
            </w:rPr>
          </w:sdtEndPr>
          <w:sdtContent>
            <w:p w14:paraId="11ED8B06" w14:textId="77777777" w:rsidR="00E754CF" w:rsidRPr="00286187" w:rsidRDefault="00E754CF" w:rsidP="00C67C8A">
              <w:pPr>
                <w:jc w:val="right"/>
                <w:rPr>
                  <w:sz w:val="20"/>
                  <w:szCs w:val="20"/>
                </w:rPr>
              </w:pPr>
              <w:r w:rsidRPr="00286187">
                <w:rPr>
                  <w:sz w:val="20"/>
                  <w:szCs w:val="20"/>
                </w:rPr>
                <w:t xml:space="preserve">Page </w:t>
              </w:r>
              <w:r w:rsidRPr="00286187">
                <w:rPr>
                  <w:sz w:val="20"/>
                  <w:szCs w:val="20"/>
                </w:rPr>
                <w:fldChar w:fldCharType="begin"/>
              </w:r>
              <w:r w:rsidRPr="00286187">
                <w:rPr>
                  <w:sz w:val="20"/>
                  <w:szCs w:val="20"/>
                </w:rPr>
                <w:instrText>PAGE</w:instrText>
              </w:r>
              <w:r w:rsidRPr="00286187">
                <w:rPr>
                  <w:sz w:val="20"/>
                  <w:szCs w:val="20"/>
                </w:rPr>
                <w:fldChar w:fldCharType="separate"/>
              </w:r>
              <w:r w:rsidRPr="00286187">
                <w:rPr>
                  <w:sz w:val="20"/>
                  <w:szCs w:val="20"/>
                </w:rPr>
                <w:t>1</w:t>
              </w:r>
              <w:r w:rsidRPr="00286187">
                <w:rPr>
                  <w:sz w:val="20"/>
                  <w:szCs w:val="20"/>
                </w:rPr>
                <w:fldChar w:fldCharType="end"/>
              </w:r>
              <w:r w:rsidRPr="00286187">
                <w:rPr>
                  <w:sz w:val="20"/>
                  <w:szCs w:val="20"/>
                </w:rPr>
                <w:t xml:space="preserve"> sur </w:t>
              </w:r>
              <w:r w:rsidRPr="00286187">
                <w:rPr>
                  <w:sz w:val="20"/>
                  <w:szCs w:val="20"/>
                </w:rPr>
                <w:fldChar w:fldCharType="begin"/>
              </w:r>
              <w:r w:rsidRPr="00286187">
                <w:rPr>
                  <w:sz w:val="20"/>
                  <w:szCs w:val="20"/>
                </w:rPr>
                <w:instrText>NUMPAGES</w:instrText>
              </w:r>
              <w:r w:rsidRPr="00286187">
                <w:rPr>
                  <w:sz w:val="20"/>
                  <w:szCs w:val="20"/>
                </w:rPr>
                <w:fldChar w:fldCharType="separate"/>
              </w:r>
              <w:r w:rsidRPr="00286187">
                <w:rPr>
                  <w:sz w:val="20"/>
                  <w:szCs w:val="20"/>
                </w:rPr>
                <w:t>5</w:t>
              </w:r>
              <w:r w:rsidRPr="00286187">
                <w:rPr>
                  <w:sz w:val="20"/>
                  <w:szCs w:val="20"/>
                </w:rPr>
                <w:fldChar w:fldCharType="end"/>
              </w:r>
            </w:p>
            <w:p w14:paraId="60FB1B34" w14:textId="77777777" w:rsidR="00E754CF" w:rsidRPr="00286187" w:rsidRDefault="00E754CF" w:rsidP="00C67C8A">
              <w:pPr>
                <w:jc w:val="right"/>
                <w:rPr>
                  <w:sz w:val="20"/>
                  <w:szCs w:val="20"/>
                </w:rPr>
              </w:pPr>
              <w:r w:rsidRPr="00F67556">
                <w:rPr>
                  <w:sz w:val="6"/>
                  <w:szCs w:val="6"/>
                </w:rPr>
                <w:t>M65-V1.4 - MEP le 17/05/2020</w:t>
              </w:r>
            </w:p>
          </w:sdtContent>
        </w:sdt>
      </w:tc>
    </w:tr>
  </w:tbl>
  <w:p w14:paraId="2EE10110" w14:textId="77777777" w:rsidR="00E754CF" w:rsidRPr="00F078B6" w:rsidRDefault="00E754CF" w:rsidP="000A6E90"/>
  <w:p w14:paraId="08F29DC7" w14:textId="77777777" w:rsidR="00E754CF" w:rsidRPr="00FC183A" w:rsidRDefault="00E754CF" w:rsidP="000A6E9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31A6A3" w14:textId="77777777" w:rsidR="00556C4E" w:rsidRDefault="00556C4E" w:rsidP="000A6E90">
      <w:r>
        <w:separator/>
      </w:r>
    </w:p>
  </w:footnote>
  <w:footnote w:type="continuationSeparator" w:id="0">
    <w:p w14:paraId="692928B9" w14:textId="77777777" w:rsidR="00556C4E" w:rsidRDefault="00556C4E" w:rsidP="000A6E90">
      <w:r>
        <w:continuationSeparator/>
      </w:r>
    </w:p>
  </w:footnote>
  <w:footnote w:type="continuationNotice" w:id="1">
    <w:p w14:paraId="5080E774" w14:textId="77777777" w:rsidR="00556C4E" w:rsidRDefault="00556C4E" w:rsidP="000A6E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30145" w14:textId="77777777" w:rsidR="00E754CF" w:rsidRDefault="00E754CF" w:rsidP="000A6E90">
    <w:pPr>
      <w:pStyle w:val="En-tte"/>
    </w:pPr>
  </w:p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28"/>
      <w:gridCol w:w="4528"/>
    </w:tblGrid>
    <w:tr w:rsidR="00E754CF" w14:paraId="446B5874" w14:textId="77777777" w:rsidTr="00D7375C">
      <w:tc>
        <w:tcPr>
          <w:tcW w:w="4528" w:type="dxa"/>
        </w:tcPr>
        <w:p w14:paraId="4D2491BA" w14:textId="77777777" w:rsidR="00E754CF" w:rsidRDefault="281D045B" w:rsidP="000A6E90">
          <w:pPr>
            <w:pStyle w:val="En-tte"/>
          </w:pPr>
          <w:r>
            <w:rPr>
              <w:noProof/>
            </w:rPr>
            <w:drawing>
              <wp:inline distT="0" distB="0" distL="0" distR="0" wp14:anchorId="13B20B5C" wp14:editId="3A650C88">
                <wp:extent cx="1295400" cy="304800"/>
                <wp:effectExtent l="0" t="0" r="0" b="0"/>
                <wp:docPr id="2" name="Imag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5400" cy="30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28" w:type="dxa"/>
        </w:tcPr>
        <w:p w14:paraId="0EF7685C" w14:textId="77777777" w:rsidR="00E754CF" w:rsidRPr="00285BB5" w:rsidRDefault="00E754CF" w:rsidP="000A6E90">
          <w:pPr>
            <w:pStyle w:val="En-tte"/>
          </w:pPr>
        </w:p>
      </w:tc>
    </w:tr>
  </w:tbl>
  <w:p w14:paraId="652D3B78" w14:textId="77777777" w:rsidR="00E754CF" w:rsidRDefault="00E754CF" w:rsidP="000A6E9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A73C6"/>
    <w:multiLevelType w:val="hybridMultilevel"/>
    <w:tmpl w:val="9016022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577DE4"/>
    <w:multiLevelType w:val="hybridMultilevel"/>
    <w:tmpl w:val="D7AA2656"/>
    <w:lvl w:ilvl="0" w:tplc="8C865FA6">
      <w:start w:val="1"/>
      <w:numFmt w:val="decimal"/>
      <w:lvlText w:val="%1.1.1"/>
      <w:lvlJc w:val="left"/>
      <w:pPr>
        <w:ind w:left="360" w:hanging="360"/>
      </w:pPr>
      <w:rPr>
        <w:rFonts w:ascii="Calibri Light" w:hAnsi="Calibri Light" w:hint="default"/>
        <w:caps w:val="0"/>
        <w:strike w:val="0"/>
        <w:dstrike w:val="0"/>
        <w:vanish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46EE3"/>
    <w:multiLevelType w:val="hybridMultilevel"/>
    <w:tmpl w:val="AA4A5CB2"/>
    <w:lvl w:ilvl="0" w:tplc="FA867B24">
      <w:numFmt w:val="bullet"/>
      <w:lvlText w:val="-"/>
      <w:lvlJc w:val="left"/>
      <w:pPr>
        <w:ind w:left="1068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B2C376B"/>
    <w:multiLevelType w:val="hybridMultilevel"/>
    <w:tmpl w:val="741A806C"/>
    <w:lvl w:ilvl="0" w:tplc="FA867B24">
      <w:numFmt w:val="bullet"/>
      <w:lvlText w:val="-"/>
      <w:lvlJc w:val="left"/>
      <w:pPr>
        <w:ind w:left="1068" w:hanging="360"/>
      </w:pPr>
      <w:rPr>
        <w:rFonts w:ascii="Calibri Light" w:eastAsiaTheme="minorEastAsia" w:hAnsi="Calibri Light" w:cs="Calibri Light" w:hint="default"/>
      </w:rPr>
    </w:lvl>
    <w:lvl w:ilvl="1" w:tplc="040C0019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0DD37DA5"/>
    <w:multiLevelType w:val="hybridMultilevel"/>
    <w:tmpl w:val="DEC491D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104D7"/>
    <w:multiLevelType w:val="hybridMultilevel"/>
    <w:tmpl w:val="B7A4B6F6"/>
    <w:lvl w:ilvl="0" w:tplc="898C2946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B37BB2"/>
    <w:multiLevelType w:val="hybridMultilevel"/>
    <w:tmpl w:val="63EA97B8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513A1F"/>
    <w:multiLevelType w:val="hybridMultilevel"/>
    <w:tmpl w:val="0F2A2CA6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122509"/>
    <w:multiLevelType w:val="multilevel"/>
    <w:tmpl w:val="2884A054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1BB05B87"/>
    <w:multiLevelType w:val="hybridMultilevel"/>
    <w:tmpl w:val="3DA8D2C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044A46"/>
    <w:multiLevelType w:val="hybridMultilevel"/>
    <w:tmpl w:val="23889E04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E179E3"/>
    <w:multiLevelType w:val="hybridMultilevel"/>
    <w:tmpl w:val="8AAA319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DA4ECB"/>
    <w:multiLevelType w:val="hybridMultilevel"/>
    <w:tmpl w:val="EB1AD57E"/>
    <w:lvl w:ilvl="0" w:tplc="040C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F22683"/>
    <w:multiLevelType w:val="hybridMultilevel"/>
    <w:tmpl w:val="39CE1B9C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F46AC0"/>
    <w:multiLevelType w:val="hybridMultilevel"/>
    <w:tmpl w:val="0C5C8B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A47C4B"/>
    <w:multiLevelType w:val="hybridMultilevel"/>
    <w:tmpl w:val="523A13B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AE3DD6"/>
    <w:multiLevelType w:val="hybridMultilevel"/>
    <w:tmpl w:val="55A4D8D4"/>
    <w:lvl w:ilvl="0" w:tplc="354609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282B94"/>
    <w:multiLevelType w:val="multilevel"/>
    <w:tmpl w:val="0A049518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017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3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6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96" w:hanging="1800"/>
      </w:pPr>
      <w:rPr>
        <w:rFonts w:hint="default"/>
      </w:rPr>
    </w:lvl>
  </w:abstractNum>
  <w:abstractNum w:abstractNumId="18" w15:restartNumberingAfterBreak="0">
    <w:nsid w:val="45994AFD"/>
    <w:multiLevelType w:val="hybridMultilevel"/>
    <w:tmpl w:val="A664FA9A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9210B7"/>
    <w:multiLevelType w:val="hybridMultilevel"/>
    <w:tmpl w:val="A0347920"/>
    <w:lvl w:ilvl="0" w:tplc="527009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77337F5"/>
    <w:multiLevelType w:val="hybridMultilevel"/>
    <w:tmpl w:val="645C93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5C2F4E"/>
    <w:multiLevelType w:val="hybridMultilevel"/>
    <w:tmpl w:val="1EB698A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2A261E"/>
    <w:multiLevelType w:val="hybridMultilevel"/>
    <w:tmpl w:val="7BE46088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8F5C5D"/>
    <w:multiLevelType w:val="hybridMultilevel"/>
    <w:tmpl w:val="69101B7A"/>
    <w:lvl w:ilvl="0" w:tplc="FA867B24">
      <w:numFmt w:val="bullet"/>
      <w:lvlText w:val="-"/>
      <w:lvlJc w:val="left"/>
      <w:pPr>
        <w:ind w:left="1068" w:hanging="360"/>
      </w:pPr>
      <w:rPr>
        <w:rFonts w:ascii="Calibri Light" w:eastAsiaTheme="minorEastAsia" w:hAnsi="Calibri Light" w:cs="Calibri Light"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50017164"/>
    <w:multiLevelType w:val="hybridMultilevel"/>
    <w:tmpl w:val="8E1425F2"/>
    <w:lvl w:ilvl="0" w:tplc="FA867B24">
      <w:numFmt w:val="bullet"/>
      <w:lvlText w:val="-"/>
      <w:lvlJc w:val="left"/>
      <w:pPr>
        <w:ind w:left="108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2014A23"/>
    <w:multiLevelType w:val="hybridMultilevel"/>
    <w:tmpl w:val="CC7EBBA4"/>
    <w:lvl w:ilvl="0" w:tplc="FA867B24">
      <w:numFmt w:val="bullet"/>
      <w:lvlText w:val="-"/>
      <w:lvlJc w:val="left"/>
      <w:pPr>
        <w:ind w:left="644" w:hanging="360"/>
      </w:pPr>
      <w:rPr>
        <w:rFonts w:ascii="Calibri Light" w:eastAsiaTheme="minorEastAsia" w:hAnsi="Calibri Light" w:cs="Calibri Light"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800DCF"/>
    <w:multiLevelType w:val="hybridMultilevel"/>
    <w:tmpl w:val="391666A0"/>
    <w:lvl w:ilvl="0" w:tplc="209A2726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2D5042"/>
    <w:multiLevelType w:val="hybridMultilevel"/>
    <w:tmpl w:val="6084FD80"/>
    <w:lvl w:ilvl="0" w:tplc="9F5E4A1C">
      <w:start w:val="1"/>
      <w:numFmt w:val="bullet"/>
      <w:pStyle w:val="EFLitemtir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59461AA6"/>
    <w:multiLevelType w:val="hybridMultilevel"/>
    <w:tmpl w:val="DFF8D962"/>
    <w:lvl w:ilvl="0" w:tplc="354609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B41808"/>
    <w:multiLevelType w:val="hybridMultilevel"/>
    <w:tmpl w:val="7E64333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9F17F9"/>
    <w:multiLevelType w:val="hybridMultilevel"/>
    <w:tmpl w:val="5594A31A"/>
    <w:lvl w:ilvl="0" w:tplc="A3BA9F9C">
      <w:start w:val="1"/>
      <w:numFmt w:val="decimal"/>
      <w:lvlText w:val="%1.1.1.1"/>
      <w:lvlJc w:val="left"/>
      <w:pPr>
        <w:ind w:left="1776" w:hanging="360"/>
      </w:pPr>
      <w:rPr>
        <w:rFonts w:ascii="Calibri Light" w:hAnsi="Calibri Light" w:hint="default"/>
        <w:b/>
        <w:i w:val="0"/>
        <w:caps w:val="0"/>
        <w:strike w:val="0"/>
        <w:dstrike w:val="0"/>
        <w:vanish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856" w:hanging="360"/>
      </w:pPr>
    </w:lvl>
    <w:lvl w:ilvl="2" w:tplc="040C001B" w:tentative="1">
      <w:start w:val="1"/>
      <w:numFmt w:val="lowerRoman"/>
      <w:lvlText w:val="%3."/>
      <w:lvlJc w:val="right"/>
      <w:pPr>
        <w:ind w:left="3576" w:hanging="180"/>
      </w:pPr>
    </w:lvl>
    <w:lvl w:ilvl="3" w:tplc="040C000F">
      <w:start w:val="1"/>
      <w:numFmt w:val="decimal"/>
      <w:lvlText w:val="%4."/>
      <w:lvlJc w:val="left"/>
      <w:pPr>
        <w:ind w:left="4296" w:hanging="360"/>
      </w:pPr>
    </w:lvl>
    <w:lvl w:ilvl="4" w:tplc="040C0019" w:tentative="1">
      <w:start w:val="1"/>
      <w:numFmt w:val="lowerLetter"/>
      <w:lvlText w:val="%5."/>
      <w:lvlJc w:val="left"/>
      <w:pPr>
        <w:ind w:left="5016" w:hanging="360"/>
      </w:pPr>
    </w:lvl>
    <w:lvl w:ilvl="5" w:tplc="040C001B" w:tentative="1">
      <w:start w:val="1"/>
      <w:numFmt w:val="lowerRoman"/>
      <w:lvlText w:val="%6."/>
      <w:lvlJc w:val="right"/>
      <w:pPr>
        <w:ind w:left="5736" w:hanging="180"/>
      </w:pPr>
    </w:lvl>
    <w:lvl w:ilvl="6" w:tplc="040C000F" w:tentative="1">
      <w:start w:val="1"/>
      <w:numFmt w:val="decimal"/>
      <w:lvlText w:val="%7."/>
      <w:lvlJc w:val="left"/>
      <w:pPr>
        <w:ind w:left="6456" w:hanging="360"/>
      </w:pPr>
    </w:lvl>
    <w:lvl w:ilvl="7" w:tplc="040C0019" w:tentative="1">
      <w:start w:val="1"/>
      <w:numFmt w:val="lowerLetter"/>
      <w:lvlText w:val="%8."/>
      <w:lvlJc w:val="left"/>
      <w:pPr>
        <w:ind w:left="7176" w:hanging="360"/>
      </w:pPr>
    </w:lvl>
    <w:lvl w:ilvl="8" w:tplc="040C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31" w15:restartNumberingAfterBreak="0">
    <w:nsid w:val="61442DCF"/>
    <w:multiLevelType w:val="hybridMultilevel"/>
    <w:tmpl w:val="845C29F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5A12A3E"/>
    <w:multiLevelType w:val="multilevel"/>
    <w:tmpl w:val="9664E1C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3" w15:restartNumberingAfterBreak="0">
    <w:nsid w:val="6ABC7E45"/>
    <w:multiLevelType w:val="multilevel"/>
    <w:tmpl w:val="50A65F7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4" w15:restartNumberingAfterBreak="0">
    <w:nsid w:val="6AC84D65"/>
    <w:multiLevelType w:val="hybridMultilevel"/>
    <w:tmpl w:val="55A4D8D4"/>
    <w:lvl w:ilvl="0" w:tplc="354609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A94259"/>
    <w:multiLevelType w:val="hybridMultilevel"/>
    <w:tmpl w:val="2E3050EE"/>
    <w:lvl w:ilvl="0" w:tplc="0C709EF4">
      <w:start w:val="1"/>
      <w:numFmt w:val="decimal"/>
      <w:lvlText w:val="%1.1.1"/>
      <w:lvlJc w:val="left"/>
      <w:pPr>
        <w:ind w:left="717" w:hanging="360"/>
      </w:pPr>
      <w:rPr>
        <w:rFonts w:ascii="Calibri Light" w:hAnsi="Calibri Light" w:hint="default"/>
        <w:b/>
        <w:i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E97F03"/>
    <w:multiLevelType w:val="hybridMultilevel"/>
    <w:tmpl w:val="4910425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898C2946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190F89"/>
    <w:multiLevelType w:val="hybridMultilevel"/>
    <w:tmpl w:val="4030EEFA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A66F84"/>
    <w:multiLevelType w:val="hybridMultilevel"/>
    <w:tmpl w:val="4910425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898C2946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020C"/>
    <w:multiLevelType w:val="hybridMultilevel"/>
    <w:tmpl w:val="742E8388"/>
    <w:lvl w:ilvl="0" w:tplc="8700ABE8">
      <w:start w:val="1"/>
      <w:numFmt w:val="decimal"/>
      <w:lvlText w:val="%1.1. 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A76F5D"/>
    <w:multiLevelType w:val="hybridMultilevel"/>
    <w:tmpl w:val="EBFA7266"/>
    <w:lvl w:ilvl="0" w:tplc="898C2946">
      <w:numFmt w:val="bullet"/>
      <w:lvlText w:val="-"/>
      <w:lvlJc w:val="left"/>
      <w:pPr>
        <w:ind w:left="1776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1" w15:restartNumberingAfterBreak="0">
    <w:nsid w:val="7A2539BC"/>
    <w:multiLevelType w:val="multilevel"/>
    <w:tmpl w:val="929A8E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32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42" w15:restartNumberingAfterBreak="0">
    <w:nsid w:val="7C2E4675"/>
    <w:multiLevelType w:val="hybridMultilevel"/>
    <w:tmpl w:val="645C93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73725A"/>
    <w:multiLevelType w:val="hybridMultilevel"/>
    <w:tmpl w:val="C77C9AF8"/>
    <w:lvl w:ilvl="0" w:tplc="FA867B24">
      <w:numFmt w:val="bullet"/>
      <w:lvlText w:val="-"/>
      <w:lvlJc w:val="left"/>
      <w:pPr>
        <w:ind w:left="108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8307204">
    <w:abstractNumId w:val="27"/>
  </w:num>
  <w:num w:numId="2" w16cid:durableId="1312518412">
    <w:abstractNumId w:val="41"/>
  </w:num>
  <w:num w:numId="3" w16cid:durableId="152306148">
    <w:abstractNumId w:val="39"/>
  </w:num>
  <w:num w:numId="4" w16cid:durableId="545677398">
    <w:abstractNumId w:val="35"/>
  </w:num>
  <w:num w:numId="5" w16cid:durableId="1090277766">
    <w:abstractNumId w:val="30"/>
  </w:num>
  <w:num w:numId="6" w16cid:durableId="365911203">
    <w:abstractNumId w:val="17"/>
  </w:num>
  <w:num w:numId="7" w16cid:durableId="47459928">
    <w:abstractNumId w:val="19"/>
  </w:num>
  <w:num w:numId="8" w16cid:durableId="982932266">
    <w:abstractNumId w:val="33"/>
  </w:num>
  <w:num w:numId="9" w16cid:durableId="1910383231">
    <w:abstractNumId w:val="1"/>
  </w:num>
  <w:num w:numId="10" w16cid:durableId="997273455">
    <w:abstractNumId w:val="33"/>
    <w:lvlOverride w:ilvl="0">
      <w:startOverride w:val="1"/>
    </w:lvlOverride>
  </w:num>
  <w:num w:numId="11" w16cid:durableId="442922909">
    <w:abstractNumId w:val="18"/>
  </w:num>
  <w:num w:numId="12" w16cid:durableId="724840862">
    <w:abstractNumId w:val="14"/>
  </w:num>
  <w:num w:numId="13" w16cid:durableId="1164861314">
    <w:abstractNumId w:val="11"/>
  </w:num>
  <w:num w:numId="14" w16cid:durableId="1813712040">
    <w:abstractNumId w:val="2"/>
  </w:num>
  <w:num w:numId="15" w16cid:durableId="232351923">
    <w:abstractNumId w:val="42"/>
  </w:num>
  <w:num w:numId="16" w16cid:durableId="394165711">
    <w:abstractNumId w:val="43"/>
  </w:num>
  <w:num w:numId="17" w16cid:durableId="981958339">
    <w:abstractNumId w:val="23"/>
  </w:num>
  <w:num w:numId="18" w16cid:durableId="1993869967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552617662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957028023">
    <w:abstractNumId w:val="39"/>
    <w:lvlOverride w:ilvl="0">
      <w:startOverride w:val="1"/>
    </w:lvlOverride>
  </w:num>
  <w:num w:numId="21" w16cid:durableId="770273287">
    <w:abstractNumId w:val="10"/>
  </w:num>
  <w:num w:numId="22" w16cid:durableId="1174763384">
    <w:abstractNumId w:val="7"/>
  </w:num>
  <w:num w:numId="23" w16cid:durableId="1841118895">
    <w:abstractNumId w:val="20"/>
  </w:num>
  <w:num w:numId="24" w16cid:durableId="137695453">
    <w:abstractNumId w:val="8"/>
  </w:num>
  <w:num w:numId="25" w16cid:durableId="146774527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315834105">
    <w:abstractNumId w:val="32"/>
  </w:num>
  <w:num w:numId="27" w16cid:durableId="596520007">
    <w:abstractNumId w:val="3"/>
  </w:num>
  <w:num w:numId="28" w16cid:durableId="922104078">
    <w:abstractNumId w:val="13"/>
  </w:num>
  <w:num w:numId="29" w16cid:durableId="1542786930">
    <w:abstractNumId w:val="12"/>
  </w:num>
  <w:num w:numId="30" w16cid:durableId="306251076">
    <w:abstractNumId w:val="6"/>
  </w:num>
  <w:num w:numId="31" w16cid:durableId="947929996">
    <w:abstractNumId w:val="22"/>
  </w:num>
  <w:num w:numId="32" w16cid:durableId="2137597849">
    <w:abstractNumId w:val="24"/>
  </w:num>
  <w:num w:numId="33" w16cid:durableId="1472013418">
    <w:abstractNumId w:val="37"/>
  </w:num>
  <w:num w:numId="34" w16cid:durableId="219949682">
    <w:abstractNumId w:val="25"/>
  </w:num>
  <w:num w:numId="35" w16cid:durableId="1911191898">
    <w:abstractNumId w:val="26"/>
  </w:num>
  <w:num w:numId="36" w16cid:durableId="1859737878">
    <w:abstractNumId w:val="28"/>
  </w:num>
  <w:num w:numId="37" w16cid:durableId="850486560">
    <w:abstractNumId w:val="34"/>
  </w:num>
  <w:num w:numId="38" w16cid:durableId="1276449121">
    <w:abstractNumId w:val="16"/>
  </w:num>
  <w:num w:numId="39" w16cid:durableId="898134105">
    <w:abstractNumId w:val="5"/>
  </w:num>
  <w:num w:numId="40" w16cid:durableId="1641574987">
    <w:abstractNumId w:val="36"/>
  </w:num>
  <w:num w:numId="41" w16cid:durableId="363987790">
    <w:abstractNumId w:val="4"/>
  </w:num>
  <w:num w:numId="42" w16cid:durableId="498081313">
    <w:abstractNumId w:val="29"/>
  </w:num>
  <w:num w:numId="43" w16cid:durableId="255016620">
    <w:abstractNumId w:val="0"/>
  </w:num>
  <w:num w:numId="44" w16cid:durableId="1211764731">
    <w:abstractNumId w:val="9"/>
  </w:num>
  <w:num w:numId="45" w16cid:durableId="2024747777">
    <w:abstractNumId w:val="15"/>
  </w:num>
  <w:num w:numId="46" w16cid:durableId="1005085329">
    <w:abstractNumId w:val="21"/>
  </w:num>
  <w:num w:numId="47" w16cid:durableId="715930741">
    <w:abstractNumId w:val="40"/>
  </w:num>
  <w:num w:numId="48" w16cid:durableId="1368214629">
    <w:abstractNumId w:val="31"/>
  </w:num>
  <w:num w:numId="49" w16cid:durableId="113004795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6F9"/>
    <w:rsid w:val="000041BD"/>
    <w:rsid w:val="00004CA3"/>
    <w:rsid w:val="0000545F"/>
    <w:rsid w:val="00005DD0"/>
    <w:rsid w:val="00012421"/>
    <w:rsid w:val="00012A0D"/>
    <w:rsid w:val="0001311D"/>
    <w:rsid w:val="000144C5"/>
    <w:rsid w:val="000168D7"/>
    <w:rsid w:val="00020AD5"/>
    <w:rsid w:val="00021717"/>
    <w:rsid w:val="00024738"/>
    <w:rsid w:val="00026BD7"/>
    <w:rsid w:val="0002793F"/>
    <w:rsid w:val="00031E4C"/>
    <w:rsid w:val="000335D6"/>
    <w:rsid w:val="00034C30"/>
    <w:rsid w:val="000403E3"/>
    <w:rsid w:val="000453AE"/>
    <w:rsid w:val="000471AB"/>
    <w:rsid w:val="00047CA3"/>
    <w:rsid w:val="00053399"/>
    <w:rsid w:val="000544D2"/>
    <w:rsid w:val="00054BFB"/>
    <w:rsid w:val="00056040"/>
    <w:rsid w:val="0006078E"/>
    <w:rsid w:val="00063506"/>
    <w:rsid w:val="00063DA2"/>
    <w:rsid w:val="00065376"/>
    <w:rsid w:val="000664C6"/>
    <w:rsid w:val="00071A12"/>
    <w:rsid w:val="00072AFA"/>
    <w:rsid w:val="00073E66"/>
    <w:rsid w:val="00074C18"/>
    <w:rsid w:val="0007657A"/>
    <w:rsid w:val="00082819"/>
    <w:rsid w:val="00083139"/>
    <w:rsid w:val="00083783"/>
    <w:rsid w:val="00085F8B"/>
    <w:rsid w:val="000923B3"/>
    <w:rsid w:val="00092D72"/>
    <w:rsid w:val="00093F2B"/>
    <w:rsid w:val="0009422A"/>
    <w:rsid w:val="00095B0F"/>
    <w:rsid w:val="00096D81"/>
    <w:rsid w:val="000A0A9C"/>
    <w:rsid w:val="000A0EAE"/>
    <w:rsid w:val="000A2930"/>
    <w:rsid w:val="000A6E90"/>
    <w:rsid w:val="000B12C8"/>
    <w:rsid w:val="000B38EA"/>
    <w:rsid w:val="000B4CBF"/>
    <w:rsid w:val="000B4D37"/>
    <w:rsid w:val="000B5143"/>
    <w:rsid w:val="000B5A7F"/>
    <w:rsid w:val="000C4E52"/>
    <w:rsid w:val="000D029F"/>
    <w:rsid w:val="000D5265"/>
    <w:rsid w:val="000D57B0"/>
    <w:rsid w:val="000D5A60"/>
    <w:rsid w:val="000E23D1"/>
    <w:rsid w:val="000E4630"/>
    <w:rsid w:val="000E5B55"/>
    <w:rsid w:val="000E79FC"/>
    <w:rsid w:val="000E7B53"/>
    <w:rsid w:val="000F77BF"/>
    <w:rsid w:val="000F77C3"/>
    <w:rsid w:val="00101A64"/>
    <w:rsid w:val="0010366F"/>
    <w:rsid w:val="00104064"/>
    <w:rsid w:val="001044DA"/>
    <w:rsid w:val="001050C9"/>
    <w:rsid w:val="00106A61"/>
    <w:rsid w:val="00106D9D"/>
    <w:rsid w:val="0010727E"/>
    <w:rsid w:val="001104F6"/>
    <w:rsid w:val="00111313"/>
    <w:rsid w:val="001133EE"/>
    <w:rsid w:val="00114346"/>
    <w:rsid w:val="00114C64"/>
    <w:rsid w:val="00115BA2"/>
    <w:rsid w:val="00115F43"/>
    <w:rsid w:val="001179A5"/>
    <w:rsid w:val="00122D01"/>
    <w:rsid w:val="001236AA"/>
    <w:rsid w:val="001243F7"/>
    <w:rsid w:val="00126E51"/>
    <w:rsid w:val="001353F1"/>
    <w:rsid w:val="00135F0C"/>
    <w:rsid w:val="00136A84"/>
    <w:rsid w:val="001435F2"/>
    <w:rsid w:val="001449D8"/>
    <w:rsid w:val="00146044"/>
    <w:rsid w:val="001467B0"/>
    <w:rsid w:val="00151B86"/>
    <w:rsid w:val="001539B3"/>
    <w:rsid w:val="00153F5B"/>
    <w:rsid w:val="00156242"/>
    <w:rsid w:val="00160543"/>
    <w:rsid w:val="00163205"/>
    <w:rsid w:val="0016327D"/>
    <w:rsid w:val="0016478A"/>
    <w:rsid w:val="0016629E"/>
    <w:rsid w:val="001724D1"/>
    <w:rsid w:val="001732D3"/>
    <w:rsid w:val="0017596E"/>
    <w:rsid w:val="00175DC3"/>
    <w:rsid w:val="0017740E"/>
    <w:rsid w:val="001800E0"/>
    <w:rsid w:val="0018346E"/>
    <w:rsid w:val="00184581"/>
    <w:rsid w:val="00184B5E"/>
    <w:rsid w:val="001900D2"/>
    <w:rsid w:val="00192FC9"/>
    <w:rsid w:val="001937EE"/>
    <w:rsid w:val="0019403C"/>
    <w:rsid w:val="001974B8"/>
    <w:rsid w:val="001A064C"/>
    <w:rsid w:val="001A0D2D"/>
    <w:rsid w:val="001A4153"/>
    <w:rsid w:val="001A4AF9"/>
    <w:rsid w:val="001B6AA0"/>
    <w:rsid w:val="001C2972"/>
    <w:rsid w:val="001C32CB"/>
    <w:rsid w:val="001D0DA7"/>
    <w:rsid w:val="001D68D8"/>
    <w:rsid w:val="001E66C4"/>
    <w:rsid w:val="001E6B94"/>
    <w:rsid w:val="001F323C"/>
    <w:rsid w:val="001F543F"/>
    <w:rsid w:val="001F5EB4"/>
    <w:rsid w:val="001F7067"/>
    <w:rsid w:val="001F716E"/>
    <w:rsid w:val="0020006A"/>
    <w:rsid w:val="00200D99"/>
    <w:rsid w:val="00201F15"/>
    <w:rsid w:val="00205762"/>
    <w:rsid w:val="00205BBF"/>
    <w:rsid w:val="0021458A"/>
    <w:rsid w:val="0021778A"/>
    <w:rsid w:val="0022011D"/>
    <w:rsid w:val="002201AA"/>
    <w:rsid w:val="002204A6"/>
    <w:rsid w:val="00221196"/>
    <w:rsid w:val="0022345D"/>
    <w:rsid w:val="0022411A"/>
    <w:rsid w:val="00225D73"/>
    <w:rsid w:val="00226CE9"/>
    <w:rsid w:val="00226EAC"/>
    <w:rsid w:val="002322E0"/>
    <w:rsid w:val="00232DBE"/>
    <w:rsid w:val="002335CB"/>
    <w:rsid w:val="002351D1"/>
    <w:rsid w:val="00237CFA"/>
    <w:rsid w:val="00240027"/>
    <w:rsid w:val="00244EC3"/>
    <w:rsid w:val="00245433"/>
    <w:rsid w:val="00251CF4"/>
    <w:rsid w:val="00252BAD"/>
    <w:rsid w:val="00255828"/>
    <w:rsid w:val="002575FD"/>
    <w:rsid w:val="002577F5"/>
    <w:rsid w:val="002646AC"/>
    <w:rsid w:val="00267600"/>
    <w:rsid w:val="002721A2"/>
    <w:rsid w:val="002747F0"/>
    <w:rsid w:val="00286152"/>
    <w:rsid w:val="00286187"/>
    <w:rsid w:val="002873ED"/>
    <w:rsid w:val="00287505"/>
    <w:rsid w:val="00292D9F"/>
    <w:rsid w:val="002953F4"/>
    <w:rsid w:val="00295C75"/>
    <w:rsid w:val="002966B5"/>
    <w:rsid w:val="002A116B"/>
    <w:rsid w:val="002A187A"/>
    <w:rsid w:val="002A1D02"/>
    <w:rsid w:val="002A3A2D"/>
    <w:rsid w:val="002A5E18"/>
    <w:rsid w:val="002A60A8"/>
    <w:rsid w:val="002A6CA8"/>
    <w:rsid w:val="002B4570"/>
    <w:rsid w:val="002B727D"/>
    <w:rsid w:val="002C1007"/>
    <w:rsid w:val="002C69B1"/>
    <w:rsid w:val="002C7B33"/>
    <w:rsid w:val="002D0219"/>
    <w:rsid w:val="002D2EF6"/>
    <w:rsid w:val="002D4F0A"/>
    <w:rsid w:val="002E4148"/>
    <w:rsid w:val="002E5753"/>
    <w:rsid w:val="002E74A0"/>
    <w:rsid w:val="002F3F5D"/>
    <w:rsid w:val="002F7027"/>
    <w:rsid w:val="002F76BD"/>
    <w:rsid w:val="0030043D"/>
    <w:rsid w:val="00305394"/>
    <w:rsid w:val="0030595A"/>
    <w:rsid w:val="003061BA"/>
    <w:rsid w:val="00311EC4"/>
    <w:rsid w:val="00312439"/>
    <w:rsid w:val="00312933"/>
    <w:rsid w:val="00312DF8"/>
    <w:rsid w:val="003138DA"/>
    <w:rsid w:val="0031405A"/>
    <w:rsid w:val="00314E7B"/>
    <w:rsid w:val="003160DA"/>
    <w:rsid w:val="0032527A"/>
    <w:rsid w:val="0033002C"/>
    <w:rsid w:val="00333547"/>
    <w:rsid w:val="00336879"/>
    <w:rsid w:val="00336D8F"/>
    <w:rsid w:val="00340501"/>
    <w:rsid w:val="00344B84"/>
    <w:rsid w:val="00347D12"/>
    <w:rsid w:val="003507EC"/>
    <w:rsid w:val="00351200"/>
    <w:rsid w:val="0035204E"/>
    <w:rsid w:val="003534B2"/>
    <w:rsid w:val="00353915"/>
    <w:rsid w:val="00354B4C"/>
    <w:rsid w:val="0035501E"/>
    <w:rsid w:val="003551D6"/>
    <w:rsid w:val="00356D27"/>
    <w:rsid w:val="00362DEB"/>
    <w:rsid w:val="00363A2C"/>
    <w:rsid w:val="00364537"/>
    <w:rsid w:val="003652F6"/>
    <w:rsid w:val="00367214"/>
    <w:rsid w:val="003678C0"/>
    <w:rsid w:val="003717BB"/>
    <w:rsid w:val="00372E92"/>
    <w:rsid w:val="00382551"/>
    <w:rsid w:val="0039073B"/>
    <w:rsid w:val="00390C80"/>
    <w:rsid w:val="0039711D"/>
    <w:rsid w:val="00397980"/>
    <w:rsid w:val="003A203E"/>
    <w:rsid w:val="003A28B1"/>
    <w:rsid w:val="003A3B98"/>
    <w:rsid w:val="003A3D6A"/>
    <w:rsid w:val="003A76C2"/>
    <w:rsid w:val="003B342D"/>
    <w:rsid w:val="003B5970"/>
    <w:rsid w:val="003C1B64"/>
    <w:rsid w:val="003C1FA5"/>
    <w:rsid w:val="003C60F6"/>
    <w:rsid w:val="003D031B"/>
    <w:rsid w:val="003D032E"/>
    <w:rsid w:val="003D4874"/>
    <w:rsid w:val="003D567B"/>
    <w:rsid w:val="003E482C"/>
    <w:rsid w:val="003E4E36"/>
    <w:rsid w:val="003E6141"/>
    <w:rsid w:val="003E7402"/>
    <w:rsid w:val="003F012C"/>
    <w:rsid w:val="003F0303"/>
    <w:rsid w:val="003F1782"/>
    <w:rsid w:val="003F341B"/>
    <w:rsid w:val="003F752B"/>
    <w:rsid w:val="003F7891"/>
    <w:rsid w:val="004029DA"/>
    <w:rsid w:val="00403D6E"/>
    <w:rsid w:val="0040666A"/>
    <w:rsid w:val="00410EB7"/>
    <w:rsid w:val="00411385"/>
    <w:rsid w:val="00413B40"/>
    <w:rsid w:val="00417928"/>
    <w:rsid w:val="0042540A"/>
    <w:rsid w:val="00425CE7"/>
    <w:rsid w:val="0044284C"/>
    <w:rsid w:val="0044298A"/>
    <w:rsid w:val="00443A2F"/>
    <w:rsid w:val="004454DA"/>
    <w:rsid w:val="00452588"/>
    <w:rsid w:val="004538AC"/>
    <w:rsid w:val="00453A0B"/>
    <w:rsid w:val="004603D6"/>
    <w:rsid w:val="004659AF"/>
    <w:rsid w:val="004664AB"/>
    <w:rsid w:val="0046670C"/>
    <w:rsid w:val="0046679B"/>
    <w:rsid w:val="00466B7D"/>
    <w:rsid w:val="0047020D"/>
    <w:rsid w:val="0047143D"/>
    <w:rsid w:val="004723D1"/>
    <w:rsid w:val="00473489"/>
    <w:rsid w:val="0047474B"/>
    <w:rsid w:val="00474E32"/>
    <w:rsid w:val="00481067"/>
    <w:rsid w:val="004848CE"/>
    <w:rsid w:val="004849E2"/>
    <w:rsid w:val="004919CC"/>
    <w:rsid w:val="00492833"/>
    <w:rsid w:val="00492853"/>
    <w:rsid w:val="00493443"/>
    <w:rsid w:val="00493BBD"/>
    <w:rsid w:val="00495551"/>
    <w:rsid w:val="00497BF9"/>
    <w:rsid w:val="004A075F"/>
    <w:rsid w:val="004A3CB8"/>
    <w:rsid w:val="004A4D43"/>
    <w:rsid w:val="004A4E51"/>
    <w:rsid w:val="004A7590"/>
    <w:rsid w:val="004B4041"/>
    <w:rsid w:val="004B5EC1"/>
    <w:rsid w:val="004B6F9A"/>
    <w:rsid w:val="004B7228"/>
    <w:rsid w:val="004C004F"/>
    <w:rsid w:val="004C274E"/>
    <w:rsid w:val="004C5835"/>
    <w:rsid w:val="004C5869"/>
    <w:rsid w:val="004C75C5"/>
    <w:rsid w:val="004D140D"/>
    <w:rsid w:val="004D20B7"/>
    <w:rsid w:val="004D2B02"/>
    <w:rsid w:val="004D3E38"/>
    <w:rsid w:val="004D3EF1"/>
    <w:rsid w:val="004D41F4"/>
    <w:rsid w:val="004D58BD"/>
    <w:rsid w:val="004D72E4"/>
    <w:rsid w:val="004F503C"/>
    <w:rsid w:val="004F7CB9"/>
    <w:rsid w:val="00500E40"/>
    <w:rsid w:val="005015EE"/>
    <w:rsid w:val="00502AB3"/>
    <w:rsid w:val="005039CE"/>
    <w:rsid w:val="005041E3"/>
    <w:rsid w:val="005057CB"/>
    <w:rsid w:val="00516228"/>
    <w:rsid w:val="00517BB6"/>
    <w:rsid w:val="00522326"/>
    <w:rsid w:val="00530503"/>
    <w:rsid w:val="00530FEA"/>
    <w:rsid w:val="0053131C"/>
    <w:rsid w:val="00532C52"/>
    <w:rsid w:val="005427C6"/>
    <w:rsid w:val="00543AC2"/>
    <w:rsid w:val="00544329"/>
    <w:rsid w:val="00544F07"/>
    <w:rsid w:val="00551D5F"/>
    <w:rsid w:val="0055455C"/>
    <w:rsid w:val="00556C4E"/>
    <w:rsid w:val="005633E1"/>
    <w:rsid w:val="0056405D"/>
    <w:rsid w:val="00564F1D"/>
    <w:rsid w:val="00567BA9"/>
    <w:rsid w:val="00572205"/>
    <w:rsid w:val="005734E8"/>
    <w:rsid w:val="00577504"/>
    <w:rsid w:val="00577BAE"/>
    <w:rsid w:val="005900CA"/>
    <w:rsid w:val="0059777D"/>
    <w:rsid w:val="005A416A"/>
    <w:rsid w:val="005A457D"/>
    <w:rsid w:val="005A705B"/>
    <w:rsid w:val="005A77BC"/>
    <w:rsid w:val="005B0550"/>
    <w:rsid w:val="005B2D4B"/>
    <w:rsid w:val="005B59FE"/>
    <w:rsid w:val="005B62CF"/>
    <w:rsid w:val="005C20BE"/>
    <w:rsid w:val="005C38D3"/>
    <w:rsid w:val="005C5208"/>
    <w:rsid w:val="005C7870"/>
    <w:rsid w:val="005C7A44"/>
    <w:rsid w:val="005D1B56"/>
    <w:rsid w:val="005D33B8"/>
    <w:rsid w:val="005D36F4"/>
    <w:rsid w:val="005D5783"/>
    <w:rsid w:val="005D6846"/>
    <w:rsid w:val="005D6C96"/>
    <w:rsid w:val="005D72A6"/>
    <w:rsid w:val="005D7708"/>
    <w:rsid w:val="005E1E7D"/>
    <w:rsid w:val="005E2BBA"/>
    <w:rsid w:val="005E3ED0"/>
    <w:rsid w:val="005E74A0"/>
    <w:rsid w:val="005E7C02"/>
    <w:rsid w:val="005F0353"/>
    <w:rsid w:val="005F4C30"/>
    <w:rsid w:val="00603B02"/>
    <w:rsid w:val="00603DA8"/>
    <w:rsid w:val="006049C9"/>
    <w:rsid w:val="00604C6C"/>
    <w:rsid w:val="00606061"/>
    <w:rsid w:val="006060D8"/>
    <w:rsid w:val="00607A41"/>
    <w:rsid w:val="006133F2"/>
    <w:rsid w:val="00615E40"/>
    <w:rsid w:val="00616795"/>
    <w:rsid w:val="00621BBA"/>
    <w:rsid w:val="00621D1A"/>
    <w:rsid w:val="0063277D"/>
    <w:rsid w:val="00632C4B"/>
    <w:rsid w:val="00632FA6"/>
    <w:rsid w:val="0063426F"/>
    <w:rsid w:val="0063789C"/>
    <w:rsid w:val="00642BD4"/>
    <w:rsid w:val="0064412F"/>
    <w:rsid w:val="00646100"/>
    <w:rsid w:val="00647673"/>
    <w:rsid w:val="00650263"/>
    <w:rsid w:val="00657011"/>
    <w:rsid w:val="0065783E"/>
    <w:rsid w:val="00657961"/>
    <w:rsid w:val="006627AB"/>
    <w:rsid w:val="006640A4"/>
    <w:rsid w:val="00664708"/>
    <w:rsid w:val="00665338"/>
    <w:rsid w:val="00665620"/>
    <w:rsid w:val="00671504"/>
    <w:rsid w:val="006717AA"/>
    <w:rsid w:val="0067185F"/>
    <w:rsid w:val="00673290"/>
    <w:rsid w:val="00675A5F"/>
    <w:rsid w:val="00684A51"/>
    <w:rsid w:val="00684DD5"/>
    <w:rsid w:val="0069304F"/>
    <w:rsid w:val="00694806"/>
    <w:rsid w:val="006A428E"/>
    <w:rsid w:val="006A5162"/>
    <w:rsid w:val="006A5EDE"/>
    <w:rsid w:val="006A6DA6"/>
    <w:rsid w:val="006A6E59"/>
    <w:rsid w:val="006B0174"/>
    <w:rsid w:val="006B2096"/>
    <w:rsid w:val="006B3D9A"/>
    <w:rsid w:val="006B4778"/>
    <w:rsid w:val="006B484C"/>
    <w:rsid w:val="006B657D"/>
    <w:rsid w:val="006C2E2D"/>
    <w:rsid w:val="006C64C0"/>
    <w:rsid w:val="006C7A8A"/>
    <w:rsid w:val="006D018D"/>
    <w:rsid w:val="006D29FB"/>
    <w:rsid w:val="006D502E"/>
    <w:rsid w:val="006D54AD"/>
    <w:rsid w:val="006D5918"/>
    <w:rsid w:val="006D7B6E"/>
    <w:rsid w:val="006E065A"/>
    <w:rsid w:val="006E5ECF"/>
    <w:rsid w:val="006E6321"/>
    <w:rsid w:val="006E6E32"/>
    <w:rsid w:val="006F5643"/>
    <w:rsid w:val="00702C64"/>
    <w:rsid w:val="0070367F"/>
    <w:rsid w:val="0071179C"/>
    <w:rsid w:val="00712B88"/>
    <w:rsid w:val="00715185"/>
    <w:rsid w:val="00715C26"/>
    <w:rsid w:val="007179ED"/>
    <w:rsid w:val="00720F6A"/>
    <w:rsid w:val="00721F2A"/>
    <w:rsid w:val="007230E2"/>
    <w:rsid w:val="00734DD7"/>
    <w:rsid w:val="00735A48"/>
    <w:rsid w:val="00741E7E"/>
    <w:rsid w:val="00747655"/>
    <w:rsid w:val="007527F2"/>
    <w:rsid w:val="00757B7A"/>
    <w:rsid w:val="00762BBF"/>
    <w:rsid w:val="00764774"/>
    <w:rsid w:val="007658FF"/>
    <w:rsid w:val="00765B0A"/>
    <w:rsid w:val="00766D9D"/>
    <w:rsid w:val="00770096"/>
    <w:rsid w:val="00771308"/>
    <w:rsid w:val="007738CC"/>
    <w:rsid w:val="00774606"/>
    <w:rsid w:val="00781536"/>
    <w:rsid w:val="007851DA"/>
    <w:rsid w:val="0078670E"/>
    <w:rsid w:val="007871E6"/>
    <w:rsid w:val="00790891"/>
    <w:rsid w:val="0079411A"/>
    <w:rsid w:val="00794D80"/>
    <w:rsid w:val="007967D0"/>
    <w:rsid w:val="007A11C5"/>
    <w:rsid w:val="007A145D"/>
    <w:rsid w:val="007A1D30"/>
    <w:rsid w:val="007A2138"/>
    <w:rsid w:val="007A2A78"/>
    <w:rsid w:val="007A31BA"/>
    <w:rsid w:val="007A3C63"/>
    <w:rsid w:val="007A4BBF"/>
    <w:rsid w:val="007A4F81"/>
    <w:rsid w:val="007B0317"/>
    <w:rsid w:val="007B47B1"/>
    <w:rsid w:val="007B6992"/>
    <w:rsid w:val="007B753E"/>
    <w:rsid w:val="007B75B1"/>
    <w:rsid w:val="007C052D"/>
    <w:rsid w:val="007C4F16"/>
    <w:rsid w:val="007C7F39"/>
    <w:rsid w:val="007D150E"/>
    <w:rsid w:val="007D32CB"/>
    <w:rsid w:val="007D616A"/>
    <w:rsid w:val="007D63B5"/>
    <w:rsid w:val="007D6BD5"/>
    <w:rsid w:val="007E5744"/>
    <w:rsid w:val="007E76F9"/>
    <w:rsid w:val="007F2485"/>
    <w:rsid w:val="007F26D7"/>
    <w:rsid w:val="007F31F9"/>
    <w:rsid w:val="007F7899"/>
    <w:rsid w:val="007F79F8"/>
    <w:rsid w:val="0080242F"/>
    <w:rsid w:val="0080441B"/>
    <w:rsid w:val="0080690A"/>
    <w:rsid w:val="008078B5"/>
    <w:rsid w:val="008101A9"/>
    <w:rsid w:val="00812767"/>
    <w:rsid w:val="00816470"/>
    <w:rsid w:val="00826B6A"/>
    <w:rsid w:val="008306D6"/>
    <w:rsid w:val="00833E46"/>
    <w:rsid w:val="00834471"/>
    <w:rsid w:val="008347BC"/>
    <w:rsid w:val="008376DA"/>
    <w:rsid w:val="00837EF2"/>
    <w:rsid w:val="00841EDE"/>
    <w:rsid w:val="00846BA1"/>
    <w:rsid w:val="00854A87"/>
    <w:rsid w:val="0086208C"/>
    <w:rsid w:val="00864316"/>
    <w:rsid w:val="008647AA"/>
    <w:rsid w:val="00867A0A"/>
    <w:rsid w:val="00871BB6"/>
    <w:rsid w:val="00874D07"/>
    <w:rsid w:val="008754B2"/>
    <w:rsid w:val="00880947"/>
    <w:rsid w:val="00880E10"/>
    <w:rsid w:val="00884AFA"/>
    <w:rsid w:val="00896255"/>
    <w:rsid w:val="00896265"/>
    <w:rsid w:val="008A3C72"/>
    <w:rsid w:val="008A42E2"/>
    <w:rsid w:val="008A4C85"/>
    <w:rsid w:val="008A5EC4"/>
    <w:rsid w:val="008A787B"/>
    <w:rsid w:val="008B0677"/>
    <w:rsid w:val="008B3C03"/>
    <w:rsid w:val="008B40CE"/>
    <w:rsid w:val="008C7EE6"/>
    <w:rsid w:val="008D1073"/>
    <w:rsid w:val="008E31DC"/>
    <w:rsid w:val="008E4862"/>
    <w:rsid w:val="008F006B"/>
    <w:rsid w:val="008F0395"/>
    <w:rsid w:val="008F1D45"/>
    <w:rsid w:val="008F253A"/>
    <w:rsid w:val="008F3440"/>
    <w:rsid w:val="008F3546"/>
    <w:rsid w:val="008F3E58"/>
    <w:rsid w:val="008F40E3"/>
    <w:rsid w:val="008F657D"/>
    <w:rsid w:val="008F7DB8"/>
    <w:rsid w:val="00900597"/>
    <w:rsid w:val="00901408"/>
    <w:rsid w:val="009055A2"/>
    <w:rsid w:val="00906F02"/>
    <w:rsid w:val="009130B8"/>
    <w:rsid w:val="00914122"/>
    <w:rsid w:val="009141D7"/>
    <w:rsid w:val="0091554D"/>
    <w:rsid w:val="00917D8F"/>
    <w:rsid w:val="00921FF6"/>
    <w:rsid w:val="009224D6"/>
    <w:rsid w:val="00922900"/>
    <w:rsid w:val="009245DA"/>
    <w:rsid w:val="00926318"/>
    <w:rsid w:val="00927158"/>
    <w:rsid w:val="009369C2"/>
    <w:rsid w:val="00940671"/>
    <w:rsid w:val="00942E9B"/>
    <w:rsid w:val="0094685F"/>
    <w:rsid w:val="0095009B"/>
    <w:rsid w:val="009509B7"/>
    <w:rsid w:val="0095200A"/>
    <w:rsid w:val="009530AC"/>
    <w:rsid w:val="00954834"/>
    <w:rsid w:val="009616BC"/>
    <w:rsid w:val="00967106"/>
    <w:rsid w:val="0096758D"/>
    <w:rsid w:val="00971BAE"/>
    <w:rsid w:val="009725D3"/>
    <w:rsid w:val="00975F23"/>
    <w:rsid w:val="0098311E"/>
    <w:rsid w:val="009870FE"/>
    <w:rsid w:val="00991FD9"/>
    <w:rsid w:val="009931A9"/>
    <w:rsid w:val="00995B0A"/>
    <w:rsid w:val="0099675B"/>
    <w:rsid w:val="009975F7"/>
    <w:rsid w:val="00997C3B"/>
    <w:rsid w:val="009A1327"/>
    <w:rsid w:val="009A27A2"/>
    <w:rsid w:val="009A3417"/>
    <w:rsid w:val="009A3E1E"/>
    <w:rsid w:val="009B7A5C"/>
    <w:rsid w:val="009C4F0F"/>
    <w:rsid w:val="009C598A"/>
    <w:rsid w:val="009C7019"/>
    <w:rsid w:val="009D2BC8"/>
    <w:rsid w:val="009D393B"/>
    <w:rsid w:val="009D3AF0"/>
    <w:rsid w:val="009D59E5"/>
    <w:rsid w:val="009E357C"/>
    <w:rsid w:val="009E4998"/>
    <w:rsid w:val="009E5AA8"/>
    <w:rsid w:val="009F0973"/>
    <w:rsid w:val="009F254A"/>
    <w:rsid w:val="009F4448"/>
    <w:rsid w:val="009F58EC"/>
    <w:rsid w:val="009F6B8E"/>
    <w:rsid w:val="009F743E"/>
    <w:rsid w:val="009F77EE"/>
    <w:rsid w:val="00A031AF"/>
    <w:rsid w:val="00A03A62"/>
    <w:rsid w:val="00A04C44"/>
    <w:rsid w:val="00A04CDA"/>
    <w:rsid w:val="00A0664A"/>
    <w:rsid w:val="00A069B3"/>
    <w:rsid w:val="00A109D3"/>
    <w:rsid w:val="00A1118E"/>
    <w:rsid w:val="00A220D8"/>
    <w:rsid w:val="00A26D8E"/>
    <w:rsid w:val="00A27C25"/>
    <w:rsid w:val="00A309B4"/>
    <w:rsid w:val="00A32EA9"/>
    <w:rsid w:val="00A340A1"/>
    <w:rsid w:val="00A3596A"/>
    <w:rsid w:val="00A376F9"/>
    <w:rsid w:val="00A469F3"/>
    <w:rsid w:val="00A46E27"/>
    <w:rsid w:val="00A51FD2"/>
    <w:rsid w:val="00A52B76"/>
    <w:rsid w:val="00A542AE"/>
    <w:rsid w:val="00A560BC"/>
    <w:rsid w:val="00A56B4A"/>
    <w:rsid w:val="00A60BBD"/>
    <w:rsid w:val="00A62D4D"/>
    <w:rsid w:val="00A703CD"/>
    <w:rsid w:val="00A707C6"/>
    <w:rsid w:val="00A7192F"/>
    <w:rsid w:val="00A726BC"/>
    <w:rsid w:val="00A72D61"/>
    <w:rsid w:val="00A77B0B"/>
    <w:rsid w:val="00A806D7"/>
    <w:rsid w:val="00A81A90"/>
    <w:rsid w:val="00A83A82"/>
    <w:rsid w:val="00A85B3B"/>
    <w:rsid w:val="00A903A1"/>
    <w:rsid w:val="00A92898"/>
    <w:rsid w:val="00A932AB"/>
    <w:rsid w:val="00AA0640"/>
    <w:rsid w:val="00AA0E32"/>
    <w:rsid w:val="00AA268A"/>
    <w:rsid w:val="00AA594E"/>
    <w:rsid w:val="00AA77A9"/>
    <w:rsid w:val="00AB0B97"/>
    <w:rsid w:val="00AB4283"/>
    <w:rsid w:val="00AB49D9"/>
    <w:rsid w:val="00AB4C63"/>
    <w:rsid w:val="00AB5DE1"/>
    <w:rsid w:val="00AB5F58"/>
    <w:rsid w:val="00AB6D85"/>
    <w:rsid w:val="00AC1BE2"/>
    <w:rsid w:val="00AC472C"/>
    <w:rsid w:val="00AC7BC9"/>
    <w:rsid w:val="00AD04C0"/>
    <w:rsid w:val="00AD0BE0"/>
    <w:rsid w:val="00AD35B7"/>
    <w:rsid w:val="00AE5A0A"/>
    <w:rsid w:val="00AF7FB6"/>
    <w:rsid w:val="00B02F53"/>
    <w:rsid w:val="00B05485"/>
    <w:rsid w:val="00B059EC"/>
    <w:rsid w:val="00B12F83"/>
    <w:rsid w:val="00B140FE"/>
    <w:rsid w:val="00B15648"/>
    <w:rsid w:val="00B231DB"/>
    <w:rsid w:val="00B307EF"/>
    <w:rsid w:val="00B32BF3"/>
    <w:rsid w:val="00B33405"/>
    <w:rsid w:val="00B34A27"/>
    <w:rsid w:val="00B34F16"/>
    <w:rsid w:val="00B364DA"/>
    <w:rsid w:val="00B45862"/>
    <w:rsid w:val="00B45C9C"/>
    <w:rsid w:val="00B470E7"/>
    <w:rsid w:val="00B50264"/>
    <w:rsid w:val="00B5488F"/>
    <w:rsid w:val="00B54898"/>
    <w:rsid w:val="00B60D4F"/>
    <w:rsid w:val="00B62902"/>
    <w:rsid w:val="00B62CA8"/>
    <w:rsid w:val="00B67440"/>
    <w:rsid w:val="00B67CA5"/>
    <w:rsid w:val="00B73BDC"/>
    <w:rsid w:val="00B76435"/>
    <w:rsid w:val="00B832F4"/>
    <w:rsid w:val="00B92571"/>
    <w:rsid w:val="00B9421C"/>
    <w:rsid w:val="00BA2175"/>
    <w:rsid w:val="00BA3B28"/>
    <w:rsid w:val="00BA4C83"/>
    <w:rsid w:val="00BA5F15"/>
    <w:rsid w:val="00BA6952"/>
    <w:rsid w:val="00BA7359"/>
    <w:rsid w:val="00BB1EA3"/>
    <w:rsid w:val="00BB5FEF"/>
    <w:rsid w:val="00BB6BB7"/>
    <w:rsid w:val="00BB6D5A"/>
    <w:rsid w:val="00BC1EA9"/>
    <w:rsid w:val="00BC46C1"/>
    <w:rsid w:val="00BC5D82"/>
    <w:rsid w:val="00BC6D3A"/>
    <w:rsid w:val="00BD0342"/>
    <w:rsid w:val="00BD227B"/>
    <w:rsid w:val="00BD4082"/>
    <w:rsid w:val="00BE02A1"/>
    <w:rsid w:val="00BE1CC2"/>
    <w:rsid w:val="00BE218B"/>
    <w:rsid w:val="00BE35B4"/>
    <w:rsid w:val="00BE595C"/>
    <w:rsid w:val="00BE6B5B"/>
    <w:rsid w:val="00BE6F67"/>
    <w:rsid w:val="00BE71F9"/>
    <w:rsid w:val="00BF1807"/>
    <w:rsid w:val="00BF73B3"/>
    <w:rsid w:val="00BF77EF"/>
    <w:rsid w:val="00C049C5"/>
    <w:rsid w:val="00C06E10"/>
    <w:rsid w:val="00C07D2F"/>
    <w:rsid w:val="00C172C9"/>
    <w:rsid w:val="00C20C2A"/>
    <w:rsid w:val="00C21D15"/>
    <w:rsid w:val="00C22D87"/>
    <w:rsid w:val="00C2381A"/>
    <w:rsid w:val="00C27664"/>
    <w:rsid w:val="00C31F0F"/>
    <w:rsid w:val="00C33396"/>
    <w:rsid w:val="00C340F3"/>
    <w:rsid w:val="00C36402"/>
    <w:rsid w:val="00C422AE"/>
    <w:rsid w:val="00C43578"/>
    <w:rsid w:val="00C462F9"/>
    <w:rsid w:val="00C47ED3"/>
    <w:rsid w:val="00C509ED"/>
    <w:rsid w:val="00C50D9D"/>
    <w:rsid w:val="00C51193"/>
    <w:rsid w:val="00C53780"/>
    <w:rsid w:val="00C560AE"/>
    <w:rsid w:val="00C56DA7"/>
    <w:rsid w:val="00C57C1A"/>
    <w:rsid w:val="00C61739"/>
    <w:rsid w:val="00C61FC7"/>
    <w:rsid w:val="00C62B72"/>
    <w:rsid w:val="00C6318A"/>
    <w:rsid w:val="00C66B33"/>
    <w:rsid w:val="00C67C8A"/>
    <w:rsid w:val="00C67F0D"/>
    <w:rsid w:val="00C701E3"/>
    <w:rsid w:val="00C70717"/>
    <w:rsid w:val="00C729CF"/>
    <w:rsid w:val="00C73C53"/>
    <w:rsid w:val="00C74010"/>
    <w:rsid w:val="00C8049B"/>
    <w:rsid w:val="00C808A3"/>
    <w:rsid w:val="00C80C75"/>
    <w:rsid w:val="00C84D3D"/>
    <w:rsid w:val="00C91073"/>
    <w:rsid w:val="00C91369"/>
    <w:rsid w:val="00C91F18"/>
    <w:rsid w:val="00C92626"/>
    <w:rsid w:val="00C940DE"/>
    <w:rsid w:val="00C97966"/>
    <w:rsid w:val="00CA311B"/>
    <w:rsid w:val="00CA50CC"/>
    <w:rsid w:val="00CA5EA7"/>
    <w:rsid w:val="00CA5EFC"/>
    <w:rsid w:val="00CA63CE"/>
    <w:rsid w:val="00CB2118"/>
    <w:rsid w:val="00CB263B"/>
    <w:rsid w:val="00CB4A5B"/>
    <w:rsid w:val="00CB6972"/>
    <w:rsid w:val="00CC00E0"/>
    <w:rsid w:val="00CC2067"/>
    <w:rsid w:val="00CC2211"/>
    <w:rsid w:val="00CC29D6"/>
    <w:rsid w:val="00CC43B9"/>
    <w:rsid w:val="00CC7288"/>
    <w:rsid w:val="00CD6182"/>
    <w:rsid w:val="00CD6499"/>
    <w:rsid w:val="00CE03AF"/>
    <w:rsid w:val="00CE14BF"/>
    <w:rsid w:val="00CE50E1"/>
    <w:rsid w:val="00CE70A4"/>
    <w:rsid w:val="00CF122D"/>
    <w:rsid w:val="00CF1A9E"/>
    <w:rsid w:val="00CF2EA8"/>
    <w:rsid w:val="00CF56F8"/>
    <w:rsid w:val="00CF5EEF"/>
    <w:rsid w:val="00D0265B"/>
    <w:rsid w:val="00D047E3"/>
    <w:rsid w:val="00D05C10"/>
    <w:rsid w:val="00D0734B"/>
    <w:rsid w:val="00D07D16"/>
    <w:rsid w:val="00D12828"/>
    <w:rsid w:val="00D25F6F"/>
    <w:rsid w:val="00D27DBF"/>
    <w:rsid w:val="00D311B1"/>
    <w:rsid w:val="00D3235B"/>
    <w:rsid w:val="00D3594D"/>
    <w:rsid w:val="00D35BF2"/>
    <w:rsid w:val="00D36C11"/>
    <w:rsid w:val="00D37283"/>
    <w:rsid w:val="00D41549"/>
    <w:rsid w:val="00D416C2"/>
    <w:rsid w:val="00D41B6F"/>
    <w:rsid w:val="00D42A39"/>
    <w:rsid w:val="00D454CE"/>
    <w:rsid w:val="00D471C8"/>
    <w:rsid w:val="00D47472"/>
    <w:rsid w:val="00D47F64"/>
    <w:rsid w:val="00D51506"/>
    <w:rsid w:val="00D52616"/>
    <w:rsid w:val="00D532FD"/>
    <w:rsid w:val="00D53824"/>
    <w:rsid w:val="00D601D3"/>
    <w:rsid w:val="00D612A7"/>
    <w:rsid w:val="00D61FB4"/>
    <w:rsid w:val="00D63136"/>
    <w:rsid w:val="00D6404E"/>
    <w:rsid w:val="00D66E8C"/>
    <w:rsid w:val="00D701FD"/>
    <w:rsid w:val="00D71805"/>
    <w:rsid w:val="00D729AB"/>
    <w:rsid w:val="00D73236"/>
    <w:rsid w:val="00D7375C"/>
    <w:rsid w:val="00D74A5E"/>
    <w:rsid w:val="00D76DA1"/>
    <w:rsid w:val="00D7798E"/>
    <w:rsid w:val="00D80A77"/>
    <w:rsid w:val="00D80CE2"/>
    <w:rsid w:val="00D810C7"/>
    <w:rsid w:val="00D834BD"/>
    <w:rsid w:val="00D849C3"/>
    <w:rsid w:val="00D84A15"/>
    <w:rsid w:val="00D8596F"/>
    <w:rsid w:val="00D92245"/>
    <w:rsid w:val="00D92DBD"/>
    <w:rsid w:val="00D95DD2"/>
    <w:rsid w:val="00D964B8"/>
    <w:rsid w:val="00D96928"/>
    <w:rsid w:val="00D96D68"/>
    <w:rsid w:val="00D9777D"/>
    <w:rsid w:val="00DA03CC"/>
    <w:rsid w:val="00DA060E"/>
    <w:rsid w:val="00DA1A62"/>
    <w:rsid w:val="00DA5760"/>
    <w:rsid w:val="00DA58D3"/>
    <w:rsid w:val="00DA6F02"/>
    <w:rsid w:val="00DB0D76"/>
    <w:rsid w:val="00DB589F"/>
    <w:rsid w:val="00DB636F"/>
    <w:rsid w:val="00DB79E3"/>
    <w:rsid w:val="00DB7B6C"/>
    <w:rsid w:val="00DB7EC5"/>
    <w:rsid w:val="00DC6DDB"/>
    <w:rsid w:val="00DD1E1A"/>
    <w:rsid w:val="00DD42B9"/>
    <w:rsid w:val="00DE09D3"/>
    <w:rsid w:val="00DE2A86"/>
    <w:rsid w:val="00DE349A"/>
    <w:rsid w:val="00DE3A38"/>
    <w:rsid w:val="00DF216F"/>
    <w:rsid w:val="00DF28B0"/>
    <w:rsid w:val="00DF56BE"/>
    <w:rsid w:val="00DF668C"/>
    <w:rsid w:val="00E00142"/>
    <w:rsid w:val="00E03C66"/>
    <w:rsid w:val="00E04BEC"/>
    <w:rsid w:val="00E04E66"/>
    <w:rsid w:val="00E06A31"/>
    <w:rsid w:val="00E06D4F"/>
    <w:rsid w:val="00E100FA"/>
    <w:rsid w:val="00E12C34"/>
    <w:rsid w:val="00E13980"/>
    <w:rsid w:val="00E2256C"/>
    <w:rsid w:val="00E2500B"/>
    <w:rsid w:val="00E26182"/>
    <w:rsid w:val="00E275A0"/>
    <w:rsid w:val="00E30DA6"/>
    <w:rsid w:val="00E327B4"/>
    <w:rsid w:val="00E35F69"/>
    <w:rsid w:val="00E40031"/>
    <w:rsid w:val="00E417DB"/>
    <w:rsid w:val="00E43948"/>
    <w:rsid w:val="00E448C5"/>
    <w:rsid w:val="00E4698E"/>
    <w:rsid w:val="00E47698"/>
    <w:rsid w:val="00E47958"/>
    <w:rsid w:val="00E57D84"/>
    <w:rsid w:val="00E6499C"/>
    <w:rsid w:val="00E65E10"/>
    <w:rsid w:val="00E72E0A"/>
    <w:rsid w:val="00E74B8D"/>
    <w:rsid w:val="00E74DC1"/>
    <w:rsid w:val="00E754CF"/>
    <w:rsid w:val="00E761C3"/>
    <w:rsid w:val="00E851A0"/>
    <w:rsid w:val="00E85A79"/>
    <w:rsid w:val="00E8796E"/>
    <w:rsid w:val="00E9459C"/>
    <w:rsid w:val="00E94EE3"/>
    <w:rsid w:val="00E95907"/>
    <w:rsid w:val="00E97905"/>
    <w:rsid w:val="00E97962"/>
    <w:rsid w:val="00EA356B"/>
    <w:rsid w:val="00EB1630"/>
    <w:rsid w:val="00EB1742"/>
    <w:rsid w:val="00EB3159"/>
    <w:rsid w:val="00EB4AEA"/>
    <w:rsid w:val="00EB6021"/>
    <w:rsid w:val="00EC0B85"/>
    <w:rsid w:val="00EC0F60"/>
    <w:rsid w:val="00EC2B61"/>
    <w:rsid w:val="00EC5856"/>
    <w:rsid w:val="00EC6407"/>
    <w:rsid w:val="00ED1748"/>
    <w:rsid w:val="00ED1E7F"/>
    <w:rsid w:val="00ED4334"/>
    <w:rsid w:val="00ED499B"/>
    <w:rsid w:val="00ED7DA4"/>
    <w:rsid w:val="00EE102B"/>
    <w:rsid w:val="00EE7090"/>
    <w:rsid w:val="00EE7520"/>
    <w:rsid w:val="00EF07E1"/>
    <w:rsid w:val="00EF3995"/>
    <w:rsid w:val="00EF6249"/>
    <w:rsid w:val="00EF722D"/>
    <w:rsid w:val="00EF7497"/>
    <w:rsid w:val="00F0006A"/>
    <w:rsid w:val="00F01451"/>
    <w:rsid w:val="00F032C2"/>
    <w:rsid w:val="00F063DB"/>
    <w:rsid w:val="00F1002D"/>
    <w:rsid w:val="00F123FA"/>
    <w:rsid w:val="00F1487C"/>
    <w:rsid w:val="00F15E2E"/>
    <w:rsid w:val="00F17BC5"/>
    <w:rsid w:val="00F21164"/>
    <w:rsid w:val="00F23526"/>
    <w:rsid w:val="00F236D2"/>
    <w:rsid w:val="00F261CB"/>
    <w:rsid w:val="00F30CA5"/>
    <w:rsid w:val="00F3179D"/>
    <w:rsid w:val="00F324F9"/>
    <w:rsid w:val="00F32676"/>
    <w:rsid w:val="00F3704B"/>
    <w:rsid w:val="00F371B9"/>
    <w:rsid w:val="00F3770C"/>
    <w:rsid w:val="00F40ED6"/>
    <w:rsid w:val="00F4115E"/>
    <w:rsid w:val="00F42E67"/>
    <w:rsid w:val="00F431B9"/>
    <w:rsid w:val="00F44A5F"/>
    <w:rsid w:val="00F4563D"/>
    <w:rsid w:val="00F5248B"/>
    <w:rsid w:val="00F54B0B"/>
    <w:rsid w:val="00F60579"/>
    <w:rsid w:val="00F6254C"/>
    <w:rsid w:val="00F64EDB"/>
    <w:rsid w:val="00F65CBD"/>
    <w:rsid w:val="00F65DDA"/>
    <w:rsid w:val="00F67556"/>
    <w:rsid w:val="00F82780"/>
    <w:rsid w:val="00F82BAA"/>
    <w:rsid w:val="00F84F3B"/>
    <w:rsid w:val="00F85467"/>
    <w:rsid w:val="00F85E05"/>
    <w:rsid w:val="00F9358E"/>
    <w:rsid w:val="00F95465"/>
    <w:rsid w:val="00F95D5B"/>
    <w:rsid w:val="00F96427"/>
    <w:rsid w:val="00FA03F9"/>
    <w:rsid w:val="00FA0739"/>
    <w:rsid w:val="00FA1A53"/>
    <w:rsid w:val="00FA2104"/>
    <w:rsid w:val="00FA242A"/>
    <w:rsid w:val="00FB0C0B"/>
    <w:rsid w:val="00FB131B"/>
    <w:rsid w:val="00FB1EAC"/>
    <w:rsid w:val="00FB4B88"/>
    <w:rsid w:val="00FB7691"/>
    <w:rsid w:val="00FC027B"/>
    <w:rsid w:val="00FC183A"/>
    <w:rsid w:val="00FC6FE6"/>
    <w:rsid w:val="00FD04A3"/>
    <w:rsid w:val="00FD5327"/>
    <w:rsid w:val="00FD5CA1"/>
    <w:rsid w:val="00FD6328"/>
    <w:rsid w:val="00FD6904"/>
    <w:rsid w:val="00FD717C"/>
    <w:rsid w:val="00FE1D9E"/>
    <w:rsid w:val="00FE3ADC"/>
    <w:rsid w:val="00FE6891"/>
    <w:rsid w:val="00FE745C"/>
    <w:rsid w:val="00FF13C4"/>
    <w:rsid w:val="00FF58B3"/>
    <w:rsid w:val="0AF43FE5"/>
    <w:rsid w:val="281D045B"/>
    <w:rsid w:val="3BB58817"/>
    <w:rsid w:val="3CB578FB"/>
    <w:rsid w:val="554F8BAB"/>
    <w:rsid w:val="6CAE5A92"/>
    <w:rsid w:val="74A93742"/>
    <w:rsid w:val="75AF7950"/>
    <w:rsid w:val="78AFD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,"/>
  <w:listSeparator w:val=";"/>
  <w14:docId w14:val="617FD1CE"/>
  <w14:defaultImageDpi w14:val="300"/>
  <w15:docId w15:val="{94834E3E-1274-47ED-923D-106E7CA31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E90"/>
    <w:pPr>
      <w:spacing w:line="276" w:lineRule="auto"/>
    </w:pPr>
    <w:rPr>
      <w:rFonts w:ascii="Calibri Light" w:hAnsi="Calibri Light"/>
      <w:lang w:val="fr-FR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151B86"/>
    <w:pPr>
      <w:keepNext/>
      <w:keepLines/>
      <w:numPr>
        <w:numId w:val="24"/>
      </w:numPr>
      <w:spacing w:before="480"/>
      <w:outlineLvl w:val="0"/>
    </w:pPr>
    <w:rPr>
      <w:rFonts w:eastAsiaTheme="majorEastAsia" w:cs="Calibri Light"/>
      <w:b/>
      <w:smallCaps/>
      <w:sz w:val="32"/>
      <w:szCs w:val="32"/>
    </w:rPr>
  </w:style>
  <w:style w:type="paragraph" w:styleId="Titre2">
    <w:name w:val="heading 2"/>
    <w:basedOn w:val="Titre1"/>
    <w:next w:val="Normal"/>
    <w:link w:val="Titre2Car"/>
    <w:autoRedefine/>
    <w:uiPriority w:val="9"/>
    <w:unhideWhenUsed/>
    <w:qFormat/>
    <w:rsid w:val="000B5143"/>
    <w:pPr>
      <w:numPr>
        <w:ilvl w:val="1"/>
      </w:numPr>
      <w:spacing w:before="240"/>
      <w:outlineLvl w:val="1"/>
    </w:pPr>
    <w:rPr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833E46"/>
    <w:pPr>
      <w:keepNext/>
      <w:keepLines/>
      <w:numPr>
        <w:ilvl w:val="2"/>
        <w:numId w:val="24"/>
      </w:numPr>
      <w:spacing w:before="240" w:after="120"/>
      <w:outlineLvl w:val="2"/>
    </w:pPr>
    <w:rPr>
      <w:rFonts w:eastAsiaTheme="majorEastAsia" w:cs="Calibri Light"/>
      <w:b/>
      <w:sz w:val="28"/>
      <w:szCs w:val="28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F371B9"/>
    <w:pPr>
      <w:keepNext/>
      <w:keepLines/>
      <w:spacing w:before="120" w:after="120"/>
      <w:outlineLvl w:val="3"/>
    </w:pPr>
    <w:rPr>
      <w:rFonts w:eastAsiaTheme="majorEastAsia" w:cstheme="majorBidi"/>
      <w:b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19CC"/>
    <w:pPr>
      <w:keepNext/>
      <w:keepLines/>
      <w:spacing w:before="40"/>
      <w:outlineLvl w:val="4"/>
    </w:pPr>
    <w:rPr>
      <w:rFonts w:asciiTheme="majorHAnsi" w:eastAsiaTheme="majorEastAsia" w:hAnsiTheme="majorHAnsi" w:cstheme="majorBidi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B342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B342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B342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B342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34DD7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34DD7"/>
    <w:rPr>
      <w:rFonts w:ascii="Lucida Grande" w:hAnsi="Lucida Grande" w:cs="Lucida Grande"/>
      <w:sz w:val="18"/>
      <w:szCs w:val="18"/>
      <w:lang w:val="fr-FR"/>
    </w:rPr>
  </w:style>
  <w:style w:type="character" w:styleId="Lienhypertexte">
    <w:name w:val="Hyperlink"/>
    <w:basedOn w:val="Policepardfaut"/>
    <w:uiPriority w:val="99"/>
    <w:unhideWhenUsed/>
    <w:rsid w:val="002953F4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2953F4"/>
    <w:rPr>
      <w:color w:val="800080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560AE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560AE"/>
    <w:rPr>
      <w:lang w:val="fr-FR"/>
    </w:rPr>
  </w:style>
  <w:style w:type="paragraph" w:styleId="Sansinterligne">
    <w:name w:val="No Spacing"/>
    <w:uiPriority w:val="1"/>
    <w:qFormat/>
    <w:rsid w:val="009D393B"/>
    <w:rPr>
      <w:rFonts w:ascii="Calibri Light" w:hAnsi="Calibri Light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151B86"/>
    <w:rPr>
      <w:rFonts w:ascii="Calibri Light" w:eastAsiaTheme="majorEastAsia" w:hAnsi="Calibri Light" w:cs="Calibri Light"/>
      <w:b/>
      <w:smallCaps/>
      <w:sz w:val="32"/>
      <w:szCs w:val="32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9D393B"/>
    <w:pPr>
      <w:contextualSpacing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D393B"/>
    <w:rPr>
      <w:rFonts w:ascii="Calibri Light" w:eastAsiaTheme="majorEastAsia" w:hAnsi="Calibri Light" w:cstheme="majorBidi"/>
      <w:spacing w:val="-10"/>
      <w:kern w:val="28"/>
      <w:sz w:val="32"/>
      <w:szCs w:val="5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0B5143"/>
    <w:rPr>
      <w:rFonts w:ascii="Calibri Light" w:eastAsiaTheme="majorEastAsia" w:hAnsi="Calibri Light" w:cs="Calibri Light"/>
      <w:b/>
      <w:smallCaps/>
      <w:sz w:val="28"/>
      <w:szCs w:val="28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833E46"/>
    <w:rPr>
      <w:rFonts w:ascii="Calibri Light" w:eastAsiaTheme="majorEastAsia" w:hAnsi="Calibri Light" w:cs="Calibri Light"/>
      <w:b/>
      <w:sz w:val="28"/>
      <w:szCs w:val="28"/>
      <w:lang w:val="fr-FR"/>
    </w:rPr>
  </w:style>
  <w:style w:type="paragraph" w:customStyle="1" w:styleId="EFLdestinataire">
    <w:name w:val="EFLdestinataire"/>
    <w:basedOn w:val="EFLnormal"/>
    <w:rsid w:val="0022345D"/>
    <w:pPr>
      <w:ind w:left="5387"/>
      <w:contextualSpacing/>
      <w:jc w:val="left"/>
    </w:pPr>
  </w:style>
  <w:style w:type="paragraph" w:customStyle="1" w:styleId="EFLexpediteur">
    <w:name w:val="EFLexpediteur"/>
    <w:basedOn w:val="EFLnormal"/>
    <w:rsid w:val="0022345D"/>
    <w:pPr>
      <w:ind w:right="4536"/>
      <w:contextualSpacing/>
      <w:jc w:val="left"/>
    </w:pPr>
  </w:style>
  <w:style w:type="paragraph" w:customStyle="1" w:styleId="EFLdate">
    <w:name w:val="EFLdate"/>
    <w:basedOn w:val="EFLnormal"/>
    <w:rsid w:val="0022345D"/>
    <w:pPr>
      <w:ind w:left="5387"/>
      <w:jc w:val="left"/>
    </w:pPr>
  </w:style>
  <w:style w:type="paragraph" w:customStyle="1" w:styleId="EFLformuledepolitesse">
    <w:name w:val="EFLformuledepolitesse"/>
    <w:basedOn w:val="EFLnormal"/>
    <w:rsid w:val="0022345D"/>
    <w:pPr>
      <w:spacing w:before="560"/>
    </w:pPr>
  </w:style>
  <w:style w:type="paragraph" w:customStyle="1" w:styleId="EFLnormal">
    <w:name w:val="EFLnormal"/>
    <w:basedOn w:val="Normal"/>
    <w:link w:val="EFLnormalCar"/>
    <w:rsid w:val="0022345D"/>
    <w:pPr>
      <w:autoSpaceDE w:val="0"/>
      <w:autoSpaceDN w:val="0"/>
      <w:spacing w:before="120" w:line="260" w:lineRule="exact"/>
      <w:jc w:val="both"/>
    </w:pPr>
    <w:rPr>
      <w:rFonts w:ascii="Times New Roman" w:eastAsia="Times New Roman" w:hAnsi="Times New Roman" w:cs="Times New Roman"/>
      <w:color w:val="000000"/>
      <w:sz w:val="22"/>
      <w:szCs w:val="22"/>
    </w:rPr>
  </w:style>
  <w:style w:type="paragraph" w:customStyle="1" w:styleId="EFLtitredestinataire">
    <w:name w:val="EFLtitredestinataire"/>
    <w:basedOn w:val="EFLnormal"/>
    <w:rsid w:val="0022345D"/>
    <w:pPr>
      <w:spacing w:before="440" w:after="240"/>
    </w:pPr>
  </w:style>
  <w:style w:type="paragraph" w:customStyle="1" w:styleId="EFLreferencespiecesjointes">
    <w:name w:val="EFLreferencespiecesjointes"/>
    <w:basedOn w:val="EFLnormal"/>
    <w:rsid w:val="0022345D"/>
    <w:pPr>
      <w:contextualSpacing/>
    </w:pPr>
    <w:rPr>
      <w:b/>
      <w:bCs/>
    </w:rPr>
  </w:style>
  <w:style w:type="paragraph" w:customStyle="1" w:styleId="EFLitemtiret">
    <w:name w:val="EFLitemtiret"/>
    <w:basedOn w:val="Normal"/>
    <w:rsid w:val="0022345D"/>
    <w:pPr>
      <w:numPr>
        <w:numId w:val="1"/>
      </w:numPr>
      <w:autoSpaceDE w:val="0"/>
      <w:autoSpaceDN w:val="0"/>
      <w:spacing w:line="260" w:lineRule="exact"/>
      <w:ind w:left="284" w:firstLine="142"/>
      <w:jc w:val="both"/>
    </w:pPr>
    <w:rPr>
      <w:rFonts w:ascii="Times New Roman" w:eastAsia="Times New Roman" w:hAnsi="Times New Roman" w:cs="Times New Roman"/>
      <w:color w:val="000000"/>
      <w:sz w:val="22"/>
      <w:szCs w:val="22"/>
    </w:rPr>
  </w:style>
  <w:style w:type="character" w:customStyle="1" w:styleId="EFLnormalCar">
    <w:name w:val="EFLnormal Car"/>
    <w:link w:val="EFLnormal"/>
    <w:rsid w:val="0022345D"/>
    <w:rPr>
      <w:rFonts w:ascii="Times New Roman" w:eastAsia="Times New Roman" w:hAnsi="Times New Roman" w:cs="Times New Roman"/>
      <w:color w:val="000000"/>
      <w:sz w:val="22"/>
      <w:szCs w:val="22"/>
      <w:lang w:val="fr-FR"/>
    </w:rPr>
  </w:style>
  <w:style w:type="paragraph" w:customStyle="1" w:styleId="EFLsignatureunique">
    <w:name w:val="EFLsignatureunique"/>
    <w:basedOn w:val="EFLnormal"/>
    <w:rsid w:val="0022345D"/>
    <w:pPr>
      <w:keepNext/>
      <w:spacing w:before="240"/>
      <w:jc w:val="right"/>
    </w:pPr>
  </w:style>
  <w:style w:type="character" w:customStyle="1" w:styleId="Titre4Car">
    <w:name w:val="Titre 4 Car"/>
    <w:basedOn w:val="Policepardfaut"/>
    <w:link w:val="Titre4"/>
    <w:uiPriority w:val="9"/>
    <w:rsid w:val="00F371B9"/>
    <w:rPr>
      <w:rFonts w:ascii="Calibri Light" w:eastAsiaTheme="majorEastAsia" w:hAnsi="Calibri Light" w:cstheme="majorBidi"/>
      <w:b/>
      <w:iCs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393B"/>
    <w:pPr>
      <w:numPr>
        <w:ilvl w:val="1"/>
      </w:numPr>
      <w:spacing w:after="160"/>
    </w:pPr>
    <w:rPr>
      <w:color w:val="5A5A5A" w:themeColor="text1" w:themeTint="A5"/>
      <w:spacing w:val="15"/>
      <w:sz w:val="28"/>
      <w:szCs w:val="22"/>
    </w:rPr>
  </w:style>
  <w:style w:type="character" w:customStyle="1" w:styleId="Sous-titreCar">
    <w:name w:val="Sous-titre Car"/>
    <w:basedOn w:val="Policepardfaut"/>
    <w:link w:val="Sous-titre"/>
    <w:uiPriority w:val="11"/>
    <w:rsid w:val="009D393B"/>
    <w:rPr>
      <w:rFonts w:ascii="Calibri Light" w:hAnsi="Calibri Light"/>
      <w:color w:val="5A5A5A" w:themeColor="text1" w:themeTint="A5"/>
      <w:spacing w:val="15"/>
      <w:sz w:val="28"/>
      <w:szCs w:val="22"/>
      <w:lang w:val="fr-FR"/>
    </w:rPr>
  </w:style>
  <w:style w:type="character" w:styleId="Accentuationlgre">
    <w:name w:val="Subtle Emphasis"/>
    <w:basedOn w:val="Policepardfaut"/>
    <w:uiPriority w:val="19"/>
    <w:qFormat/>
    <w:rsid w:val="009D393B"/>
    <w:rPr>
      <w:rFonts w:ascii="Calibri Light" w:hAnsi="Calibri Light"/>
      <w:i/>
      <w:iCs/>
      <w:color w:val="404040" w:themeColor="text1" w:themeTint="BF"/>
      <w:sz w:val="24"/>
    </w:rPr>
  </w:style>
  <w:style w:type="character" w:styleId="Accentuation">
    <w:name w:val="Emphasis"/>
    <w:basedOn w:val="Policepardfaut"/>
    <w:uiPriority w:val="20"/>
    <w:qFormat/>
    <w:rsid w:val="009D393B"/>
    <w:rPr>
      <w:rFonts w:ascii="Calibri Light" w:hAnsi="Calibri Light"/>
      <w:i/>
      <w:iCs/>
      <w:sz w:val="24"/>
    </w:rPr>
  </w:style>
  <w:style w:type="character" w:styleId="Accentuationintense">
    <w:name w:val="Intense Emphasis"/>
    <w:basedOn w:val="Policepardfaut"/>
    <w:uiPriority w:val="21"/>
    <w:qFormat/>
    <w:rsid w:val="009D393B"/>
    <w:rPr>
      <w:rFonts w:ascii="Calibri Light" w:hAnsi="Calibri Light"/>
      <w:i/>
      <w:iCs/>
      <w:color w:val="4F81BD" w:themeColor="accent1"/>
      <w:sz w:val="24"/>
    </w:rPr>
  </w:style>
  <w:style w:type="character" w:styleId="lev">
    <w:name w:val="Strong"/>
    <w:basedOn w:val="Policepardfaut"/>
    <w:uiPriority w:val="22"/>
    <w:qFormat/>
    <w:rsid w:val="009D393B"/>
    <w:rPr>
      <w:rFonts w:ascii="Calibri Light" w:hAnsi="Calibri Light"/>
      <w:b/>
      <w:bCs/>
      <w:sz w:val="24"/>
    </w:rPr>
  </w:style>
  <w:style w:type="paragraph" w:styleId="Citation">
    <w:name w:val="Quote"/>
    <w:basedOn w:val="Normal"/>
    <w:next w:val="Normal"/>
    <w:link w:val="CitationCar"/>
    <w:uiPriority w:val="29"/>
    <w:qFormat/>
    <w:rsid w:val="009D393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D393B"/>
    <w:rPr>
      <w:rFonts w:ascii="Calibri Light" w:hAnsi="Calibri Light"/>
      <w:i/>
      <w:iCs/>
      <w:color w:val="404040" w:themeColor="text1" w:themeTint="BF"/>
      <w:lang w:val="fr-FR"/>
    </w:rPr>
  </w:style>
  <w:style w:type="character" w:styleId="Rfrencelgre">
    <w:name w:val="Subtle Reference"/>
    <w:basedOn w:val="Policepardfaut"/>
    <w:uiPriority w:val="31"/>
    <w:qFormat/>
    <w:rsid w:val="009D393B"/>
    <w:rPr>
      <w:rFonts w:ascii="Calibri Light" w:hAnsi="Calibri Light"/>
      <w:smallCaps/>
      <w:color w:val="5A5A5A" w:themeColor="text1" w:themeTint="A5"/>
      <w:sz w:val="24"/>
    </w:rPr>
  </w:style>
  <w:style w:type="character" w:styleId="Rfrenceintense">
    <w:name w:val="Intense Reference"/>
    <w:basedOn w:val="Policepardfaut"/>
    <w:uiPriority w:val="32"/>
    <w:qFormat/>
    <w:rsid w:val="009D393B"/>
    <w:rPr>
      <w:rFonts w:ascii="Calibri Light" w:hAnsi="Calibri Light"/>
      <w:b/>
      <w:bCs/>
      <w:smallCaps/>
      <w:color w:val="4F81BD" w:themeColor="accent1"/>
      <w:spacing w:val="5"/>
      <w:sz w:val="24"/>
    </w:rPr>
  </w:style>
  <w:style w:type="character" w:styleId="Titredulivre">
    <w:name w:val="Book Title"/>
    <w:basedOn w:val="Policepardfaut"/>
    <w:uiPriority w:val="33"/>
    <w:qFormat/>
    <w:rsid w:val="009D393B"/>
    <w:rPr>
      <w:rFonts w:ascii="Calibri Light" w:hAnsi="Calibri Light"/>
      <w:b/>
      <w:bCs/>
      <w:i/>
      <w:iCs/>
      <w:spacing w:val="5"/>
      <w:sz w:val="24"/>
    </w:rPr>
  </w:style>
  <w:style w:type="paragraph" w:styleId="Paragraphedeliste">
    <w:name w:val="List Paragraph"/>
    <w:basedOn w:val="Normal"/>
    <w:uiPriority w:val="34"/>
    <w:qFormat/>
    <w:rsid w:val="009D393B"/>
    <w:pPr>
      <w:ind w:left="720"/>
      <w:contextualSpacing/>
    </w:pPr>
  </w:style>
  <w:style w:type="character" w:customStyle="1" w:styleId="Titre5Car">
    <w:name w:val="Titre 5 Car"/>
    <w:basedOn w:val="Policepardfaut"/>
    <w:link w:val="Titre5"/>
    <w:uiPriority w:val="9"/>
    <w:semiHidden/>
    <w:rsid w:val="004919CC"/>
    <w:rPr>
      <w:rFonts w:asciiTheme="majorHAnsi" w:eastAsiaTheme="majorEastAsia" w:hAnsiTheme="majorHAnsi" w:cstheme="majorBidi"/>
      <w:lang w:val="fr-FR"/>
    </w:rPr>
  </w:style>
  <w:style w:type="table" w:styleId="Grilledutableau">
    <w:name w:val="Table Grid"/>
    <w:basedOn w:val="TableauNormal"/>
    <w:uiPriority w:val="59"/>
    <w:rsid w:val="00106D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106D9D"/>
    <w:pPr>
      <w:numPr>
        <w:numId w:val="0"/>
      </w:numPr>
      <w:spacing w:line="259" w:lineRule="auto"/>
      <w:outlineLvl w:val="9"/>
    </w:pPr>
    <w:rPr>
      <w:rFonts w:asciiTheme="majorHAnsi" w:hAnsiTheme="majorHAnsi"/>
      <w:b w:val="0"/>
      <w:color w:val="365F91" w:themeColor="accent1" w:themeShade="BF"/>
    </w:rPr>
  </w:style>
  <w:style w:type="paragraph" w:styleId="TM1">
    <w:name w:val="toc 1"/>
    <w:basedOn w:val="Normal"/>
    <w:next w:val="Normal"/>
    <w:autoRedefine/>
    <w:uiPriority w:val="39"/>
    <w:unhideWhenUsed/>
    <w:rsid w:val="00106D9D"/>
    <w:pPr>
      <w:tabs>
        <w:tab w:val="left" w:pos="440"/>
        <w:tab w:val="right" w:leader="dot" w:pos="9056"/>
      </w:tabs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06D9D"/>
    <w:pPr>
      <w:tabs>
        <w:tab w:val="left" w:pos="567"/>
        <w:tab w:val="left" w:pos="660"/>
        <w:tab w:val="right" w:leader="dot" w:pos="9056"/>
      </w:tabs>
      <w:spacing w:after="100"/>
    </w:pPr>
  </w:style>
  <w:style w:type="paragraph" w:styleId="TM3">
    <w:name w:val="toc 3"/>
    <w:basedOn w:val="Normal"/>
    <w:next w:val="Normal"/>
    <w:autoRedefine/>
    <w:uiPriority w:val="39"/>
    <w:unhideWhenUsed/>
    <w:rsid w:val="00106D9D"/>
    <w:pPr>
      <w:tabs>
        <w:tab w:val="left" w:pos="880"/>
        <w:tab w:val="right" w:leader="dot" w:pos="9056"/>
      </w:tabs>
      <w:spacing w:after="100"/>
    </w:pPr>
  </w:style>
  <w:style w:type="character" w:styleId="Marquedecommentaire">
    <w:name w:val="annotation reference"/>
    <w:basedOn w:val="Policepardfaut"/>
    <w:uiPriority w:val="99"/>
    <w:semiHidden/>
    <w:unhideWhenUsed/>
    <w:rsid w:val="00AA268A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AA268A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AA268A"/>
    <w:rPr>
      <w:rFonts w:ascii="Calibri Light" w:hAnsi="Calibri Light"/>
      <w:sz w:val="20"/>
      <w:szCs w:val="20"/>
      <w:lang w:val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A268A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A268A"/>
    <w:rPr>
      <w:rFonts w:ascii="Calibri Light" w:hAnsi="Calibri Light"/>
      <w:b/>
      <w:bCs/>
      <w:sz w:val="20"/>
      <w:szCs w:val="20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3B342D"/>
    <w:rPr>
      <w:rFonts w:asciiTheme="majorHAnsi" w:eastAsiaTheme="majorEastAsia" w:hAnsiTheme="majorHAnsi" w:cstheme="majorBidi"/>
      <w:color w:val="243F60" w:themeColor="accent1" w:themeShade="7F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3B342D"/>
    <w:rPr>
      <w:rFonts w:asciiTheme="majorHAnsi" w:eastAsiaTheme="majorEastAsia" w:hAnsiTheme="majorHAnsi" w:cstheme="majorBidi"/>
      <w:i/>
      <w:iCs/>
      <w:color w:val="243F60" w:themeColor="accent1" w:themeShade="7F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3B342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3B342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fr-FR"/>
    </w:rPr>
  </w:style>
  <w:style w:type="character" w:styleId="Mentionnonrsolue">
    <w:name w:val="Unresolved Mention"/>
    <w:basedOn w:val="Policepardfaut"/>
    <w:uiPriority w:val="99"/>
    <w:semiHidden/>
    <w:unhideWhenUsed/>
    <w:rsid w:val="00712B88"/>
    <w:rPr>
      <w:color w:val="605E5C"/>
      <w:shd w:val="clear" w:color="auto" w:fill="E1DFDD"/>
    </w:rPr>
  </w:style>
  <w:style w:type="paragraph" w:styleId="Lgende">
    <w:name w:val="caption"/>
    <w:basedOn w:val="Normal"/>
    <w:next w:val="Normal"/>
    <w:uiPriority w:val="35"/>
    <w:unhideWhenUsed/>
    <w:qFormat/>
    <w:rsid w:val="00DA03C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Mention">
    <w:name w:val="Mention"/>
    <w:basedOn w:val="Policepardfaut"/>
    <w:uiPriority w:val="99"/>
    <w:unhideWhenUsed/>
    <w:rsid w:val="006B4778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https://addixo.sharepoint.com/:b:/g/Prod/EfY3mnU_Vi5LmSuv2ZRhIO8BrV0x28imBFpk18vMY7LX7Q?e=zVFCFW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addixo.sharepoint.com/:b:/g/Prod/EeBKzngqfTNLqgAuHk9HPYgBKN_Hf7SlXuAVsv6uLkXU1g?e=80HZtb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addixo.sharepoint.com/:b:/g/Prod/EaFNCvo8oJlMi20e2R6UF7IB1h3DgGkvmHqwdzH6NpHm2g?e=HNnnph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addixo.sharepoint.com/:b:/g/Prod/EeSGyl9mvIVMu89-ig616I0BFJQbRJ2C1-OcOupn0K3RZw?e=aHWfnk" TargetMode="Externa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addixo.sharepoint.com/:b:/g/Prod/EVAzyDYrNpRErs5ZDx3QCxsBKQ-LKu9tazIkqJJyVfwRVg?e=GStlq6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Espace%20Travail\ADDIXO\BPS%20-%20Orga%20&amp;%20Moyens\PMS\Syst&#232;me%20Qualit&#233;\Production\Espace%20Travail\SF\Analyse%20Fonctionnelle%20D&#233;taill&#233;e%20V1.0.dotx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b908ec-9e92-424c-a4ad-3174bac6e888" xsi:nil="true"/>
    <lcf76f155ced4ddcb4097134ff3c332f xmlns="5f2f9e80-f74a-40c7-b145-b94d8e4966f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0D1F9D018AF642BD71F6EA77BA1FCC" ma:contentTypeVersion="15" ma:contentTypeDescription="Crée un document." ma:contentTypeScope="" ma:versionID="97fa8e5381d4afd3c2616966314fa889">
  <xsd:schema xmlns:xsd="http://www.w3.org/2001/XMLSchema" xmlns:xs="http://www.w3.org/2001/XMLSchema" xmlns:p="http://schemas.microsoft.com/office/2006/metadata/properties" xmlns:ns2="5f2f9e80-f74a-40c7-b145-b94d8e4966f0" xmlns:ns3="43b908ec-9e92-424c-a4ad-3174bac6e888" targetNamespace="http://schemas.microsoft.com/office/2006/metadata/properties" ma:root="true" ma:fieldsID="035e21461a3455a1fa8f9ac9d0103124" ns2:_="" ns3:_="">
    <xsd:import namespace="5f2f9e80-f74a-40c7-b145-b94d8e4966f0"/>
    <xsd:import namespace="43b908ec-9e92-424c-a4ad-3174bac6e8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f9e80-f74a-40c7-b145-b94d8e496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b0894d81-c9a7-44d3-b7de-4b9756e0b1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b908ec-9e92-424c-a4ad-3174bac6e88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49cff33-3cb1-46cb-abfa-a403cc2b0291}" ma:internalName="TaxCatchAll" ma:showField="CatchAllData" ma:web="43b908ec-9e92-424c-a4ad-3174bac6e8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7C09EFA-86E3-4C5F-BB4B-C261B91E9232}">
  <ds:schemaRefs>
    <ds:schemaRef ds:uri="http://schemas.microsoft.com/office/2006/metadata/properties"/>
    <ds:schemaRef ds:uri="http://schemas.microsoft.com/office/infopath/2007/PartnerControls"/>
    <ds:schemaRef ds:uri="f681d081-fe2e-4389-8dd1-c7421b0f7b61"/>
    <ds:schemaRef ds:uri="27562511-f73f-4df3-9bcb-8d9fbe2aac43"/>
  </ds:schemaRefs>
</ds:datastoreItem>
</file>

<file path=customXml/itemProps2.xml><?xml version="1.0" encoding="utf-8"?>
<ds:datastoreItem xmlns:ds="http://schemas.openxmlformats.org/officeDocument/2006/customXml" ds:itemID="{49A628AD-8383-4E7E-AEEA-E97DC3C47F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2EC1A4-CA4C-447A-92DA-D93894769C9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FA1F2D8-6EBE-486F-9563-8FEF69172F1D}"/>
</file>

<file path=docProps/app.xml><?xml version="1.0" encoding="utf-8"?>
<Properties xmlns="http://schemas.openxmlformats.org/officeDocument/2006/extended-properties" xmlns:vt="http://schemas.openxmlformats.org/officeDocument/2006/docPropsVTypes">
  <Template>Analyse Fonctionnelle Détaillée V1.0</Template>
  <TotalTime>2448</TotalTime>
  <Pages>12</Pages>
  <Words>2168</Words>
  <Characters>11924</Characters>
  <Application>Microsoft Office Word</Application>
  <DocSecurity>0</DocSecurity>
  <Lines>99</Lines>
  <Paragraphs>28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Analyse Fonctionnelle Détaillée</vt:lpstr>
      <vt:lpstr/>
    </vt:vector>
  </TitlesOfParts>
  <Company>ADDIXO</Company>
  <LinksUpToDate>false</LinksUpToDate>
  <CharactersWithSpaces>14064</CharactersWithSpaces>
  <SharedDoc>false</SharedDoc>
  <HLinks>
    <vt:vector size="174" baseType="variant">
      <vt:variant>
        <vt:i4>4390992</vt:i4>
      </vt:variant>
      <vt:variant>
        <vt:i4>150</vt:i4>
      </vt:variant>
      <vt:variant>
        <vt:i4>0</vt:i4>
      </vt:variant>
      <vt:variant>
        <vt:i4>5</vt:i4>
      </vt:variant>
      <vt:variant>
        <vt:lpwstr>https://addixo.sharepoint.com/:b:/g/Prod/ESDkBkSnhaRDhQhwNAzkJNABQejBE6Ug91muN459ATOTTg?e=eCnOc9</vt:lpwstr>
      </vt:variant>
      <vt:variant>
        <vt:lpwstr/>
      </vt:variant>
      <vt:variant>
        <vt:i4>5767239</vt:i4>
      </vt:variant>
      <vt:variant>
        <vt:i4>147</vt:i4>
      </vt:variant>
      <vt:variant>
        <vt:i4>0</vt:i4>
      </vt:variant>
      <vt:variant>
        <vt:i4>5</vt:i4>
      </vt:variant>
      <vt:variant>
        <vt:lpwstr>https://addixo.sharepoint.com/:b:/g/Prod/EWF4rFFr2I1CtO3IHY9e9jcBlFiI8W4hTbGC-XgIlD5sww?e=3quUVg</vt:lpwstr>
      </vt:variant>
      <vt:variant>
        <vt:lpwstr/>
      </vt:variant>
      <vt:variant>
        <vt:i4>3342416</vt:i4>
      </vt:variant>
      <vt:variant>
        <vt:i4>144</vt:i4>
      </vt:variant>
      <vt:variant>
        <vt:i4>0</vt:i4>
      </vt:variant>
      <vt:variant>
        <vt:i4>5</vt:i4>
      </vt:variant>
      <vt:variant>
        <vt:lpwstr>https://addixo.sharepoint.com/:b:/g/Prod/EbfbHPYb2PdFnf-brfvX_DgBDoOmEsbjcsge713ADkET2w?e=LeQv89</vt:lpwstr>
      </vt:variant>
      <vt:variant>
        <vt:lpwstr/>
      </vt:variant>
      <vt:variant>
        <vt:i4>1507337</vt:i4>
      </vt:variant>
      <vt:variant>
        <vt:i4>141</vt:i4>
      </vt:variant>
      <vt:variant>
        <vt:i4>0</vt:i4>
      </vt:variant>
      <vt:variant>
        <vt:i4>5</vt:i4>
      </vt:variant>
      <vt:variant>
        <vt:lpwstr>https://addixo.sharepoint.com/:b:/g/Prod/EQNd0mxbkU1Nnph1IC28MeIBpJBFaRi5TCmGGRWjDUTFpw?e=lvD8vW</vt:lpwstr>
      </vt:variant>
      <vt:variant>
        <vt:lpwstr/>
      </vt:variant>
      <vt:variant>
        <vt:i4>5242905</vt:i4>
      </vt:variant>
      <vt:variant>
        <vt:i4>138</vt:i4>
      </vt:variant>
      <vt:variant>
        <vt:i4>0</vt:i4>
      </vt:variant>
      <vt:variant>
        <vt:i4>5</vt:i4>
      </vt:variant>
      <vt:variant>
        <vt:lpwstr>https://addixo.sharepoint.com/:b:/g/Prod/EUenoDkWdZtDoBUrZhdv2ZcBiiDcYRmxypzHJk4ux2ha0A?e=BGYNNa</vt:lpwstr>
      </vt:variant>
      <vt:variant>
        <vt:lpwstr/>
      </vt:variant>
      <vt:variant>
        <vt:i4>917599</vt:i4>
      </vt:variant>
      <vt:variant>
        <vt:i4>135</vt:i4>
      </vt:variant>
      <vt:variant>
        <vt:i4>0</vt:i4>
      </vt:variant>
      <vt:variant>
        <vt:i4>5</vt:i4>
      </vt:variant>
      <vt:variant>
        <vt:lpwstr>https://addixo.sharepoint.com/:b:/g/Prod/EYcWDg1AkotBj9y8ZcigZ7sBQIVgitjzqsPUZQ31QZtpxw?e=PekwRU</vt:lpwstr>
      </vt:variant>
      <vt:variant>
        <vt:lpwstr/>
      </vt:variant>
      <vt:variant>
        <vt:i4>1835061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_Toc76387461</vt:lpwstr>
      </vt:variant>
      <vt:variant>
        <vt:i4>1900597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_Toc76387460</vt:lpwstr>
      </vt:variant>
      <vt:variant>
        <vt:i4>1310774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_Toc76387459</vt:lpwstr>
      </vt:variant>
      <vt:variant>
        <vt:i4>1376310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_Toc76387458</vt:lpwstr>
      </vt:variant>
      <vt:variant>
        <vt:i4>1703990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_Toc76387457</vt:lpwstr>
      </vt:variant>
      <vt:variant>
        <vt:i4>1769526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_Toc76387456</vt:lpwstr>
      </vt:variant>
      <vt:variant>
        <vt:i4>1572918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_Toc76387455</vt:lpwstr>
      </vt:variant>
      <vt:variant>
        <vt:i4>1638454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_Toc76387454</vt:lpwstr>
      </vt:variant>
      <vt:variant>
        <vt:i4>1966134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_Toc76387453</vt:lpwstr>
      </vt:variant>
      <vt:variant>
        <vt:i4>2031670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_Toc76387452</vt:lpwstr>
      </vt:variant>
      <vt:variant>
        <vt:i4>1835062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_Toc76387451</vt:lpwstr>
      </vt:variant>
      <vt:variant>
        <vt:i4>1900598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_Toc76387450</vt:lpwstr>
      </vt:variant>
      <vt:variant>
        <vt:i4>1310775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_Toc76387449</vt:lpwstr>
      </vt:variant>
      <vt:variant>
        <vt:i4>1376311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_Toc76387448</vt:lpwstr>
      </vt:variant>
      <vt:variant>
        <vt:i4>1703991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_Toc76387447</vt:lpwstr>
      </vt:variant>
      <vt:variant>
        <vt:i4>1769527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_Toc76387446</vt:lpwstr>
      </vt:variant>
      <vt:variant>
        <vt:i4>1572919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_Toc76387445</vt:lpwstr>
      </vt:variant>
      <vt:variant>
        <vt:i4>1638455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_Toc76387444</vt:lpwstr>
      </vt:variant>
      <vt:variant>
        <vt:i4>1966135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_Toc76387443</vt:lpwstr>
      </vt:variant>
      <vt:variant>
        <vt:i4>2031671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_Toc76387442</vt:lpwstr>
      </vt:variant>
      <vt:variant>
        <vt:i4>1835063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_Toc76387441</vt:lpwstr>
      </vt:variant>
      <vt:variant>
        <vt:i4>1900599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_Toc76387440</vt:lpwstr>
      </vt:variant>
      <vt:variant>
        <vt:i4>5111867</vt:i4>
      </vt:variant>
      <vt:variant>
        <vt:i4>0</vt:i4>
      </vt:variant>
      <vt:variant>
        <vt:i4>0</vt:i4>
      </vt:variant>
      <vt:variant>
        <vt:i4>5</vt:i4>
      </vt:variant>
      <vt:variant>
        <vt:lpwstr>mailto:karim.dridi@addixo.com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 Fonctionnelle Détaillée</dc:title>
  <dc:subject/>
  <dc:creator>AYADI Imed</dc:creator>
  <cp:keywords/>
  <dc:description/>
  <cp:lastModifiedBy>Mahdi  Besbes</cp:lastModifiedBy>
  <cp:revision>460</cp:revision>
  <cp:lastPrinted>2019-04-02T22:26:00Z</cp:lastPrinted>
  <dcterms:created xsi:type="dcterms:W3CDTF">2021-03-04T23:28:00Z</dcterms:created>
  <dcterms:modified xsi:type="dcterms:W3CDTF">2023-01-18T14:09:00Z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0x010100080D1F9D018AF642BD71F6EA77BA1FCC</vt:lpwstr>
  </property>
  <property fmtid="{D5CDD505-2E9C-101B-9397-08002B2CF9AE}" pid="3" name="MediaServiceImageTags">
    <vt:lpwstr/>
  </property>
</Properties>
</file>