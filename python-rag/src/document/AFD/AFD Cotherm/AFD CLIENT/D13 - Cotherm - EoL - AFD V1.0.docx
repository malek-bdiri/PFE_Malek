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285BB5" w:rsidR="00106D9D" w:rsidP="000A6E90" w:rsidRDefault="00106D9D" w14:paraId="6CBD0B9D" w14:textId="77777777"/>
    <w:p w:rsidRPr="00285BB5" w:rsidR="00106D9D" w:rsidP="000A6E90" w:rsidRDefault="00106D9D" w14:paraId="2B737B60" w14:textId="77777777"/>
    <w:p w:rsidRPr="00285BB5" w:rsidR="00106D9D" w:rsidP="000A6E90" w:rsidRDefault="00106D9D" w14:paraId="0850D6BD" w14:textId="77777777"/>
    <w:p w:rsidRPr="00285BB5" w:rsidR="00106D9D" w:rsidP="000A6E90" w:rsidRDefault="00106D9D" w14:paraId="204AC15E" w14:textId="77777777"/>
    <w:p w:rsidRPr="00285BB5" w:rsidR="00106D9D" w:rsidP="000A6E90" w:rsidRDefault="00106D9D" w14:paraId="6EE8E92B" w14:textId="77777777">
      <w:r w:rsidRPr="00285BB5">
        <w:tab/>
      </w:r>
      <w:r w:rsidRPr="00285BB5">
        <w:tab/>
      </w:r>
    </w:p>
    <w:p w:rsidRPr="00285BB5" w:rsidR="00106D9D" w:rsidP="000A6E90" w:rsidRDefault="00106D9D" w14:paraId="78461566" w14:textId="77777777"/>
    <w:p w:rsidRPr="00285BB5" w:rsidR="00106D9D" w:rsidP="000A6E90" w:rsidRDefault="00106D9D" w14:paraId="33AFD0C8" w14:textId="77777777"/>
    <w:p w:rsidRPr="00285BB5" w:rsidR="00106D9D" w:rsidP="000A6E90" w:rsidRDefault="00106D9D" w14:paraId="7AE963B1" w14:textId="77777777"/>
    <w:tbl>
      <w:tblPr>
        <w:tblStyle w:val="Grilledutablea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494"/>
      </w:tblGrid>
      <w:tr w:rsidRPr="00684A51" w:rsidR="00106D9D" w:rsidTr="00D7375C" w14:paraId="4A1042F4" w14:textId="77777777">
        <w:tc>
          <w:tcPr>
            <w:tcW w:w="8494" w:type="dxa"/>
          </w:tcPr>
          <w:p w:rsidRPr="00B60D4F" w:rsidR="00106D9D" w:rsidP="00ED7DA4" w:rsidRDefault="00EC0F60" w14:paraId="66A271BD" w14:textId="62062D0B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:rsidRPr="00B60D4F" w:rsidR="00106D9D" w:rsidP="00ED7DA4" w:rsidRDefault="00EC0F60" w14:paraId="69272310" w14:textId="2E0199AE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B60D4F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:rsidRPr="00684A51" w:rsidR="00106D9D" w:rsidP="000A6E90" w:rsidRDefault="00106D9D" w14:paraId="1D791B12" w14:textId="77777777"/>
        </w:tc>
      </w:tr>
      <w:tr w:rsidRPr="00684A51" w:rsidR="00106D9D" w:rsidTr="00D7375C" w14:paraId="39A7AA78" w14:textId="77777777">
        <w:tc>
          <w:tcPr>
            <w:tcW w:w="8494" w:type="dxa"/>
          </w:tcPr>
          <w:p w:rsidRPr="00ED7DA4" w:rsidR="00884AFA" w:rsidP="00ED7DA4" w:rsidRDefault="00ED7DA4" w14:paraId="34D710AE" w14:textId="5385A3F2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Pr="00ED7DA4" w:rsidR="00884AFA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0441B">
              <w:rPr>
                <w:rFonts w:asciiTheme="majorHAnsi" w:hAnsiTheme="majorHAnsi" w:cstheme="majorHAnsi"/>
                <w:smallCaps/>
                <w:sz w:val="32"/>
                <w:szCs w:val="32"/>
              </w:rPr>
              <w:t>e</w:t>
            </w:r>
            <w:r w:rsidRPr="00ED7DA4" w:rsidR="00884AFA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br/>
            </w:r>
            <w:r w:rsidR="006570DA">
              <w:rPr>
                <w:rFonts w:asciiTheme="majorHAnsi" w:hAnsiTheme="majorHAnsi" w:cstheme="majorHAnsi"/>
                <w:sz w:val="32"/>
                <w:szCs w:val="32"/>
              </w:rPr>
              <w:t>D13</w:t>
            </w:r>
            <w:r w:rsidRPr="00ED7DA4" w:rsidR="00684A51">
              <w:rPr>
                <w:rFonts w:asciiTheme="majorHAnsi" w:hAnsiTheme="majorHAnsi" w:cstheme="majorHAnsi"/>
                <w:sz w:val="32"/>
                <w:szCs w:val="32"/>
              </w:rPr>
              <w:t> :</w:t>
            </w:r>
            <w:r w:rsidR="0016327D">
              <w:rPr>
                <w:rFonts w:asciiTheme="majorHAnsi" w:hAnsiTheme="majorHAnsi" w:cstheme="majorHAnsi"/>
                <w:sz w:val="32"/>
                <w:szCs w:val="32"/>
              </w:rPr>
              <w:t xml:space="preserve"> </w:t>
            </w:r>
            <w:r w:rsidR="00A82BEF">
              <w:rPr>
                <w:rFonts w:asciiTheme="majorHAnsi" w:hAnsiTheme="majorHAnsi" w:cstheme="majorHAnsi"/>
                <w:sz w:val="32"/>
                <w:szCs w:val="32"/>
              </w:rPr>
              <w:t>Configuration des accessoires</w:t>
            </w:r>
            <w:r w:rsidR="004B598B">
              <w:rPr>
                <w:rFonts w:asciiTheme="majorHAnsi" w:hAnsiTheme="majorHAnsi" w:cstheme="majorHAnsi"/>
                <w:sz w:val="32"/>
                <w:szCs w:val="32"/>
              </w:rPr>
              <w:t xml:space="preserve"> et adaptation de l’interface EoL</w:t>
            </w:r>
          </w:p>
        </w:tc>
      </w:tr>
    </w:tbl>
    <w:p w:rsidRPr="00684A51" w:rsidR="00106D9D" w:rsidP="000A6E90" w:rsidRDefault="00106D9D" w14:paraId="70438D77" w14:textId="77777777"/>
    <w:p w:rsidRPr="00684A51" w:rsidR="00106D9D" w:rsidP="000A6E90" w:rsidRDefault="00106D9D" w14:paraId="6A970032" w14:textId="77777777"/>
    <w:p w:rsidRPr="00684A51" w:rsidR="00106D9D" w:rsidP="000A6E90" w:rsidRDefault="00106D9D" w14:paraId="3DEF62A5" w14:textId="77777777"/>
    <w:p w:rsidRPr="00684A51" w:rsidR="00106D9D" w:rsidP="000A6E90" w:rsidRDefault="00106D9D" w14:paraId="23A81DAC" w14:textId="77777777"/>
    <w:p w:rsidR="00106D9D" w:rsidP="000A6E90" w:rsidRDefault="00106D9D" w14:paraId="03871F23" w14:textId="68E13861"/>
    <w:p w:rsidR="00A25F2F" w:rsidP="000A6E90" w:rsidRDefault="00A25F2F" w14:paraId="233CC365" w14:textId="6D20D194"/>
    <w:p w:rsidR="00A25F2F" w:rsidP="000A6E90" w:rsidRDefault="00A25F2F" w14:paraId="1F151D71" w14:textId="08174980"/>
    <w:p w:rsidRPr="00684A51" w:rsidR="00A25F2F" w:rsidP="000A6E90" w:rsidRDefault="00A25F2F" w14:paraId="006B77FD" w14:textId="77777777"/>
    <w:p w:rsidRPr="00684A51" w:rsidR="00106D9D" w:rsidP="000A6E90" w:rsidRDefault="00106D9D" w14:paraId="71C23869" w14:textId="77777777"/>
    <w:p w:rsidRPr="00684A51" w:rsidR="00106D9D" w:rsidP="000A6E90" w:rsidRDefault="00106D9D" w14:paraId="42FB04E9" w14:textId="77777777"/>
    <w:p w:rsidRPr="00684A51" w:rsidR="00106D9D" w:rsidP="000A6E90" w:rsidRDefault="00106D9D" w14:paraId="32F846B9" w14:textId="77777777"/>
    <w:p w:rsidRPr="00684A51" w:rsidR="00106D9D" w:rsidP="000A6E90" w:rsidRDefault="00106D9D" w14:paraId="79BDE625" w14:textId="77777777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Pr="00684A51" w:rsidR="00106D9D" w:rsidTr="00D7375C" w14:paraId="749707E9" w14:textId="77777777">
        <w:tc>
          <w:tcPr>
            <w:tcW w:w="2122" w:type="dxa"/>
          </w:tcPr>
          <w:p w:rsidRPr="005B59FE" w:rsidR="00106D9D" w:rsidP="000A6E90" w:rsidRDefault="00106D9D" w14:paraId="05330977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:rsidRPr="00684A51" w:rsidR="00106D9D" w:rsidP="000A6E90" w:rsidRDefault="001937EE" w14:paraId="11FEBCA0" w14:textId="670D2838">
            <w:r w:rsidRPr="00684A51">
              <w:t>V</w:t>
            </w:r>
            <w:r w:rsidRPr="00684A51" w:rsidR="002A187A">
              <w:t>1.0</w:t>
            </w:r>
          </w:p>
        </w:tc>
      </w:tr>
      <w:tr w:rsidRPr="00684A51" w:rsidR="00106D9D" w:rsidTr="00D7375C" w14:paraId="78012234" w14:textId="77777777">
        <w:tc>
          <w:tcPr>
            <w:tcW w:w="2122" w:type="dxa"/>
          </w:tcPr>
          <w:p w:rsidRPr="005B59FE" w:rsidR="00106D9D" w:rsidP="000A6E90" w:rsidRDefault="00106D9D" w14:paraId="611761EA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:rsidRPr="00684A51" w:rsidR="00106D9D" w:rsidP="000A6E90" w:rsidRDefault="00EF2C11" w14:paraId="591439FA" w14:textId="7D9DB51A">
            <w:r>
              <w:t>0</w:t>
            </w:r>
            <w:r w:rsidR="00A82BEF">
              <w:t>5</w:t>
            </w:r>
            <w:r>
              <w:t>/07</w:t>
            </w:r>
            <w:r w:rsidRPr="00684A51" w:rsidR="002A187A">
              <w:t>/2021</w:t>
            </w:r>
          </w:p>
        </w:tc>
      </w:tr>
      <w:tr w:rsidRPr="00684A51" w:rsidR="00106D9D" w:rsidTr="00D7375C" w14:paraId="797F9D06" w14:textId="77777777">
        <w:tc>
          <w:tcPr>
            <w:tcW w:w="2122" w:type="dxa"/>
          </w:tcPr>
          <w:p w:rsidRPr="005B59FE" w:rsidR="00106D9D" w:rsidP="000A6E90" w:rsidRDefault="00106D9D" w14:paraId="5E8A24CB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:rsidRPr="00684A51" w:rsidR="00106D9D" w:rsidP="000A6E90" w:rsidRDefault="00106D9D" w14:paraId="74B25BFB" w14:textId="33360478">
            <w:r w:rsidRPr="00684A51">
              <w:t xml:space="preserve">Usage Strictement Interne </w:t>
            </w:r>
          </w:p>
        </w:tc>
      </w:tr>
      <w:tr w:rsidRPr="00684A51" w:rsidR="00106D9D" w:rsidTr="00D7375C" w14:paraId="66656B9E" w14:textId="77777777">
        <w:tc>
          <w:tcPr>
            <w:tcW w:w="2122" w:type="dxa"/>
          </w:tcPr>
          <w:p w:rsidRPr="005B59FE" w:rsidR="00106D9D" w:rsidP="000A6E90" w:rsidRDefault="00106D9D" w14:paraId="2FB7DE4D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:rsidRPr="00684A51" w:rsidR="00106D9D" w:rsidP="000A6E90" w:rsidRDefault="002A187A" w14:paraId="3BD7F1D6" w14:textId="117D3AE5">
            <w:r w:rsidRPr="00684A51">
              <w:t>Mahdi Besbes</w:t>
            </w:r>
          </w:p>
        </w:tc>
      </w:tr>
      <w:tr w:rsidRPr="00684A51" w:rsidR="00106D9D" w:rsidTr="00D7375C" w14:paraId="4099CB6F" w14:textId="77777777">
        <w:tc>
          <w:tcPr>
            <w:tcW w:w="2122" w:type="dxa"/>
            <w:vMerge w:val="restart"/>
          </w:tcPr>
          <w:p w:rsidRPr="005B59FE" w:rsidR="00106D9D" w:rsidP="000A6E90" w:rsidRDefault="00106D9D" w14:paraId="5BDE742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:rsidRPr="00684A51" w:rsidR="00106D9D" w:rsidP="000A6E90" w:rsidRDefault="002A187A" w14:paraId="001BABC8" w14:textId="139D0D88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Pr="00684A51" w:rsidR="00106D9D" w:rsidTr="00D7375C" w14:paraId="543FEB3E" w14:textId="77777777">
        <w:tc>
          <w:tcPr>
            <w:tcW w:w="2122" w:type="dxa"/>
            <w:vMerge/>
          </w:tcPr>
          <w:p w:rsidRPr="005B59FE" w:rsidR="00106D9D" w:rsidP="000A6E90" w:rsidRDefault="00106D9D" w14:paraId="671E2881" w14:textId="77777777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:rsidRPr="00684A51" w:rsidR="00106D9D" w:rsidP="000A6E90" w:rsidRDefault="00980FEA" w14:paraId="0B04DA86" w14:textId="4127E776">
            <w:r>
              <w:t>Elias Keshi</w:t>
            </w:r>
          </w:p>
        </w:tc>
      </w:tr>
      <w:tr w:rsidRPr="00684A51" w:rsidR="00106D9D" w:rsidTr="00D7375C" w14:paraId="4EF75D75" w14:textId="77777777">
        <w:tc>
          <w:tcPr>
            <w:tcW w:w="2122" w:type="dxa"/>
          </w:tcPr>
          <w:p w:rsidRPr="005B59FE" w:rsidR="00106D9D" w:rsidP="00FE1D9E" w:rsidRDefault="00106D9D" w14:paraId="7942E12C" w14:textId="6EA65819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Copies à :</w:t>
            </w:r>
          </w:p>
        </w:tc>
        <w:tc>
          <w:tcPr>
            <w:tcW w:w="4819" w:type="dxa"/>
          </w:tcPr>
          <w:p w:rsidRPr="00684A51" w:rsidR="00106D9D" w:rsidP="000A6E90" w:rsidRDefault="00106D9D" w14:paraId="15C55916" w14:textId="00C6E472"/>
        </w:tc>
      </w:tr>
    </w:tbl>
    <w:p w:rsidRPr="00684A51" w:rsidR="00106D9D" w:rsidP="000A6E90" w:rsidRDefault="00106D9D" w14:paraId="4274B08D" w14:textId="77777777"/>
    <w:p w:rsidRPr="00684A51" w:rsidR="00106D9D" w:rsidP="000A6E90" w:rsidRDefault="00106D9D" w14:paraId="11A5D928" w14:textId="77777777"/>
    <w:p w:rsidRPr="00684A51" w:rsidR="00106D9D" w:rsidP="000A6E90" w:rsidRDefault="00106D9D" w14:paraId="22889565" w14:textId="77777777"/>
    <w:p w:rsidRPr="00684A51" w:rsidR="00106D9D" w:rsidP="000A6E90" w:rsidRDefault="00106D9D" w14:paraId="6CD81091" w14:textId="3DB7ACA0"/>
    <w:sdt>
      <w:sdtPr>
        <w:rPr>
          <w:rFonts w:ascii="Calibri Light" w:hAnsi="Calibri Light" w:eastAsiaTheme="minorEastAsia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:rsidRPr="001B6AA0" w:rsidR="00106D9D" w:rsidP="001B15F8" w:rsidRDefault="00106D9D" w14:paraId="38007274" w14:textId="77777777">
          <w:pPr>
            <w:pStyle w:val="En-ttedetabledesmatires"/>
          </w:pPr>
          <w:r w:rsidRPr="001B6AA0">
            <w:t>Table des matières</w:t>
          </w:r>
        </w:p>
        <w:p w:rsidR="00980FEA" w:rsidRDefault="00106D9D" w14:paraId="20D0EA88" w14:textId="7240F2E8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history="1" w:anchor="_Toc76718763">
            <w:r w:rsidRPr="000064D7" w:rsidR="00980FEA">
              <w:rPr>
                <w:rStyle w:val="Lienhypertexte"/>
                <w:noProof/>
              </w:rPr>
              <w:t>1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Besoins Clients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_Toc76718763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4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09C22DD5" w14:textId="40ECE8EF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64">
            <w:r w:rsidRPr="000064D7" w:rsidR="00980FEA">
              <w:rPr>
                <w:rStyle w:val="Lienhypertexte"/>
                <w:noProof/>
              </w:rPr>
              <w:t>2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Indentification des Gaps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_Toc76718764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4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7964FE25" w14:textId="62A0FA5D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65">
            <w:r w:rsidRPr="000064D7" w:rsidR="00980FEA">
              <w:rPr>
                <w:rStyle w:val="Lienhypertexte"/>
                <w:noProof/>
              </w:rPr>
              <w:t>2.1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Analyse Fonctionnelle Détaillée Gap : D13.G01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_Toc76718765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4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3276D35E" w14:textId="79A34728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66">
            <w:r w:rsidRPr="000064D7" w:rsidR="00980FEA">
              <w:rPr>
                <w:rStyle w:val="Lienhypertexte"/>
                <w:noProof/>
              </w:rPr>
              <w:t>2.1.1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Existant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_Toc76718766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4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139795CB" w14:textId="43F3D040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67">
            <w:r w:rsidRPr="000064D7" w:rsidR="00980FEA">
              <w:rPr>
                <w:rStyle w:val="Lienhypertexte"/>
                <w:noProof/>
              </w:rPr>
              <w:t>2.1.2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Modifications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_Toc76718767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4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395A3BA7" w14:textId="5A5C2A97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68">
            <w:r w:rsidRPr="000064D7" w:rsidR="00980FEA">
              <w:rPr>
                <w:rStyle w:val="Lienhypertexte"/>
                <w:noProof/>
              </w:rPr>
              <w:t>2.1.3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Règles de Gestion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_Toc76718768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4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55AF4444" w14:textId="12F1242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69">
            <w:r w:rsidRPr="000064D7" w:rsidR="00980FEA">
              <w:rPr>
                <w:rStyle w:val="Lienhypertexte"/>
                <w:noProof/>
              </w:rPr>
              <w:t>2.1.4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Scénarii de Test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_Toc76718769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5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3FDAD34C" w14:textId="36CC46D2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70">
            <w:r w:rsidRPr="000064D7" w:rsidR="00980FEA">
              <w:rPr>
                <w:rStyle w:val="Lienhypertexte"/>
                <w:noProof/>
              </w:rPr>
              <w:t>2.2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Analyse détaillée Gap :  D13.G02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_Toc76718770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5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48E8E858" w14:textId="7B45335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71">
            <w:r w:rsidRPr="000064D7" w:rsidR="00980FEA">
              <w:rPr>
                <w:rStyle w:val="Lienhypertexte"/>
                <w:noProof/>
              </w:rPr>
              <w:t>2.2.1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Existant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_Toc76718771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5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2A265ABA" w14:textId="295EC4DB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72">
            <w:r w:rsidRPr="000064D7" w:rsidR="00980FEA">
              <w:rPr>
                <w:rStyle w:val="Lienhypertexte"/>
                <w:noProof/>
              </w:rPr>
              <w:t>2.2.2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Modifications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_Toc76718772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5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1C73547C" w14:textId="25109D92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73">
            <w:r w:rsidRPr="000064D7" w:rsidR="00980FEA">
              <w:rPr>
                <w:rStyle w:val="Lienhypertexte"/>
                <w:noProof/>
              </w:rPr>
              <w:t>2.2.3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Règles de Gestion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_Toc76718773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5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0F7CD465" w14:textId="2BA14928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74">
            <w:r w:rsidRPr="000064D7" w:rsidR="00980FEA">
              <w:rPr>
                <w:rStyle w:val="Lienhypertexte"/>
                <w:noProof/>
              </w:rPr>
              <w:t>2.2.4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Scénarii de Test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_Toc76718774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5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42ECD4C6" w14:textId="67CF640A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75">
            <w:r w:rsidRPr="000064D7" w:rsidR="00980FEA">
              <w:rPr>
                <w:rStyle w:val="Lienhypertexte"/>
                <w:noProof/>
              </w:rPr>
              <w:t>2.3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Analyse Fonctionnelle Détaillée Gap : D13.G03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_Toc76718775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12AB7E9C" w14:textId="1DDC2C50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76">
            <w:r w:rsidRPr="000064D7" w:rsidR="00980FEA">
              <w:rPr>
                <w:rStyle w:val="Lienhypertexte"/>
                <w:noProof/>
              </w:rPr>
              <w:t>2.3.1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Existant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_Toc76718776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5824CF82" w14:textId="2F6DA1B7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77">
            <w:r w:rsidRPr="000064D7" w:rsidR="00980FEA">
              <w:rPr>
                <w:rStyle w:val="Lienhypertexte"/>
                <w:noProof/>
              </w:rPr>
              <w:t>2.3.2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Modifications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_Toc76718777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173987D8" w14:textId="262BDDD4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78">
            <w:r w:rsidRPr="000064D7" w:rsidR="00980FEA">
              <w:rPr>
                <w:rStyle w:val="Lienhypertexte"/>
                <w:noProof/>
              </w:rPr>
              <w:t>2.3.3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Règles de Gestion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_Toc76718778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151D263D" w14:textId="67830A00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79">
            <w:r w:rsidRPr="000064D7" w:rsidR="00980FEA">
              <w:rPr>
                <w:rStyle w:val="Lienhypertexte"/>
                <w:noProof/>
              </w:rPr>
              <w:t>2.3.4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Scénarii de Test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_Toc76718779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1A50B18D" w14:textId="4459D6C6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80">
            <w:r w:rsidRPr="000064D7" w:rsidR="00980FEA">
              <w:rPr>
                <w:rStyle w:val="Lienhypertexte"/>
                <w:noProof/>
              </w:rPr>
              <w:t>2.4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Analyse détaillée Gap :  D13.G04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_Toc76718780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24B83B53" w14:textId="5D38D997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81">
            <w:r w:rsidRPr="000064D7" w:rsidR="00980FEA">
              <w:rPr>
                <w:rStyle w:val="Lienhypertexte"/>
                <w:noProof/>
              </w:rPr>
              <w:t>2.4.1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Existant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_Toc76718781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4AC8B578" w14:textId="001B94D0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82">
            <w:r w:rsidRPr="000064D7" w:rsidR="00980FEA">
              <w:rPr>
                <w:rStyle w:val="Lienhypertexte"/>
                <w:noProof/>
              </w:rPr>
              <w:t>2.4.2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Modifications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_Toc76718782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6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10E6A007" w14:textId="3782488D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83">
            <w:r w:rsidRPr="000064D7" w:rsidR="00980FEA">
              <w:rPr>
                <w:rStyle w:val="Lienhypertexte"/>
                <w:noProof/>
              </w:rPr>
              <w:t>2.4.3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Règles de Gestion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_Toc76718783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7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="00980FEA" w:rsidRDefault="004B598B" w14:paraId="7A95E170" w14:textId="37BC4163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history="1" w:anchor="_Toc76718784">
            <w:r w:rsidRPr="000064D7" w:rsidR="00980FEA">
              <w:rPr>
                <w:rStyle w:val="Lienhypertexte"/>
                <w:noProof/>
              </w:rPr>
              <w:t>2.4.4</w:t>
            </w:r>
            <w:r w:rsidR="00980FEA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0064D7" w:rsidR="00980FEA">
              <w:rPr>
                <w:rStyle w:val="Lienhypertexte"/>
                <w:noProof/>
              </w:rPr>
              <w:t>Scénarii de Test</w:t>
            </w:r>
            <w:r w:rsidR="00980FEA">
              <w:rPr>
                <w:noProof/>
                <w:webHidden/>
              </w:rPr>
              <w:tab/>
            </w:r>
            <w:r w:rsidR="00980FEA">
              <w:rPr>
                <w:noProof/>
                <w:webHidden/>
              </w:rPr>
              <w:fldChar w:fldCharType="begin"/>
            </w:r>
            <w:r w:rsidR="00980FEA">
              <w:rPr>
                <w:noProof/>
                <w:webHidden/>
              </w:rPr>
              <w:instrText xml:space="preserve"> PAGEREF _Toc76718784 \h </w:instrText>
            </w:r>
            <w:r w:rsidR="00980FEA">
              <w:rPr>
                <w:noProof/>
                <w:webHidden/>
              </w:rPr>
            </w:r>
            <w:r w:rsidR="00980FEA">
              <w:rPr>
                <w:noProof/>
                <w:webHidden/>
              </w:rPr>
              <w:fldChar w:fldCharType="separate"/>
            </w:r>
            <w:r w:rsidR="00980FEA">
              <w:rPr>
                <w:noProof/>
                <w:webHidden/>
              </w:rPr>
              <w:t>7</w:t>
            </w:r>
            <w:r w:rsidR="00980FEA">
              <w:rPr>
                <w:noProof/>
                <w:webHidden/>
              </w:rPr>
              <w:fldChar w:fldCharType="end"/>
            </w:r>
          </w:hyperlink>
        </w:p>
        <w:p w:rsidRPr="00684A51" w:rsidR="00106D9D" w:rsidP="000A6E90" w:rsidRDefault="00106D9D" w14:paraId="1395F8C6" w14:textId="12A3A853">
          <w:r w:rsidRPr="00684A51">
            <w:fldChar w:fldCharType="end"/>
          </w:r>
        </w:p>
      </w:sdtContent>
    </w:sdt>
    <w:p w:rsidRPr="00684A51" w:rsidR="00106D9D" w:rsidP="000A6E90" w:rsidRDefault="00106D9D" w14:paraId="7B758C15" w14:textId="77777777"/>
    <w:p w:rsidRPr="00684A51" w:rsidR="00106D9D" w:rsidP="000A6E90" w:rsidRDefault="00106D9D" w14:paraId="678BFEC2" w14:textId="77777777">
      <w:r w:rsidRPr="00684A51">
        <w:tab/>
      </w:r>
    </w:p>
    <w:p w:rsidRPr="00684A51" w:rsidR="00106D9D" w:rsidP="000A6E90" w:rsidRDefault="00106D9D" w14:paraId="00B93F82" w14:textId="77777777"/>
    <w:p w:rsidRPr="00684A51" w:rsidR="00106D9D" w:rsidP="000A6E90" w:rsidRDefault="00106D9D" w14:paraId="5DC60856" w14:textId="77777777">
      <w:r w:rsidRPr="00684A51">
        <w:br w:type="page"/>
      </w:r>
    </w:p>
    <w:p w:rsidRPr="00684A51" w:rsidR="00106D9D" w:rsidP="000A6E90" w:rsidRDefault="00106D9D" w14:paraId="113AA83C" w14:textId="77777777"/>
    <w:p w:rsidRPr="00684A51" w:rsidR="00106D9D" w:rsidP="000A6E90" w:rsidRDefault="00106D9D" w14:paraId="1254AE56" w14:textId="77777777"/>
    <w:p w:rsidRPr="00790891" w:rsidR="00106D9D" w:rsidP="00790891" w:rsidRDefault="00106D9D" w14:paraId="55B0D6FB" w14:textId="77777777">
      <w:pPr>
        <w:jc w:val="center"/>
        <w:rPr>
          <w:sz w:val="32"/>
          <w:szCs w:val="32"/>
        </w:rPr>
      </w:pPr>
      <w:r w:rsidRPr="00790891">
        <w:rPr>
          <w:sz w:val="32"/>
          <w:szCs w:val="32"/>
        </w:rPr>
        <w:t>Tableau des Modifications</w:t>
      </w:r>
    </w:p>
    <w:p w:rsidRPr="00684A51" w:rsidR="00106D9D" w:rsidP="000A6E90" w:rsidRDefault="00106D9D" w14:paraId="7C344ECB" w14:textId="7777777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Pr="00684A51" w:rsidR="00106D9D" w:rsidTr="00D7375C" w14:paraId="7EFE65D1" w14:textId="77777777">
        <w:tc>
          <w:tcPr>
            <w:tcW w:w="2264" w:type="dxa"/>
          </w:tcPr>
          <w:p w:rsidRPr="005B59FE" w:rsidR="00106D9D" w:rsidP="000A6E90" w:rsidRDefault="00106D9D" w14:paraId="7DBFCC5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:rsidRPr="005B59FE" w:rsidR="00106D9D" w:rsidP="000A6E90" w:rsidRDefault="00106D9D" w14:paraId="420FE71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:rsidRPr="005B59FE" w:rsidR="00106D9D" w:rsidP="000A6E90" w:rsidRDefault="00106D9D" w14:paraId="77227A48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:rsidRPr="005B59FE" w:rsidR="00106D9D" w:rsidP="000A6E90" w:rsidRDefault="00106D9D" w14:paraId="00BA1D30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Validée par</w:t>
            </w:r>
          </w:p>
        </w:tc>
      </w:tr>
      <w:tr w:rsidRPr="00684A51" w:rsidR="00106D9D" w:rsidTr="00D7375C" w14:paraId="1689F2BA" w14:textId="77777777">
        <w:tc>
          <w:tcPr>
            <w:tcW w:w="2264" w:type="dxa"/>
          </w:tcPr>
          <w:p w:rsidRPr="00684A51" w:rsidR="00106D9D" w:rsidP="000A6E90" w:rsidRDefault="00106D9D" w14:paraId="009509A7" w14:textId="5BDA3F1A">
            <w:r w:rsidRPr="00684A51">
              <w:t>V</w:t>
            </w:r>
            <w:r w:rsidRPr="00684A51" w:rsidR="002A187A">
              <w:t>1.0</w:t>
            </w:r>
          </w:p>
        </w:tc>
        <w:tc>
          <w:tcPr>
            <w:tcW w:w="2264" w:type="dxa"/>
          </w:tcPr>
          <w:p w:rsidRPr="00684A51" w:rsidR="00106D9D" w:rsidP="000A6E90" w:rsidRDefault="006D7EFC" w14:paraId="709FFAF2" w14:textId="0ACF7618">
            <w:r>
              <w:t>0</w:t>
            </w:r>
            <w:r w:rsidR="00A82BEF">
              <w:t>5</w:t>
            </w:r>
            <w:r>
              <w:t>/07</w:t>
            </w:r>
            <w:r w:rsidRPr="00684A51" w:rsidR="002A187A">
              <w:t>/2021</w:t>
            </w:r>
          </w:p>
        </w:tc>
        <w:tc>
          <w:tcPr>
            <w:tcW w:w="2264" w:type="dxa"/>
          </w:tcPr>
          <w:p w:rsidRPr="00684A51" w:rsidR="00106D9D" w:rsidP="000A6E90" w:rsidRDefault="002A187A" w14:paraId="592A400D" w14:textId="64A279C9">
            <w:r w:rsidRPr="00684A51">
              <w:t>Version initiale</w:t>
            </w:r>
          </w:p>
        </w:tc>
        <w:tc>
          <w:tcPr>
            <w:tcW w:w="2264" w:type="dxa"/>
          </w:tcPr>
          <w:p w:rsidRPr="00684A51" w:rsidR="00106D9D" w:rsidP="000A6E90" w:rsidRDefault="00B73BDC" w14:paraId="44E81567" w14:textId="2BB66299">
            <w:r>
              <w:t>Amani Sliman</w:t>
            </w:r>
            <w:r w:rsidRPr="00684A51" w:rsidR="002A187A">
              <w:br/>
            </w:r>
            <w:r w:rsidRPr="00684A51" w:rsidR="002A187A">
              <w:t>Non validée par le client</w:t>
            </w:r>
          </w:p>
        </w:tc>
      </w:tr>
    </w:tbl>
    <w:p w:rsidRPr="00684A51" w:rsidR="00106D9D" w:rsidP="000A6E90" w:rsidRDefault="00106D9D" w14:paraId="181B487B" w14:textId="77777777"/>
    <w:p w:rsidRPr="00684A51" w:rsidR="00106D9D" w:rsidP="001B15F8" w:rsidRDefault="00106D9D" w14:paraId="69B862A9" w14:textId="77777777">
      <w:pPr>
        <w:pStyle w:val="Titre1"/>
        <w:numPr>
          <w:ilvl w:val="0"/>
          <w:numId w:val="0"/>
        </w:numPr>
        <w:ind w:left="432"/>
      </w:pPr>
      <w:r w:rsidRPr="00684A51">
        <w:br w:type="page"/>
      </w:r>
    </w:p>
    <w:p w:rsidRPr="00D9777D" w:rsidR="00884AFA" w:rsidP="00F707B2" w:rsidRDefault="00884AFA" w14:paraId="3EB272D5" w14:textId="15B3CA26">
      <w:pPr>
        <w:pStyle w:val="Titre1"/>
        <w:numPr>
          <w:ilvl w:val="0"/>
          <w:numId w:val="7"/>
        </w:numPr>
      </w:pPr>
      <w:bookmarkStart w:name="_Toc76718763" w:id="0"/>
      <w:r w:rsidRPr="00D9777D">
        <w:lastRenderedPageBreak/>
        <w:t xml:space="preserve">Besoins </w:t>
      </w:r>
      <w:r w:rsidRPr="00226CE9">
        <w:t>Clients</w:t>
      </w:r>
      <w:bookmarkEnd w:id="0"/>
      <w:r w:rsidR="00FF58B3">
        <w:tab/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2220"/>
        <w:gridCol w:w="5800"/>
      </w:tblGrid>
      <w:tr w:rsidRPr="00684A51" w:rsidR="00452588" w:rsidTr="006B2096" w14:paraId="6B76CB9F" w14:textId="77777777">
        <w:tc>
          <w:tcPr>
            <w:tcW w:w="1036" w:type="dxa"/>
          </w:tcPr>
          <w:p w:rsidRPr="00CA63CE" w:rsidR="00452588" w:rsidP="001B15F8" w:rsidRDefault="00452588" w14:paraId="5EEC2F5E" w14:textId="77777777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ID</w:t>
            </w:r>
          </w:p>
        </w:tc>
        <w:tc>
          <w:tcPr>
            <w:tcW w:w="2220" w:type="dxa"/>
          </w:tcPr>
          <w:p w:rsidRPr="00CA63CE" w:rsidR="00452588" w:rsidP="001B15F8" w:rsidRDefault="00F85E05" w14:paraId="7518416D" w14:textId="2F5B54FF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Objet</w:t>
            </w:r>
          </w:p>
        </w:tc>
        <w:tc>
          <w:tcPr>
            <w:tcW w:w="5800" w:type="dxa"/>
          </w:tcPr>
          <w:p w:rsidRPr="00CA63CE" w:rsidR="00452588" w:rsidP="001B15F8" w:rsidRDefault="00452588" w14:paraId="25E208C2" w14:textId="3769E8E4">
            <w:pPr>
              <w:rPr>
                <w:b/>
                <w:bCs/>
              </w:rPr>
            </w:pPr>
            <w:r w:rsidRPr="00CA63CE">
              <w:rPr>
                <w:b/>
                <w:bCs/>
              </w:rPr>
              <w:t>Description</w:t>
            </w:r>
          </w:p>
        </w:tc>
      </w:tr>
      <w:tr w:rsidRPr="00684A51" w:rsidR="00C06E10" w:rsidTr="006B2096" w14:paraId="6209DFE0" w14:textId="77777777">
        <w:tc>
          <w:tcPr>
            <w:tcW w:w="1036" w:type="dxa"/>
          </w:tcPr>
          <w:p w:rsidRPr="00684A51" w:rsidR="00C06E10" w:rsidP="001B15F8" w:rsidRDefault="006570DA" w14:paraId="4942ED0B" w14:textId="306F394D">
            <w:pPr>
              <w:jc w:val="both"/>
            </w:pPr>
            <w:r>
              <w:t>D13</w:t>
            </w:r>
            <w:r w:rsidR="00C06E10">
              <w:t>.B0</w:t>
            </w:r>
            <w:r w:rsidR="003C1B64">
              <w:t>1</w:t>
            </w:r>
          </w:p>
        </w:tc>
        <w:tc>
          <w:tcPr>
            <w:tcW w:w="2220" w:type="dxa"/>
          </w:tcPr>
          <w:p w:rsidRPr="00684A51" w:rsidR="00C06E10" w:rsidP="001B15F8" w:rsidRDefault="00A82BEF" w14:paraId="278C8E92" w14:textId="1D2063A4">
            <w:pPr>
              <w:jc w:val="both"/>
            </w:pPr>
            <w:r>
              <w:t>Accessoires</w:t>
            </w:r>
          </w:p>
        </w:tc>
        <w:tc>
          <w:tcPr>
            <w:tcW w:w="5800" w:type="dxa"/>
          </w:tcPr>
          <w:p w:rsidR="00F85467" w:rsidP="001B15F8" w:rsidRDefault="00A82BEF" w14:paraId="56464D21" w14:textId="53115DA2">
            <w:pPr>
              <w:jc w:val="both"/>
            </w:pPr>
            <w:r>
              <w:t>Permettre la configuration e</w:t>
            </w:r>
            <w:r w:rsidR="005E4C4E">
              <w:t>t le contrôle des accessoires.</w:t>
            </w:r>
          </w:p>
        </w:tc>
      </w:tr>
    </w:tbl>
    <w:p w:rsidRPr="00684A51" w:rsidR="00884AFA" w:rsidP="001B15F8" w:rsidRDefault="00884AFA" w14:paraId="235C5269" w14:textId="77777777">
      <w:pPr>
        <w:pStyle w:val="Titre1"/>
      </w:pPr>
      <w:bookmarkStart w:name="_Toc76718764" w:id="1"/>
      <w:r w:rsidRPr="00684A51">
        <w:t>Indentification des Gaps</w:t>
      </w:r>
      <w:bookmarkEnd w:id="1"/>
    </w:p>
    <w:p w:rsidRPr="00684A51" w:rsidR="00884AFA" w:rsidP="001B15F8" w:rsidRDefault="00884AFA" w14:paraId="52C6FB72" w14:textId="0FA86FBB">
      <w:pPr>
        <w:jc w:val="both"/>
      </w:pPr>
      <w:r w:rsidRPr="00684A51">
        <w:t>La liste suivante définit les écarts/adaptations/suppression par rapport aux fonctionnalités existantes</w:t>
      </w:r>
      <w:r w:rsidR="00300352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Pr="00684A51" w:rsidR="00884AFA" w:rsidTr="00A220D8" w14:paraId="3C775D61" w14:textId="77777777">
        <w:tc>
          <w:tcPr>
            <w:tcW w:w="1058" w:type="dxa"/>
          </w:tcPr>
          <w:p w:rsidRPr="005B59FE" w:rsidR="00884AFA" w:rsidP="001B15F8" w:rsidRDefault="00884AFA" w14:paraId="36A936D5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:rsidRPr="005B59FE" w:rsidR="00884AFA" w:rsidP="001B15F8" w:rsidRDefault="00884AFA" w14:paraId="14A94ADF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:rsidRPr="005B59FE" w:rsidR="00884AFA" w:rsidP="001B15F8" w:rsidRDefault="00884AFA" w14:paraId="3DA9F70C" w14:textId="77777777">
            <w:pPr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684DD5" w:rsidTr="00A220D8" w14:paraId="52FBFD2D" w14:textId="77777777">
        <w:tc>
          <w:tcPr>
            <w:tcW w:w="1058" w:type="dxa"/>
          </w:tcPr>
          <w:p w:rsidRPr="00684A51" w:rsidR="00684DD5" w:rsidP="001B15F8" w:rsidRDefault="006570DA" w14:paraId="1A8FF0DD" w14:textId="39264325">
            <w:pPr>
              <w:jc w:val="both"/>
            </w:pPr>
            <w:r>
              <w:t>D13</w:t>
            </w:r>
            <w:r w:rsidRPr="00684A51" w:rsidR="00684DD5">
              <w:t>.G0</w:t>
            </w:r>
            <w:r w:rsidR="00A220D8">
              <w:t>1</w:t>
            </w:r>
          </w:p>
        </w:tc>
        <w:tc>
          <w:tcPr>
            <w:tcW w:w="1443" w:type="dxa"/>
          </w:tcPr>
          <w:p w:rsidRPr="00684A51" w:rsidR="00684DD5" w:rsidP="001B15F8" w:rsidRDefault="00EB3159" w14:paraId="1F18183E" w14:textId="023A9560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:rsidRPr="00684A51" w:rsidR="00922900" w:rsidP="001B15F8" w:rsidRDefault="008C147C" w14:paraId="7A66C0B6" w14:textId="25258080">
            <w:pPr>
              <w:jc w:val="both"/>
            </w:pPr>
            <w:r>
              <w:t>Ajouter une configuration des accessoires</w:t>
            </w:r>
            <w:r w:rsidR="00304936">
              <w:t>.</w:t>
            </w:r>
          </w:p>
        </w:tc>
      </w:tr>
      <w:tr w:rsidRPr="00684A51" w:rsidR="00AE092C" w:rsidTr="00A220D8" w14:paraId="16783FB4" w14:textId="77777777">
        <w:tc>
          <w:tcPr>
            <w:tcW w:w="1058" w:type="dxa"/>
          </w:tcPr>
          <w:p w:rsidR="00AE092C" w:rsidP="001B15F8" w:rsidRDefault="00AE092C" w14:paraId="7EE0C951" w14:textId="3B68312A">
            <w:pPr>
              <w:jc w:val="both"/>
            </w:pPr>
            <w:r>
              <w:t>D13.G02</w:t>
            </w:r>
          </w:p>
        </w:tc>
        <w:tc>
          <w:tcPr>
            <w:tcW w:w="1443" w:type="dxa"/>
          </w:tcPr>
          <w:p w:rsidR="00AE092C" w:rsidP="001B15F8" w:rsidRDefault="00AE092C" w14:paraId="10983272" w14:textId="18A91345">
            <w:pPr>
              <w:jc w:val="both"/>
            </w:pPr>
            <w:r>
              <w:t>Ajou</w:t>
            </w:r>
            <w:r w:rsidR="00A32D7D">
              <w:t>t</w:t>
            </w:r>
          </w:p>
        </w:tc>
        <w:tc>
          <w:tcPr>
            <w:tcW w:w="6555" w:type="dxa"/>
          </w:tcPr>
          <w:p w:rsidR="00AE092C" w:rsidP="001B15F8" w:rsidRDefault="00AE092C" w14:paraId="39D4095E" w14:textId="15F5A26D">
            <w:pPr>
              <w:jc w:val="both"/>
            </w:pPr>
            <w:r>
              <w:t>A</w:t>
            </w:r>
            <w:r w:rsidR="00805303">
              <w:t>dapter le modal d’ajout des produits pour paramétrer les accessoires.</w:t>
            </w:r>
          </w:p>
        </w:tc>
      </w:tr>
      <w:tr w:rsidRPr="00684A51" w:rsidR="00595CF6" w:rsidTr="00A220D8" w14:paraId="294FCC4C" w14:textId="77777777">
        <w:tc>
          <w:tcPr>
            <w:tcW w:w="1058" w:type="dxa"/>
          </w:tcPr>
          <w:p w:rsidR="00595CF6" w:rsidP="001B15F8" w:rsidRDefault="00595CF6" w14:paraId="105D3F8F" w14:textId="0D840C35">
            <w:pPr>
              <w:jc w:val="both"/>
            </w:pPr>
            <w:r>
              <w:t>D13.G03</w:t>
            </w:r>
          </w:p>
        </w:tc>
        <w:tc>
          <w:tcPr>
            <w:tcW w:w="1443" w:type="dxa"/>
          </w:tcPr>
          <w:p w:rsidR="00595CF6" w:rsidP="001B15F8" w:rsidRDefault="00A32D7D" w14:paraId="645BF8E2" w14:textId="7A80D20C">
            <w:pPr>
              <w:jc w:val="both"/>
            </w:pPr>
            <w:r>
              <w:t>Modification</w:t>
            </w:r>
          </w:p>
        </w:tc>
        <w:tc>
          <w:tcPr>
            <w:tcW w:w="6555" w:type="dxa"/>
          </w:tcPr>
          <w:p w:rsidR="00595CF6" w:rsidP="001B15F8" w:rsidRDefault="001E2BCD" w14:paraId="3767EF30" w14:textId="42292288">
            <w:pPr>
              <w:jc w:val="both"/>
            </w:pPr>
            <w:r>
              <w:t>Adapter le fichier de chargement des produits pour supporter l’affectation des accessoires.</w:t>
            </w:r>
          </w:p>
        </w:tc>
      </w:tr>
      <w:tr w:rsidRPr="00684A51" w:rsidR="001E2BCD" w:rsidTr="00A220D8" w14:paraId="661AF331" w14:textId="77777777">
        <w:tc>
          <w:tcPr>
            <w:tcW w:w="1058" w:type="dxa"/>
          </w:tcPr>
          <w:p w:rsidR="001E2BCD" w:rsidP="001B15F8" w:rsidRDefault="001E2BCD" w14:paraId="0FBF547A" w14:textId="42F9DE6D">
            <w:pPr>
              <w:jc w:val="both"/>
            </w:pPr>
            <w:r>
              <w:t>D13.G04</w:t>
            </w:r>
          </w:p>
        </w:tc>
        <w:tc>
          <w:tcPr>
            <w:tcW w:w="1443" w:type="dxa"/>
          </w:tcPr>
          <w:p w:rsidR="001E2BCD" w:rsidP="001B15F8" w:rsidRDefault="001E2BCD" w14:paraId="3A188F75" w14:textId="00B6AAA5">
            <w:pPr>
              <w:jc w:val="both"/>
            </w:pPr>
            <w:r>
              <w:t>Ajout</w:t>
            </w:r>
          </w:p>
        </w:tc>
        <w:tc>
          <w:tcPr>
            <w:tcW w:w="6555" w:type="dxa"/>
          </w:tcPr>
          <w:p w:rsidR="001E2BCD" w:rsidP="001B15F8" w:rsidRDefault="001E2BCD" w14:paraId="5B444BC0" w14:textId="164BCE6F">
            <w:pPr>
              <w:jc w:val="both"/>
            </w:pPr>
            <w:r>
              <w:t>Ajouter une instruction « Déposer Accessoires ».</w:t>
            </w:r>
          </w:p>
        </w:tc>
      </w:tr>
    </w:tbl>
    <w:p w:rsidR="008714A9" w:rsidP="008714A9" w:rsidRDefault="008714A9" w14:paraId="608B228A" w14:textId="65E646B1">
      <w:pPr>
        <w:pStyle w:val="Titre2"/>
      </w:pPr>
      <w:bookmarkStart w:name="_Toc66124474" w:id="2"/>
      <w:bookmarkStart w:name="_Toc76718765" w:id="3"/>
      <w:r w:rsidRPr="003F1782">
        <w:t>Analyse</w:t>
      </w:r>
      <w:r>
        <w:t xml:space="preserve"> Fonctionnelle D</w:t>
      </w:r>
      <w:r w:rsidRPr="003F1782">
        <w:t>étaillée Gap : D1</w:t>
      </w:r>
      <w:r w:rsidR="005D117E">
        <w:t>3</w:t>
      </w:r>
      <w:r w:rsidRPr="003F1782">
        <w:t>.</w:t>
      </w:r>
      <w:r>
        <w:t>G0</w:t>
      </w:r>
      <w:bookmarkEnd w:id="2"/>
      <w:r w:rsidR="005D117E">
        <w:t>1</w:t>
      </w:r>
      <w:bookmarkEnd w:id="3"/>
    </w:p>
    <w:p w:rsidRPr="00684A51" w:rsidR="008714A9" w:rsidP="008714A9" w:rsidRDefault="008714A9" w14:paraId="54B8FE25" w14:textId="77777777">
      <w:pPr>
        <w:pStyle w:val="Titre3"/>
      </w:pPr>
      <w:bookmarkStart w:name="_Toc66124475" w:id="4"/>
      <w:bookmarkStart w:name="_Toc76718766" w:id="5"/>
      <w:r w:rsidRPr="00684A51">
        <w:t>Existant</w:t>
      </w:r>
      <w:bookmarkEnd w:id="4"/>
      <w:bookmarkEnd w:id="5"/>
    </w:p>
    <w:p w:rsidR="008714A9" w:rsidP="005D117E" w:rsidRDefault="008714A9" w14:paraId="47055544" w14:textId="73B9867D">
      <w:pPr>
        <w:jc w:val="both"/>
      </w:pPr>
      <w:r w:rsidRPr="000A6E90">
        <w:t xml:space="preserve">Ce gap touche l’écran Smart Factory / Accueil / Configuration / Usine / Produit. </w:t>
      </w:r>
    </w:p>
    <w:p w:rsidRPr="00684A51" w:rsidR="008714A9" w:rsidP="008714A9" w:rsidRDefault="008714A9" w14:paraId="7E0C4CB9" w14:textId="77777777">
      <w:pPr>
        <w:pStyle w:val="Titre3"/>
      </w:pPr>
      <w:bookmarkStart w:name="_Toc66124476" w:id="6"/>
      <w:bookmarkStart w:name="_Toc76718767" w:id="7"/>
      <w:r w:rsidRPr="00684A51">
        <w:t>Modifications</w:t>
      </w:r>
      <w:bookmarkEnd w:id="6"/>
      <w:bookmarkEnd w:id="7"/>
    </w:p>
    <w:p w:rsidR="008714A9" w:rsidP="00F707B2" w:rsidRDefault="008714A9" w14:paraId="38E84959" w14:textId="3B16932C">
      <w:pPr>
        <w:pStyle w:val="Paragraphedeliste"/>
        <w:numPr>
          <w:ilvl w:val="0"/>
          <w:numId w:val="5"/>
        </w:numPr>
        <w:jc w:val="both"/>
      </w:pPr>
      <w:r>
        <w:t xml:space="preserve">Ajouter le bouton « Gestion des </w:t>
      </w:r>
      <w:r w:rsidR="005D117E">
        <w:t>Accessoires</w:t>
      </w:r>
      <w:r>
        <w:t>».</w:t>
      </w:r>
    </w:p>
    <w:p w:rsidR="008714A9" w:rsidP="00F707B2" w:rsidRDefault="008714A9" w14:paraId="4252A3CA" w14:textId="425E08BD">
      <w:pPr>
        <w:pStyle w:val="Paragraphedeliste"/>
        <w:numPr>
          <w:ilvl w:val="0"/>
          <w:numId w:val="5"/>
        </w:numPr>
        <w:jc w:val="both"/>
      </w:pPr>
      <w:r>
        <w:t xml:space="preserve">Dans « Gestion des </w:t>
      </w:r>
      <w:r w:rsidR="005D117E">
        <w:t>Accessoires</w:t>
      </w:r>
      <w:r>
        <w:t xml:space="preserve"> », rajouter un nouveau tableau Gestion des </w:t>
      </w:r>
      <w:r w:rsidR="00531A6E">
        <w:t>Accessoires</w:t>
      </w:r>
      <w:r>
        <w:t>.</w:t>
      </w:r>
    </w:p>
    <w:p w:rsidR="008714A9" w:rsidP="00F707B2" w:rsidRDefault="008714A9" w14:paraId="776248A8" w14:textId="5B2D9CDC">
      <w:pPr>
        <w:pStyle w:val="Paragraphedeliste"/>
        <w:numPr>
          <w:ilvl w:val="0"/>
          <w:numId w:val="5"/>
        </w:numPr>
        <w:jc w:val="both"/>
      </w:pPr>
      <w:r>
        <w:t xml:space="preserve">Dans « Gestion des </w:t>
      </w:r>
      <w:r w:rsidR="007F073A">
        <w:t>Accessoires</w:t>
      </w:r>
      <w:r>
        <w:t xml:space="preserve"> », ajouter un bouton « + » qui affiche un modal permettant la création </w:t>
      </w:r>
      <w:r w:rsidR="00E30CB9">
        <w:t>d’un nouvel Accessoire</w:t>
      </w:r>
      <w:r>
        <w:t>.</w:t>
      </w:r>
    </w:p>
    <w:p w:rsidR="008714A9" w:rsidP="00F707B2" w:rsidRDefault="008714A9" w14:paraId="108A51CA" w14:textId="5F242FA9">
      <w:pPr>
        <w:pStyle w:val="Paragraphedeliste"/>
        <w:numPr>
          <w:ilvl w:val="0"/>
          <w:numId w:val="5"/>
        </w:numPr>
        <w:jc w:val="both"/>
      </w:pPr>
      <w:r>
        <w:t>Ajouter les champs suivants dans le tableau Gestion des</w:t>
      </w:r>
      <w:r w:rsidRPr="00E30CB9" w:rsidR="00E30CB9">
        <w:t xml:space="preserve"> </w:t>
      </w:r>
      <w:r w:rsidR="00E30CB9">
        <w:t xml:space="preserve">Accessoires </w:t>
      </w:r>
      <w:r>
        <w:t>:</w:t>
      </w:r>
    </w:p>
    <w:p w:rsidRPr="00684A51" w:rsidR="008714A9" w:rsidP="00F707B2" w:rsidRDefault="008714A9" w14:paraId="2570767F" w14:textId="406509FA">
      <w:pPr>
        <w:pStyle w:val="Paragraphedeliste"/>
        <w:numPr>
          <w:ilvl w:val="0"/>
          <w:numId w:val="2"/>
        </w:numPr>
        <w:jc w:val="both"/>
      </w:pPr>
      <w:r w:rsidRPr="00684A51">
        <w:t>« </w:t>
      </w:r>
      <w:r>
        <w:t xml:space="preserve">Code </w:t>
      </w:r>
      <w:r w:rsidR="00E30CB9">
        <w:t>Accessoire</w:t>
      </w:r>
      <w:r>
        <w:t xml:space="preserve"> </w:t>
      </w:r>
      <w:r w:rsidRPr="00684A51">
        <w:t>»</w:t>
      </w:r>
      <w:r>
        <w:t> : C’est l’identifiant unique de l’</w:t>
      </w:r>
      <w:r w:rsidR="00E30CB9">
        <w:t>Accessoire</w:t>
      </w:r>
      <w:r>
        <w:t>. Il est généré par L’ERP.</w:t>
      </w:r>
    </w:p>
    <w:p w:rsidRPr="00684A51" w:rsidR="008714A9" w:rsidP="00F707B2" w:rsidRDefault="008714A9" w14:paraId="667E9DE2" w14:textId="77777777">
      <w:pPr>
        <w:pStyle w:val="Paragraphedeliste"/>
        <w:numPr>
          <w:ilvl w:val="0"/>
          <w:numId w:val="2"/>
        </w:numPr>
        <w:jc w:val="both"/>
      </w:pPr>
      <w:r w:rsidRPr="00684A51">
        <w:t>« Libellé »</w:t>
      </w:r>
      <w:r>
        <w:t xml:space="preserve"> : </w:t>
      </w:r>
      <w:bookmarkStart w:name="_Hlk65609419" w:id="8"/>
      <w:r>
        <w:t>Chaîne de caractères définie par le client.</w:t>
      </w:r>
    </w:p>
    <w:bookmarkEnd w:id="8"/>
    <w:p w:rsidRPr="00684A51" w:rsidR="008714A9" w:rsidP="00F707B2" w:rsidRDefault="008714A9" w14:paraId="0174A5EA" w14:textId="28B998C0">
      <w:pPr>
        <w:pStyle w:val="Paragraphedeliste"/>
        <w:numPr>
          <w:ilvl w:val="0"/>
          <w:numId w:val="2"/>
        </w:numPr>
        <w:jc w:val="both"/>
      </w:pPr>
      <w:r w:rsidRPr="00684A51">
        <w:t>« Poids</w:t>
      </w:r>
      <w:r>
        <w:t xml:space="preserve"> </w:t>
      </w:r>
      <w:r w:rsidRPr="00684A51">
        <w:t>»</w:t>
      </w:r>
      <w:r>
        <w:t> : Le poids nominal de l’</w:t>
      </w:r>
      <w:r w:rsidR="003E6C21">
        <w:t>Accessoire</w:t>
      </w:r>
      <w:r>
        <w:t xml:space="preserve"> &gt; 0.</w:t>
      </w:r>
      <w:r w:rsidRPr="00684A51">
        <w:t xml:space="preserve"> </w:t>
      </w:r>
    </w:p>
    <w:p w:rsidRPr="00684A51" w:rsidR="008714A9" w:rsidP="00F707B2" w:rsidRDefault="008714A9" w14:paraId="730DBF39" w14:textId="547F4E06">
      <w:pPr>
        <w:pStyle w:val="Paragraphedeliste"/>
        <w:numPr>
          <w:ilvl w:val="0"/>
          <w:numId w:val="2"/>
        </w:numPr>
        <w:jc w:val="both"/>
      </w:pPr>
      <w:r w:rsidRPr="00684A51">
        <w:t>« Poids Tolérance- »</w:t>
      </w:r>
      <w:r>
        <w:t xml:space="preserve"> : La tolérance minimale du poids </w:t>
      </w:r>
      <w:r w:rsidR="00901B9E">
        <w:t>de l’accessoire</w:t>
      </w:r>
      <w:r>
        <w:t>. Valeur supérieure ou égale à zéro et strictement inférieure au poids de l’</w:t>
      </w:r>
      <w:r w:rsidR="00D01F84">
        <w:t>Accessoire</w:t>
      </w:r>
      <w:r>
        <w:t>.</w:t>
      </w:r>
    </w:p>
    <w:p w:rsidR="008714A9" w:rsidP="00F707B2" w:rsidRDefault="008714A9" w14:paraId="716DD6E8" w14:textId="46983365">
      <w:pPr>
        <w:pStyle w:val="Paragraphedeliste"/>
        <w:numPr>
          <w:ilvl w:val="0"/>
          <w:numId w:val="2"/>
        </w:numPr>
        <w:spacing w:after="240"/>
        <w:jc w:val="both"/>
      </w:pPr>
      <w:r w:rsidRPr="00684A51">
        <w:t>« Poids Tolérance+ »</w:t>
      </w:r>
      <w:r>
        <w:t> : La tolérance maximale du poids de l’</w:t>
      </w:r>
      <w:r w:rsidR="00D01F84">
        <w:t>Accessoire.</w:t>
      </w:r>
    </w:p>
    <w:p w:rsidRPr="00684A51" w:rsidR="008714A9" w:rsidP="008714A9" w:rsidRDefault="008714A9" w14:paraId="54164DEF" w14:textId="77777777">
      <w:pPr>
        <w:pStyle w:val="Titre3"/>
      </w:pPr>
      <w:bookmarkStart w:name="_Toc66124477" w:id="9"/>
      <w:bookmarkStart w:name="_Toc76718768" w:id="10"/>
      <w:r w:rsidRPr="00684A51">
        <w:t>Règles de Gestion</w:t>
      </w:r>
      <w:bookmarkEnd w:id="9"/>
      <w:bookmarkEnd w:id="10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8714A9" w:rsidTr="00C369C3" w14:paraId="512C3BB1" w14:textId="77777777">
        <w:tc>
          <w:tcPr>
            <w:tcW w:w="1488" w:type="dxa"/>
          </w:tcPr>
          <w:p w:rsidRPr="00BB2C4B" w:rsidR="008714A9" w:rsidP="00C369C3" w:rsidRDefault="008714A9" w14:paraId="76B8ABC1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BB2C4B" w:rsidR="008714A9" w:rsidP="00C369C3" w:rsidRDefault="008714A9" w14:paraId="25A1F477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Pr="00684A51" w:rsidR="008714A9" w:rsidTr="00C369C3" w14:paraId="57C52BB0" w14:textId="77777777">
        <w:tc>
          <w:tcPr>
            <w:tcW w:w="1488" w:type="dxa"/>
          </w:tcPr>
          <w:p w:rsidRPr="00684A51" w:rsidR="008714A9" w:rsidP="00C369C3" w:rsidRDefault="008714A9" w14:paraId="28FAD390" w14:textId="77B66D62"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.R01</w:t>
            </w:r>
          </w:p>
        </w:tc>
        <w:tc>
          <w:tcPr>
            <w:tcW w:w="7579" w:type="dxa"/>
          </w:tcPr>
          <w:p w:rsidRPr="00684A51" w:rsidR="008714A9" w:rsidP="00C369C3" w:rsidRDefault="008714A9" w14:paraId="3993021F" w14:textId="40160345">
            <w:r>
              <w:t>Les champs prédéfinis dans 2.</w:t>
            </w:r>
            <w:r w:rsidR="00F707B2">
              <w:t>1</w:t>
            </w:r>
            <w:r>
              <w:t>.2 sont des champs obligatoires.</w:t>
            </w:r>
          </w:p>
        </w:tc>
      </w:tr>
    </w:tbl>
    <w:p w:rsidR="008714A9" w:rsidP="008714A9" w:rsidRDefault="008714A9" w14:paraId="201ACBE0" w14:textId="77777777">
      <w:pPr>
        <w:pStyle w:val="Titre3"/>
      </w:pPr>
      <w:bookmarkStart w:name="_Toc66124478" w:id="11"/>
      <w:bookmarkStart w:name="_Toc76718769" w:id="12"/>
      <w:r w:rsidRPr="00684A51">
        <w:lastRenderedPageBreak/>
        <w:t>Scénarii de Test</w:t>
      </w:r>
      <w:bookmarkEnd w:id="11"/>
      <w:bookmarkEnd w:id="12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684A51" w:rsidR="008714A9" w:rsidTr="00C369C3" w14:paraId="0056EFF8" w14:textId="77777777">
        <w:tc>
          <w:tcPr>
            <w:tcW w:w="1476" w:type="dxa"/>
          </w:tcPr>
          <w:p w:rsidRPr="00BB2C4B" w:rsidR="008714A9" w:rsidP="00C369C3" w:rsidRDefault="008714A9" w14:paraId="3F0C21D3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BB2C4B" w:rsidR="008714A9" w:rsidP="00C369C3" w:rsidRDefault="008714A9" w14:paraId="4F7A6023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BB2C4B" w:rsidR="008714A9" w:rsidP="00C369C3" w:rsidRDefault="008714A9" w14:paraId="24C6F94E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Pr="00684A51" w:rsidR="008714A9" w:rsidTr="00C369C3" w14:paraId="3A999AAA" w14:textId="77777777">
        <w:tc>
          <w:tcPr>
            <w:tcW w:w="1476" w:type="dxa"/>
          </w:tcPr>
          <w:p w:rsidRPr="00684A51" w:rsidR="008714A9" w:rsidP="00C369C3" w:rsidRDefault="008714A9" w14:paraId="2240AD46" w14:textId="102815BE">
            <w:pPr>
              <w:jc w:val="both"/>
            </w:pPr>
            <w:bookmarkStart w:name="_Hlk65602874" w:id="13"/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:rsidR="008714A9" w:rsidP="00C369C3" w:rsidRDefault="008714A9" w14:paraId="26442868" w14:textId="1A9F9961">
            <w:pPr>
              <w:jc w:val="both"/>
            </w:pPr>
            <w:r>
              <w:t xml:space="preserve">Création des </w:t>
            </w:r>
            <w:r w:rsidR="00D01F84">
              <w:t>Accessoires</w:t>
            </w:r>
          </w:p>
        </w:tc>
        <w:tc>
          <w:tcPr>
            <w:tcW w:w="5811" w:type="dxa"/>
          </w:tcPr>
          <w:p w:rsidR="008714A9" w:rsidP="00F707B2" w:rsidRDefault="008714A9" w14:paraId="1FCED4B5" w14:textId="77777777">
            <w:pPr>
              <w:pStyle w:val="Paragraphedeliste"/>
              <w:numPr>
                <w:ilvl w:val="0"/>
                <w:numId w:val="3"/>
              </w:numPr>
              <w:ind w:left="357" w:hanging="357"/>
              <w:jc w:val="both"/>
            </w:pPr>
            <w:r>
              <w:t xml:space="preserve">Vérifier les champs obligatoires. </w:t>
            </w:r>
          </w:p>
          <w:p w:rsidRPr="00684A51" w:rsidR="008714A9" w:rsidP="00F707B2" w:rsidRDefault="008714A9" w14:paraId="5CC2DCB3" w14:textId="77777777">
            <w:pPr>
              <w:pStyle w:val="Paragraphedeliste"/>
              <w:numPr>
                <w:ilvl w:val="0"/>
                <w:numId w:val="3"/>
              </w:numPr>
              <w:ind w:left="357" w:hanging="357"/>
              <w:jc w:val="both"/>
            </w:pPr>
            <w:r>
              <w:t>Vérifier que les champs remplis sont enregistrés correctement.</w:t>
            </w:r>
          </w:p>
        </w:tc>
      </w:tr>
      <w:tr w:rsidRPr="00684A51" w:rsidR="008714A9" w:rsidTr="00C369C3" w14:paraId="784BC848" w14:textId="77777777">
        <w:tc>
          <w:tcPr>
            <w:tcW w:w="1476" w:type="dxa"/>
          </w:tcPr>
          <w:p w:rsidRPr="00684A51" w:rsidR="008714A9" w:rsidP="00C369C3" w:rsidRDefault="008714A9" w14:paraId="31CF4B38" w14:textId="0679E5FB">
            <w:pPr>
              <w:jc w:val="both"/>
            </w:pPr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D01F84">
              <w:t>1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:rsidRPr="00684A51" w:rsidR="008714A9" w:rsidP="00C369C3" w:rsidRDefault="008714A9" w14:paraId="7885668D" w14:textId="0F0C096E">
            <w:pPr>
              <w:jc w:val="both"/>
            </w:pPr>
            <w:r>
              <w:t xml:space="preserve">Affectation des </w:t>
            </w:r>
            <w:r w:rsidR="00D01F84">
              <w:t>Accessoires</w:t>
            </w:r>
          </w:p>
        </w:tc>
        <w:tc>
          <w:tcPr>
            <w:tcW w:w="5811" w:type="dxa"/>
          </w:tcPr>
          <w:p w:rsidR="008714A9" w:rsidP="00F707B2" w:rsidRDefault="008714A9" w14:paraId="30BC2CCE" w14:textId="5C9DCA4D">
            <w:pPr>
              <w:pStyle w:val="Paragraphedeliste"/>
              <w:numPr>
                <w:ilvl w:val="0"/>
                <w:numId w:val="4"/>
              </w:numPr>
              <w:ind w:left="357" w:hanging="357"/>
              <w:jc w:val="both"/>
            </w:pPr>
            <w:r>
              <w:t xml:space="preserve">Vérifier que la liste des </w:t>
            </w:r>
            <w:r w:rsidR="00D01F84">
              <w:t>accessoires</w:t>
            </w:r>
            <w:r>
              <w:t xml:space="preserve"> dans la création des produits s’affiche correctement.</w:t>
            </w:r>
          </w:p>
          <w:p w:rsidRPr="00684A51" w:rsidR="008714A9" w:rsidP="00F707B2" w:rsidRDefault="008714A9" w14:paraId="3E0F9ECC" w14:textId="0D766704">
            <w:pPr>
              <w:pStyle w:val="Paragraphedeliste"/>
              <w:numPr>
                <w:ilvl w:val="0"/>
                <w:numId w:val="4"/>
              </w:numPr>
              <w:ind w:left="357" w:hanging="357"/>
              <w:jc w:val="both"/>
            </w:pPr>
            <w:r>
              <w:t>Vérifier que l</w:t>
            </w:r>
            <w:r w:rsidR="00D01F84">
              <w:t>’accessoire</w:t>
            </w:r>
            <w:r>
              <w:t xml:space="preserve"> s’affecte au produit correspondant à la création produit.</w:t>
            </w:r>
          </w:p>
        </w:tc>
      </w:tr>
    </w:tbl>
    <w:p w:rsidRPr="00684A51" w:rsidR="002577F5" w:rsidP="001B15F8" w:rsidRDefault="002577F5" w14:paraId="2B745779" w14:textId="6DABA9A6">
      <w:pPr>
        <w:pStyle w:val="Titre2"/>
      </w:pPr>
      <w:bookmarkStart w:name="_Toc76718770" w:id="14"/>
      <w:bookmarkEnd w:id="13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 w:rsidR="006570DA">
        <w:t>D13</w:t>
      </w:r>
      <w:r>
        <w:t>.</w:t>
      </w:r>
      <w:r w:rsidRPr="00684A51">
        <w:t>G0</w:t>
      </w:r>
      <w:r w:rsidR="00313F1A">
        <w:t>2</w:t>
      </w:r>
      <w:bookmarkEnd w:id="14"/>
      <w:r w:rsidRPr="00684A51">
        <w:t xml:space="preserve"> </w:t>
      </w:r>
    </w:p>
    <w:p w:rsidR="00884AFA" w:rsidP="001B15F8" w:rsidRDefault="007230E2" w14:paraId="448622D4" w14:textId="7D8AEA3B">
      <w:pPr>
        <w:pStyle w:val="Titre3"/>
      </w:pPr>
      <w:bookmarkStart w:name="_Toc76718771" w:id="15"/>
      <w:r w:rsidRPr="00226CE9">
        <w:t>Existant</w:t>
      </w:r>
      <w:bookmarkEnd w:id="15"/>
    </w:p>
    <w:p w:rsidRPr="00164F41" w:rsidR="007E76F9" w:rsidP="001B15F8" w:rsidRDefault="008C147C" w14:paraId="5548C6C1" w14:textId="0AEFDF4C">
      <w:r>
        <w:t xml:space="preserve">Smart Factory ne gère pas une entité </w:t>
      </w:r>
      <w:r w:rsidR="00F0324C">
        <w:rPr>
          <w:i/>
          <w:iCs/>
        </w:rPr>
        <w:t>A</w:t>
      </w:r>
      <w:r w:rsidRPr="00F0324C" w:rsidR="00F0324C">
        <w:rPr>
          <w:i/>
          <w:iCs/>
        </w:rPr>
        <w:t>ccessoire</w:t>
      </w:r>
      <w:r w:rsidR="00F0324C">
        <w:t>.</w:t>
      </w:r>
    </w:p>
    <w:p w:rsidR="00774606" w:rsidP="001B15F8" w:rsidRDefault="006D7B6E" w14:paraId="732843F7" w14:textId="2F5618E3">
      <w:pPr>
        <w:pStyle w:val="Titre3"/>
      </w:pPr>
      <w:bookmarkStart w:name="_Toc76718772" w:id="16"/>
      <w:r>
        <w:t>Modification</w:t>
      </w:r>
      <w:r w:rsidR="00D7375C">
        <w:t>s</w:t>
      </w:r>
      <w:bookmarkEnd w:id="16"/>
    </w:p>
    <w:p w:rsidR="00C22718" w:rsidP="00F707B2" w:rsidRDefault="00F422AA" w14:paraId="061E6CA4" w14:textId="0041539C">
      <w:pPr>
        <w:pStyle w:val="Paragraphedeliste"/>
        <w:numPr>
          <w:ilvl w:val="0"/>
          <w:numId w:val="9"/>
        </w:numPr>
      </w:pPr>
      <w:r>
        <w:t xml:space="preserve">Ajouter un champ </w:t>
      </w:r>
      <w:r w:rsidRPr="004C2E82">
        <w:rPr>
          <w:i/>
          <w:iCs/>
        </w:rPr>
        <w:t xml:space="preserve">Avec accessoires </w:t>
      </w:r>
      <w:r>
        <w:t>qui prend la valeur Vrai ou Faux dans la gestion des produits.</w:t>
      </w:r>
      <w:r w:rsidR="008755E2">
        <w:t xml:space="preserve"> </w:t>
      </w:r>
    </w:p>
    <w:p w:rsidR="00C22718" w:rsidP="004918DC" w:rsidRDefault="000E3AE3" w14:paraId="59F3088A" w14:textId="682DB94D">
      <w:pPr>
        <w:jc w:val="center"/>
      </w:pPr>
      <w:r>
        <w:rPr>
          <w:noProof/>
        </w:rPr>
        <w:drawing>
          <wp:inline distT="0" distB="0" distL="0" distR="0" wp14:anchorId="672081B8" wp14:editId="1494508D">
            <wp:extent cx="3028950" cy="987113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18" t="24444" r="15790" b="35000"/>
                    <a:stretch/>
                  </pic:blipFill>
                  <pic:spPr bwMode="auto">
                    <a:xfrm>
                      <a:off x="0" y="0"/>
                      <a:ext cx="3046729" cy="99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2718" w:rsidP="00F0324C" w:rsidRDefault="00C22718" w14:paraId="755FD269" w14:textId="77777777"/>
    <w:p w:rsidR="00F422AA" w:rsidP="00F707B2" w:rsidRDefault="005A6ED8" w14:paraId="3198EBA2" w14:textId="759E5729">
      <w:pPr>
        <w:pStyle w:val="Paragraphedeliste"/>
        <w:numPr>
          <w:ilvl w:val="0"/>
          <w:numId w:val="8"/>
        </w:numPr>
      </w:pPr>
      <w:r>
        <w:t>Ajouter une liste déroulante</w:t>
      </w:r>
      <w:r w:rsidR="000B7619">
        <w:t xml:space="preserve"> </w:t>
      </w:r>
      <w:r w:rsidR="000B7619">
        <w:rPr>
          <w:i/>
          <w:iCs/>
        </w:rPr>
        <w:t>Code</w:t>
      </w:r>
      <w:r w:rsidR="000147A5">
        <w:rPr>
          <w:i/>
          <w:iCs/>
        </w:rPr>
        <w:t>s</w:t>
      </w:r>
      <w:r w:rsidR="000B7619">
        <w:rPr>
          <w:i/>
          <w:iCs/>
        </w:rPr>
        <w:t xml:space="preserve"> Accessoire</w:t>
      </w:r>
      <w:r w:rsidR="000147A5">
        <w:rPr>
          <w:i/>
          <w:iCs/>
        </w:rPr>
        <w:t>s</w:t>
      </w:r>
      <w:r>
        <w:t xml:space="preserve"> qui s’affiche si le champ </w:t>
      </w:r>
      <w:r w:rsidRPr="004C2E82">
        <w:rPr>
          <w:i/>
          <w:iCs/>
        </w:rPr>
        <w:t xml:space="preserve">Avec accessoires </w:t>
      </w:r>
      <w:r w:rsidR="00A4178D">
        <w:t>prend la valeur Oui</w:t>
      </w:r>
      <w:r w:rsidR="0091635E">
        <w:t>.</w:t>
      </w:r>
    </w:p>
    <w:p w:rsidRPr="00F422AA" w:rsidR="00DB48DF" w:rsidP="00F707B2" w:rsidRDefault="0091635E" w14:paraId="24E088DE" w14:textId="2A338985">
      <w:pPr>
        <w:pStyle w:val="Paragraphedeliste"/>
        <w:numPr>
          <w:ilvl w:val="0"/>
          <w:numId w:val="8"/>
        </w:numPr>
      </w:pPr>
      <w:r>
        <w:t xml:space="preserve">La liste déroulante affiche </w:t>
      </w:r>
      <w:r w:rsidR="00A210F5">
        <w:t>les accessoires créés</w:t>
      </w:r>
      <w:r>
        <w:t xml:space="preserve"> dans </w:t>
      </w:r>
      <w:r w:rsidR="00416085">
        <w:t>Gestion des accessoires.</w:t>
      </w:r>
    </w:p>
    <w:p w:rsidRPr="00684A51" w:rsidR="009870FE" w:rsidP="001B15F8" w:rsidRDefault="009870FE" w14:paraId="1D9E2110" w14:textId="77777777">
      <w:pPr>
        <w:pStyle w:val="Titre3"/>
      </w:pPr>
      <w:bookmarkStart w:name="_Toc76718773" w:id="17"/>
      <w:r w:rsidRPr="00684A51">
        <w:t>Règles de Gestion</w:t>
      </w:r>
      <w:bookmarkEnd w:id="17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9870FE" w:rsidTr="009A3E1E" w14:paraId="2DBF5FCC" w14:textId="77777777">
        <w:tc>
          <w:tcPr>
            <w:tcW w:w="1488" w:type="dxa"/>
          </w:tcPr>
          <w:p w:rsidRPr="005B59FE" w:rsidR="009870FE" w:rsidP="00D7798E" w:rsidRDefault="009870FE" w14:paraId="5667262C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5B59FE" w:rsidR="009870FE" w:rsidP="00D7798E" w:rsidRDefault="009870FE" w14:paraId="4E304B23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E95907" w:rsidTr="009A3E1E" w14:paraId="742557AD" w14:textId="77777777">
        <w:tc>
          <w:tcPr>
            <w:tcW w:w="1488" w:type="dxa"/>
          </w:tcPr>
          <w:p w:rsidRPr="00684A51" w:rsidR="00E95907" w:rsidP="00B76435" w:rsidRDefault="006570DA" w14:paraId="21CAE609" w14:textId="77777777">
            <w:r>
              <w:t>D13</w:t>
            </w:r>
            <w:r w:rsidRPr="00684A51" w:rsidR="00E95907">
              <w:t>.G0</w:t>
            </w:r>
            <w:r w:rsidR="00313F1A">
              <w:t>2</w:t>
            </w:r>
            <w:r w:rsidRPr="00684A51" w:rsidR="00E95907">
              <w:t>.R01</w:t>
            </w:r>
          </w:p>
        </w:tc>
        <w:tc>
          <w:tcPr>
            <w:tcW w:w="7579" w:type="dxa"/>
          </w:tcPr>
          <w:p w:rsidRPr="00B61BA6" w:rsidR="00E95907" w:rsidP="00BE4680" w:rsidRDefault="00693936" w14:paraId="7FE7A156" w14:textId="7993A4C1">
            <w:pPr>
              <w:rPr>
                <w:i/>
                <w:iCs/>
              </w:rPr>
            </w:pPr>
            <w:r>
              <w:t xml:space="preserve">Le champ </w:t>
            </w:r>
            <w:r w:rsidR="00777785">
              <w:rPr>
                <w:i/>
                <w:iCs/>
              </w:rPr>
              <w:t xml:space="preserve">Code Accessoire </w:t>
            </w:r>
            <w:r w:rsidR="00B61BA6">
              <w:t xml:space="preserve">est obligatoire si </w:t>
            </w:r>
            <w:r w:rsidR="00B61BA6">
              <w:rPr>
                <w:i/>
                <w:iCs/>
              </w:rPr>
              <w:t xml:space="preserve">Avec Accessoires </w:t>
            </w:r>
            <w:r w:rsidRPr="00B61BA6" w:rsidR="00B61BA6">
              <w:t>prend la valeur</w:t>
            </w:r>
            <w:r w:rsidR="00B61BA6">
              <w:rPr>
                <w:i/>
                <w:iCs/>
              </w:rPr>
              <w:t xml:space="preserve"> Oui.</w:t>
            </w:r>
          </w:p>
        </w:tc>
      </w:tr>
      <w:tr w:rsidRPr="00684A51" w:rsidR="00DB48DF" w:rsidTr="009A3E1E" w14:paraId="46B65E40" w14:textId="77777777">
        <w:tc>
          <w:tcPr>
            <w:tcW w:w="1488" w:type="dxa"/>
          </w:tcPr>
          <w:p w:rsidR="00DB48DF" w:rsidP="00DB48DF" w:rsidRDefault="00DB48DF" w14:paraId="610E07FB" w14:textId="182304C3">
            <w:r>
              <w:t>D13</w:t>
            </w:r>
            <w:r w:rsidRPr="00684A51">
              <w:t>.G0</w:t>
            </w:r>
            <w:r>
              <w:t>2</w:t>
            </w:r>
            <w:r w:rsidRPr="00684A51">
              <w:t>.R0</w:t>
            </w:r>
            <w:r>
              <w:t>2</w:t>
            </w:r>
          </w:p>
        </w:tc>
        <w:tc>
          <w:tcPr>
            <w:tcW w:w="7579" w:type="dxa"/>
          </w:tcPr>
          <w:p w:rsidRPr="000147A5" w:rsidR="00DB48DF" w:rsidP="00DB48DF" w:rsidRDefault="00DB48DF" w14:paraId="72551FEB" w14:textId="1CADDF6B">
            <w:r>
              <w:t xml:space="preserve">La liste déroulante </w:t>
            </w:r>
            <w:r w:rsidR="000147A5">
              <w:rPr>
                <w:i/>
                <w:iCs/>
              </w:rPr>
              <w:t xml:space="preserve">Codes Accessoires </w:t>
            </w:r>
            <w:r w:rsidR="000147A5">
              <w:t>permet la sélection multiple des Accessoires</w:t>
            </w:r>
          </w:p>
        </w:tc>
      </w:tr>
    </w:tbl>
    <w:p w:rsidR="00005DD0" w:rsidP="001B15F8" w:rsidRDefault="009870FE" w14:paraId="4A8E4FBC" w14:textId="614A9AAC">
      <w:pPr>
        <w:pStyle w:val="Titre3"/>
      </w:pPr>
      <w:bookmarkStart w:name="_Toc76718774" w:id="18"/>
      <w:r w:rsidRPr="00684A51">
        <w:t>Scénarii de Test</w:t>
      </w:r>
      <w:bookmarkEnd w:id="18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5B59FE" w:rsidR="008B04A0" w:rsidTr="00C369C3" w14:paraId="5C6B3E50" w14:textId="77777777">
        <w:tc>
          <w:tcPr>
            <w:tcW w:w="1476" w:type="dxa"/>
          </w:tcPr>
          <w:p w:rsidRPr="005B59FE" w:rsidR="008B04A0" w:rsidP="00C369C3" w:rsidRDefault="008B04A0" w14:paraId="1F8C2A27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5B59FE" w:rsidR="008B04A0" w:rsidP="00C369C3" w:rsidRDefault="008B04A0" w14:paraId="5F39CDB8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5B59FE" w:rsidR="008B04A0" w:rsidP="00C369C3" w:rsidRDefault="008B04A0" w14:paraId="4795E47C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8B04A0" w:rsidTr="00C369C3" w14:paraId="3D5BED84" w14:textId="77777777">
        <w:tc>
          <w:tcPr>
            <w:tcW w:w="1476" w:type="dxa"/>
          </w:tcPr>
          <w:p w:rsidRPr="00684A51" w:rsidR="008B04A0" w:rsidP="00C369C3" w:rsidRDefault="006570DA" w14:paraId="19427807" w14:textId="3549113C">
            <w:pPr>
              <w:jc w:val="both"/>
            </w:pPr>
            <w:r>
              <w:t>D13</w:t>
            </w:r>
            <w:r w:rsidRPr="00684A51" w:rsidR="008B04A0">
              <w:t>.</w:t>
            </w:r>
            <w:r w:rsidR="008B04A0">
              <w:t>G</w:t>
            </w:r>
            <w:r w:rsidRPr="00684A51" w:rsidR="008B04A0">
              <w:t>0</w:t>
            </w:r>
            <w:r w:rsidR="00313F1A">
              <w:t>2</w:t>
            </w:r>
            <w:r w:rsidRPr="00684A51" w:rsidR="008B04A0">
              <w:t>.</w:t>
            </w:r>
            <w:r w:rsidR="008B04A0">
              <w:t>T</w:t>
            </w:r>
            <w:r w:rsidRPr="00684A51" w:rsidR="008B04A0">
              <w:t>01</w:t>
            </w:r>
          </w:p>
        </w:tc>
        <w:tc>
          <w:tcPr>
            <w:tcW w:w="1780" w:type="dxa"/>
          </w:tcPr>
          <w:p w:rsidR="008B04A0" w:rsidP="00C369C3" w:rsidRDefault="00FF3ED3" w14:paraId="26036CC7" w14:textId="4FB79C61">
            <w:pPr>
              <w:jc w:val="both"/>
            </w:pPr>
            <w:r>
              <w:t>Affectation des accessoires</w:t>
            </w:r>
          </w:p>
        </w:tc>
        <w:tc>
          <w:tcPr>
            <w:tcW w:w="5811" w:type="dxa"/>
          </w:tcPr>
          <w:p w:rsidRPr="00684A51" w:rsidR="008B04A0" w:rsidP="00C369C3" w:rsidRDefault="00FF3ED3" w14:paraId="6C70C5AA" w14:textId="5D9347E3">
            <w:pPr>
              <w:jc w:val="both"/>
            </w:pPr>
            <w:r>
              <w:t>Vérifier l’affectation correctes des accessoires au produit.</w:t>
            </w:r>
          </w:p>
        </w:tc>
      </w:tr>
    </w:tbl>
    <w:p w:rsidR="009E54B7" w:rsidP="009E54B7" w:rsidRDefault="009E54B7" w14:paraId="5034A5FB" w14:textId="3A99B515">
      <w:pPr>
        <w:pStyle w:val="Titre2"/>
      </w:pPr>
      <w:bookmarkStart w:name="_Toc76718775" w:id="19"/>
      <w:r w:rsidRPr="003F1782">
        <w:lastRenderedPageBreak/>
        <w:t>Analyse</w:t>
      </w:r>
      <w:r>
        <w:t xml:space="preserve"> Fonctionnelle D</w:t>
      </w:r>
      <w:r w:rsidRPr="003F1782">
        <w:t>étaillée Gap : D1</w:t>
      </w:r>
      <w:r>
        <w:t>3</w:t>
      </w:r>
      <w:r w:rsidRPr="003F1782">
        <w:t>.</w:t>
      </w:r>
      <w:r>
        <w:t>G0</w:t>
      </w:r>
      <w:r w:rsidR="00C65530">
        <w:t>3</w:t>
      </w:r>
      <w:bookmarkEnd w:id="19"/>
    </w:p>
    <w:p w:rsidR="009E54B7" w:rsidP="009E54B7" w:rsidRDefault="009E54B7" w14:paraId="0ED05BBD" w14:textId="2538649C">
      <w:pPr>
        <w:pStyle w:val="Titre3"/>
      </w:pPr>
      <w:bookmarkStart w:name="_Toc76718776" w:id="20"/>
      <w:r w:rsidRPr="00684A51">
        <w:t>Existant</w:t>
      </w:r>
      <w:bookmarkEnd w:id="20"/>
    </w:p>
    <w:p w:rsidRPr="00C65530" w:rsidR="00C65530" w:rsidP="00C65530" w:rsidRDefault="00C65530" w14:paraId="7F78824B" w14:textId="15848828">
      <w:r>
        <w:t>Le f</w:t>
      </w:r>
      <w:r w:rsidR="00F707B2">
        <w:t>ichier de chargement des produits ne prend pas en considération l’affectation des accessoires.</w:t>
      </w:r>
    </w:p>
    <w:p w:rsidRPr="00684A51" w:rsidR="009E54B7" w:rsidP="009E54B7" w:rsidRDefault="009E54B7" w14:paraId="69A0D184" w14:textId="77777777">
      <w:pPr>
        <w:pStyle w:val="Titre3"/>
      </w:pPr>
      <w:bookmarkStart w:name="_Toc76718777" w:id="21"/>
      <w:r w:rsidRPr="00684A51">
        <w:t>Modifications</w:t>
      </w:r>
      <w:bookmarkEnd w:id="21"/>
    </w:p>
    <w:p w:rsidR="009E54B7" w:rsidP="00F707B2" w:rsidRDefault="00F707B2" w14:paraId="58F9FDD5" w14:textId="08911923">
      <w:pPr>
        <w:pStyle w:val="Paragraphedeliste"/>
        <w:numPr>
          <w:ilvl w:val="0"/>
          <w:numId w:val="11"/>
        </w:numPr>
        <w:spacing w:after="240"/>
        <w:jc w:val="both"/>
      </w:pPr>
      <w:r>
        <w:t>Ajouter les champs suivants au fichier de chargement des produits :</w:t>
      </w:r>
    </w:p>
    <w:p w:rsidR="00F707B2" w:rsidP="00F707B2" w:rsidRDefault="00F707B2" w14:paraId="43FAE5CC" w14:textId="77777777">
      <w:pPr>
        <w:pStyle w:val="Paragraphedeliste"/>
        <w:numPr>
          <w:ilvl w:val="1"/>
          <w:numId w:val="11"/>
        </w:numPr>
        <w:spacing w:after="240"/>
        <w:jc w:val="both"/>
      </w:pPr>
      <w:r>
        <w:t>Code accessoire 1</w:t>
      </w:r>
    </w:p>
    <w:p w:rsidR="00F707B2" w:rsidP="00F707B2" w:rsidRDefault="00F707B2" w14:paraId="576DA813" w14:textId="77777777">
      <w:pPr>
        <w:pStyle w:val="Paragraphedeliste"/>
        <w:numPr>
          <w:ilvl w:val="1"/>
          <w:numId w:val="11"/>
        </w:numPr>
        <w:spacing w:after="240"/>
        <w:jc w:val="both"/>
      </w:pPr>
      <w:r>
        <w:t>Code accessoire 2</w:t>
      </w:r>
    </w:p>
    <w:p w:rsidR="00F707B2" w:rsidP="00F707B2" w:rsidRDefault="00F707B2" w14:paraId="417E058B" w14:textId="14499D38">
      <w:pPr>
        <w:pStyle w:val="Paragraphedeliste"/>
        <w:numPr>
          <w:ilvl w:val="1"/>
          <w:numId w:val="11"/>
        </w:numPr>
        <w:spacing w:after="240"/>
        <w:jc w:val="both"/>
      </w:pPr>
      <w:r>
        <w:t>Code accessoire 3</w:t>
      </w:r>
      <w:r>
        <w:tab/>
      </w:r>
    </w:p>
    <w:p w:rsidRPr="00684A51" w:rsidR="009E54B7" w:rsidP="009E54B7" w:rsidRDefault="009E54B7" w14:paraId="098BB33E" w14:textId="77777777">
      <w:pPr>
        <w:pStyle w:val="Titre3"/>
      </w:pPr>
      <w:bookmarkStart w:name="_Toc76718778" w:id="22"/>
      <w:r w:rsidRPr="00684A51">
        <w:t>Règles de Gestion</w:t>
      </w:r>
      <w:bookmarkEnd w:id="22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9E54B7" w:rsidTr="00C369C3" w14:paraId="3B246048" w14:textId="77777777">
        <w:tc>
          <w:tcPr>
            <w:tcW w:w="1488" w:type="dxa"/>
          </w:tcPr>
          <w:p w:rsidRPr="00BB2C4B" w:rsidR="009E54B7" w:rsidP="00C369C3" w:rsidRDefault="009E54B7" w14:paraId="4F68035A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:rsidRPr="00BB2C4B" w:rsidR="009E54B7" w:rsidP="00C369C3" w:rsidRDefault="009E54B7" w14:paraId="64556584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Pr="00684A51" w:rsidR="009E54B7" w:rsidTr="00C369C3" w14:paraId="718AD623" w14:textId="77777777">
        <w:tc>
          <w:tcPr>
            <w:tcW w:w="1488" w:type="dxa"/>
          </w:tcPr>
          <w:p w:rsidRPr="00684A51" w:rsidR="009E54B7" w:rsidP="00C369C3" w:rsidRDefault="009E54B7" w14:paraId="7D8E7023" w14:textId="5632C31F"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C65530">
              <w:t>3</w:t>
            </w:r>
            <w:r w:rsidRPr="00684A51">
              <w:t>.R01</w:t>
            </w:r>
          </w:p>
        </w:tc>
        <w:tc>
          <w:tcPr>
            <w:tcW w:w="7579" w:type="dxa"/>
          </w:tcPr>
          <w:p w:rsidRPr="00684A51" w:rsidR="009E54B7" w:rsidP="00C369C3" w:rsidRDefault="009E54B7" w14:paraId="5C70E194" w14:textId="09D7C677">
            <w:r>
              <w:t>Les champs prédéfinis dans 2.</w:t>
            </w:r>
            <w:r w:rsidR="00F707B2">
              <w:t>3</w:t>
            </w:r>
            <w:r>
              <w:t xml:space="preserve">.2 </w:t>
            </w:r>
            <w:r w:rsidR="00F707B2">
              <w:t xml:space="preserve">ne </w:t>
            </w:r>
            <w:r>
              <w:t>sont</w:t>
            </w:r>
            <w:r w:rsidR="00F707B2">
              <w:t xml:space="preserve"> pas</w:t>
            </w:r>
            <w:r>
              <w:t xml:space="preserve"> des champs obligatoires.</w:t>
            </w:r>
          </w:p>
        </w:tc>
      </w:tr>
      <w:tr w:rsidRPr="00684A51" w:rsidR="00F707B2" w:rsidTr="00C369C3" w14:paraId="79563E70" w14:textId="77777777">
        <w:tc>
          <w:tcPr>
            <w:tcW w:w="1488" w:type="dxa"/>
          </w:tcPr>
          <w:p w:rsidRPr="00684A51" w:rsidR="00F707B2" w:rsidP="00C369C3" w:rsidRDefault="00F707B2" w14:paraId="0B9C2028" w14:textId="24D8F6A6">
            <w:r>
              <w:t>D01.G03.R02</w:t>
            </w:r>
          </w:p>
        </w:tc>
        <w:tc>
          <w:tcPr>
            <w:tcW w:w="7579" w:type="dxa"/>
          </w:tcPr>
          <w:p w:rsidRPr="00F707B2" w:rsidR="00F707B2" w:rsidP="00C369C3" w:rsidRDefault="00F707B2" w14:paraId="7F8A57C6" w14:textId="2445F77E">
            <w:pPr>
              <w:rPr>
                <w:i/>
                <w:iCs/>
              </w:rPr>
            </w:pPr>
            <w:r>
              <w:t xml:space="preserve">Si les trois champs accessoires sont vides, le produit est </w:t>
            </w:r>
            <w:r>
              <w:rPr>
                <w:i/>
                <w:iCs/>
              </w:rPr>
              <w:t>sans accessoires.</w:t>
            </w:r>
          </w:p>
        </w:tc>
      </w:tr>
    </w:tbl>
    <w:p w:rsidR="009E54B7" w:rsidP="009E54B7" w:rsidRDefault="009E54B7" w14:paraId="7645E1B7" w14:textId="77777777">
      <w:pPr>
        <w:pStyle w:val="Titre3"/>
      </w:pPr>
      <w:bookmarkStart w:name="_Toc76718779" w:id="23"/>
      <w:r w:rsidRPr="00684A51">
        <w:t>Scénarii de Test</w:t>
      </w:r>
      <w:bookmarkEnd w:id="23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684A51" w:rsidR="009E54B7" w:rsidTr="00C369C3" w14:paraId="7B523E5E" w14:textId="77777777">
        <w:tc>
          <w:tcPr>
            <w:tcW w:w="1476" w:type="dxa"/>
          </w:tcPr>
          <w:p w:rsidRPr="00BB2C4B" w:rsidR="009E54B7" w:rsidP="00C369C3" w:rsidRDefault="009E54B7" w14:paraId="71F123FC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BB2C4B" w:rsidR="009E54B7" w:rsidP="00C369C3" w:rsidRDefault="009E54B7" w14:paraId="4AFE7A26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BB2C4B" w:rsidR="009E54B7" w:rsidP="00C369C3" w:rsidRDefault="009E54B7" w14:paraId="1FA0EA89" w14:textId="77777777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Pr="00684A51" w:rsidR="009E54B7" w:rsidTr="00C369C3" w14:paraId="4E952821" w14:textId="77777777">
        <w:tc>
          <w:tcPr>
            <w:tcW w:w="1476" w:type="dxa"/>
          </w:tcPr>
          <w:p w:rsidRPr="00684A51" w:rsidR="009E54B7" w:rsidP="00C65530" w:rsidRDefault="009E54B7" w14:paraId="1D2F899F" w14:textId="2432336E">
            <w:pPr>
              <w:jc w:val="both"/>
            </w:pPr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C65530">
              <w:t>3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:rsidR="009E54B7" w:rsidP="00C369C3" w:rsidRDefault="009E54B7" w14:paraId="43BF5AC6" w14:textId="77777777">
            <w:pPr>
              <w:jc w:val="both"/>
            </w:pPr>
            <w:r>
              <w:t>Création des Accessoires</w:t>
            </w:r>
          </w:p>
        </w:tc>
        <w:tc>
          <w:tcPr>
            <w:tcW w:w="5811" w:type="dxa"/>
          </w:tcPr>
          <w:p w:rsidR="009E54B7" w:rsidP="00F707B2" w:rsidRDefault="009E54B7" w14:paraId="1F0A38BF" w14:textId="77777777">
            <w:pPr>
              <w:pStyle w:val="Paragraphedeliste"/>
              <w:numPr>
                <w:ilvl w:val="0"/>
                <w:numId w:val="3"/>
              </w:numPr>
              <w:ind w:left="357" w:hanging="357"/>
              <w:jc w:val="both"/>
            </w:pPr>
            <w:r>
              <w:t xml:space="preserve">Vérifier les champs obligatoires. </w:t>
            </w:r>
          </w:p>
          <w:p w:rsidRPr="00684A51" w:rsidR="009E54B7" w:rsidP="00F707B2" w:rsidRDefault="009E54B7" w14:paraId="662FB08E" w14:textId="77777777">
            <w:pPr>
              <w:pStyle w:val="Paragraphedeliste"/>
              <w:numPr>
                <w:ilvl w:val="0"/>
                <w:numId w:val="3"/>
              </w:numPr>
              <w:ind w:left="357" w:hanging="357"/>
              <w:jc w:val="both"/>
            </w:pPr>
            <w:r>
              <w:t>Vérifier que les champs remplis sont enregistrés correctement.</w:t>
            </w:r>
          </w:p>
        </w:tc>
      </w:tr>
      <w:tr w:rsidRPr="00684A51" w:rsidR="009E54B7" w:rsidTr="00C369C3" w14:paraId="4C485391" w14:textId="77777777">
        <w:tc>
          <w:tcPr>
            <w:tcW w:w="1476" w:type="dxa"/>
          </w:tcPr>
          <w:p w:rsidRPr="00684A51" w:rsidR="009E54B7" w:rsidP="00C369C3" w:rsidRDefault="009E54B7" w14:paraId="4B314D15" w14:textId="5677222C">
            <w:pPr>
              <w:jc w:val="both"/>
            </w:pPr>
            <w:r w:rsidRPr="00684A51">
              <w:t>D</w:t>
            </w:r>
            <w:r>
              <w:t>01</w:t>
            </w:r>
            <w:r w:rsidRPr="00684A51">
              <w:t>.</w:t>
            </w:r>
            <w:r>
              <w:t>G0</w:t>
            </w:r>
            <w:r w:rsidR="00C65530">
              <w:t>3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:rsidRPr="00684A51" w:rsidR="009E54B7" w:rsidP="00C369C3" w:rsidRDefault="009E54B7" w14:paraId="3D670954" w14:textId="77777777">
            <w:pPr>
              <w:jc w:val="both"/>
            </w:pPr>
            <w:r>
              <w:t>Affectation des Accessoires</w:t>
            </w:r>
          </w:p>
        </w:tc>
        <w:tc>
          <w:tcPr>
            <w:tcW w:w="5811" w:type="dxa"/>
          </w:tcPr>
          <w:p w:rsidR="009E54B7" w:rsidP="00F707B2" w:rsidRDefault="009E54B7" w14:paraId="34DDA82B" w14:textId="77777777">
            <w:pPr>
              <w:pStyle w:val="Paragraphedeliste"/>
              <w:numPr>
                <w:ilvl w:val="0"/>
                <w:numId w:val="4"/>
              </w:numPr>
              <w:ind w:left="357" w:hanging="357"/>
              <w:jc w:val="both"/>
            </w:pPr>
            <w:r>
              <w:t>Vérifier que la liste des accessoires dans la création des produits s’affiche correctement.</w:t>
            </w:r>
          </w:p>
          <w:p w:rsidRPr="00684A51" w:rsidR="009E54B7" w:rsidP="00F707B2" w:rsidRDefault="009E54B7" w14:paraId="36894C7E" w14:textId="77777777">
            <w:pPr>
              <w:pStyle w:val="Paragraphedeliste"/>
              <w:numPr>
                <w:ilvl w:val="0"/>
                <w:numId w:val="4"/>
              </w:numPr>
              <w:ind w:left="357" w:hanging="357"/>
              <w:jc w:val="both"/>
            </w:pPr>
            <w:r>
              <w:t>Vérifier que l’accessoire s’affecte au produit correspondant à la création produit.</w:t>
            </w:r>
          </w:p>
        </w:tc>
      </w:tr>
    </w:tbl>
    <w:p w:rsidRPr="00684A51" w:rsidR="00313F1A" w:rsidP="00313F1A" w:rsidRDefault="00313F1A" w14:paraId="4F270323" w14:textId="650D9C7D">
      <w:pPr>
        <w:pStyle w:val="Titre2"/>
      </w:pPr>
      <w:bookmarkStart w:name="_Toc76718780" w:id="24"/>
      <w:r w:rsidRPr="00684A51">
        <w:t xml:space="preserve">Analyse </w:t>
      </w:r>
      <w:r w:rsidRPr="00226CE9">
        <w:t>détaillée</w:t>
      </w:r>
      <w:r w:rsidRPr="00684A51">
        <w:t xml:space="preserve"> Gap :  </w:t>
      </w:r>
      <w:r>
        <w:t>D13.</w:t>
      </w:r>
      <w:r w:rsidRPr="00684A51">
        <w:t>G0</w:t>
      </w:r>
      <w:r w:rsidR="00C65530">
        <w:t>4</w:t>
      </w:r>
      <w:bookmarkEnd w:id="24"/>
    </w:p>
    <w:p w:rsidR="00313F1A" w:rsidP="00313F1A" w:rsidRDefault="00313F1A" w14:paraId="26B0357A" w14:textId="77777777">
      <w:pPr>
        <w:pStyle w:val="Titre3"/>
      </w:pPr>
      <w:bookmarkStart w:name="_Toc76718781" w:id="25"/>
      <w:r w:rsidRPr="00226CE9">
        <w:t>Existant</w:t>
      </w:r>
      <w:bookmarkEnd w:id="25"/>
    </w:p>
    <w:p w:rsidRPr="00164F41" w:rsidR="00313F1A" w:rsidP="00313F1A" w:rsidRDefault="00313F1A" w14:paraId="5100420A" w14:textId="77777777">
      <w:r>
        <w:t xml:space="preserve">Smart Factory ne gère pas une entité </w:t>
      </w:r>
      <w:r>
        <w:rPr>
          <w:i/>
          <w:iCs/>
        </w:rPr>
        <w:t>A</w:t>
      </w:r>
      <w:r w:rsidRPr="00F0324C">
        <w:rPr>
          <w:i/>
          <w:iCs/>
        </w:rPr>
        <w:t>ccessoire</w:t>
      </w:r>
      <w:r>
        <w:t>.</w:t>
      </w:r>
    </w:p>
    <w:p w:rsidR="00313F1A" w:rsidP="00313F1A" w:rsidRDefault="00313F1A" w14:paraId="11F266BB" w14:textId="77777777">
      <w:pPr>
        <w:pStyle w:val="Titre3"/>
      </w:pPr>
      <w:bookmarkStart w:name="_Toc76718782" w:id="26"/>
      <w:r>
        <w:t>Modifications</w:t>
      </w:r>
      <w:bookmarkEnd w:id="26"/>
    </w:p>
    <w:p w:rsidR="00313F1A" w:rsidP="00F707B2" w:rsidRDefault="00F50C4B" w14:paraId="1B5BD965" w14:textId="162CDE69">
      <w:pPr>
        <w:pStyle w:val="Paragraphedeliste"/>
        <w:numPr>
          <w:ilvl w:val="0"/>
          <w:numId w:val="9"/>
        </w:numPr>
      </w:pPr>
      <w:r>
        <w:t xml:space="preserve">Supprimer l’instruction </w:t>
      </w:r>
      <w:r w:rsidR="001F1012">
        <w:rPr>
          <w:i/>
          <w:iCs/>
        </w:rPr>
        <w:t xml:space="preserve">Fermer Carton. </w:t>
      </w:r>
      <w:r w:rsidR="001F1012">
        <w:t>Le modal Fermer carton s’affiche toujours après l’impression de l’étiquette.</w:t>
      </w:r>
    </w:p>
    <w:p w:rsidRPr="00290836" w:rsidR="00AF4FE1" w:rsidP="00F707B2" w:rsidRDefault="00AF4FE1" w14:paraId="525D14F2" w14:textId="1EB899C4">
      <w:pPr>
        <w:pStyle w:val="Paragraphedeliste"/>
        <w:numPr>
          <w:ilvl w:val="0"/>
          <w:numId w:val="9"/>
        </w:numPr>
      </w:pPr>
      <w:r>
        <w:t xml:space="preserve">Ajouter une instruction </w:t>
      </w:r>
      <w:r w:rsidR="00F7153A">
        <w:rPr>
          <w:i/>
          <w:iCs/>
        </w:rPr>
        <w:t xml:space="preserve">Déposer Accessoire </w:t>
      </w:r>
      <w:r w:rsidR="00F7153A">
        <w:t xml:space="preserve">entre </w:t>
      </w:r>
      <w:r w:rsidR="00F7153A">
        <w:rPr>
          <w:i/>
          <w:iCs/>
        </w:rPr>
        <w:t xml:space="preserve">Déposer Pièces </w:t>
      </w:r>
      <w:r w:rsidR="00F7153A">
        <w:t xml:space="preserve">et </w:t>
      </w:r>
      <w:r w:rsidR="00F7153A">
        <w:rPr>
          <w:i/>
          <w:iCs/>
        </w:rPr>
        <w:t>Déposer Intercalaire D.</w:t>
      </w:r>
    </w:p>
    <w:p w:rsidR="00290836" w:rsidP="00A42990" w:rsidRDefault="00A42990" w14:paraId="2AEFB817" w14:textId="61DDEA21">
      <w:pPr>
        <w:spacing w:before="240"/>
        <w:ind w:left="360"/>
        <w:jc w:val="center"/>
      </w:pPr>
      <w:r>
        <w:drawing>
          <wp:inline wp14:editId="7778AF7F" wp14:anchorId="7CCDE47B">
            <wp:extent cx="5314950" cy="2989348"/>
            <wp:effectExtent l="0" t="0" r="0" b="1905"/>
            <wp:docPr id="3" name="Image 3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 3"/>
                    <pic:cNvPicPr/>
                  </pic:nvPicPr>
                  <pic:blipFill>
                    <a:blip r:embed="Rab95956e73fd4b3a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314950" cy="298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19AD" w:rsidP="00F707B2" w:rsidRDefault="00BC378F" w14:paraId="3A3B7D47" w14:textId="1F6ADCF3">
      <w:pPr>
        <w:pStyle w:val="Paragraphedeliste"/>
        <w:numPr>
          <w:ilvl w:val="0"/>
          <w:numId w:val="10"/>
        </w:numPr>
        <w:spacing w:before="240"/>
      </w:pPr>
      <w:commentRangeStart w:id="27"/>
      <w:r>
        <w:t>Si le</w:t>
      </w:r>
      <w:r w:rsidR="008C5DC1">
        <w:t xml:space="preserve"> produit en cours est </w:t>
      </w:r>
      <w:r w:rsidR="008C5DC1">
        <w:rPr>
          <w:i/>
          <w:iCs/>
        </w:rPr>
        <w:t xml:space="preserve">Avec Accessoire, </w:t>
      </w:r>
      <w:r w:rsidR="008C5DC1">
        <w:t xml:space="preserve">l’instruction </w:t>
      </w:r>
      <w:r w:rsidRPr="008C5DC1" w:rsidR="008C5DC1">
        <w:rPr>
          <w:i/>
          <w:iCs/>
        </w:rPr>
        <w:t>Déposer un Accessoire</w:t>
      </w:r>
      <w:r w:rsidR="008C5DC1">
        <w:rPr>
          <w:i/>
          <w:iCs/>
        </w:rPr>
        <w:t xml:space="preserve"> </w:t>
      </w:r>
      <w:r w:rsidRPr="00481F53" w:rsidR="008C5DC1">
        <w:t xml:space="preserve">s’allume </w:t>
      </w:r>
      <w:r w:rsidRPr="00481F53" w:rsidR="00C151F1">
        <w:t>après le dépôt des pièces de la dernière rangée</w:t>
      </w:r>
      <w:commentRangeEnd w:id="27"/>
      <w:r w:rsidR="00036A28">
        <w:rPr>
          <w:rStyle w:val="Marquedecommentaire"/>
        </w:rPr>
        <w:commentReference w:id="27"/>
      </w:r>
      <w:r w:rsidRPr="00481F53" w:rsidR="00C151F1">
        <w:t>.</w:t>
      </w:r>
    </w:p>
    <w:p w:rsidR="001D3DDB" w:rsidP="00F707B2" w:rsidRDefault="001D3DDB" w14:paraId="61AB082E" w14:textId="13B6BBBD">
      <w:pPr>
        <w:pStyle w:val="Paragraphedeliste"/>
        <w:numPr>
          <w:ilvl w:val="0"/>
          <w:numId w:val="10"/>
        </w:numPr>
        <w:spacing w:before="240"/>
      </w:pPr>
      <w:r>
        <w:t xml:space="preserve">L’instruction </w:t>
      </w:r>
      <w:r w:rsidRPr="001E130B">
        <w:rPr>
          <w:i/>
          <w:iCs/>
        </w:rPr>
        <w:t>Déposer l’accessoire</w:t>
      </w:r>
      <w:r>
        <w:t xml:space="preserve"> </w:t>
      </w:r>
      <w:r w:rsidR="001E130B">
        <w:t xml:space="preserve">peut s’afficher plus qu’une fois selon le nombre d’accessoires sélectionnés dans la liste déroulante </w:t>
      </w:r>
      <w:r w:rsidR="001E130B">
        <w:rPr>
          <w:i/>
          <w:iCs/>
        </w:rPr>
        <w:t>Codes Accessoires.</w:t>
      </w:r>
      <w:r w:rsidR="001E130B">
        <w:t xml:space="preserve"> </w:t>
      </w:r>
    </w:p>
    <w:p w:rsidR="000E77EE" w:rsidP="00F707B2" w:rsidRDefault="000E77EE" w14:paraId="1746DF1D" w14:textId="1DFFF4CB">
      <w:pPr>
        <w:pStyle w:val="Paragraphedeliste"/>
        <w:numPr>
          <w:ilvl w:val="0"/>
          <w:numId w:val="10"/>
        </w:numPr>
        <w:spacing w:before="240"/>
      </w:pPr>
      <w:r>
        <w:t>Un</w:t>
      </w:r>
      <w:r w:rsidR="004204EF">
        <w:t xml:space="preserve">e validation du poids ajouté par rapport au poids paramétré de l’accessoire est nécessaire </w:t>
      </w:r>
      <w:r w:rsidR="00036A28">
        <w:t>pour passer à l’étape suivante.</w:t>
      </w:r>
    </w:p>
    <w:p w:rsidRPr="00F7153A" w:rsidR="00783FFD" w:rsidP="00F707B2" w:rsidRDefault="00783FFD" w14:paraId="7F5EE35D" w14:textId="655D68F7">
      <w:pPr>
        <w:pStyle w:val="Paragraphedeliste"/>
        <w:numPr>
          <w:ilvl w:val="0"/>
          <w:numId w:val="10"/>
        </w:numPr>
        <w:spacing w:before="240"/>
      </w:pPr>
      <w:r>
        <w:rPr>
          <w:i/>
          <w:iCs/>
        </w:rPr>
        <w:t>Lien vers la conce</w:t>
      </w:r>
      <w:r w:rsidR="00C51B2E">
        <w:rPr>
          <w:i/>
          <w:iCs/>
        </w:rPr>
        <w:t xml:space="preserve">ption de la séquence de dépôt de 2 accessoires : </w:t>
      </w:r>
      <w:hyperlink w:history="1" r:id="rId17">
        <w:r w:rsidRPr="00100DE4" w:rsidR="00F73DBA">
          <w:rPr>
            <w:rStyle w:val="Lienhypertexte"/>
            <w:i/>
            <w:iCs/>
          </w:rPr>
          <w:t>https://addixo.sharepoint.com/:b:/g/Prod/EQ-XZaVBWeZJn_BEXRb4WZ0BBQRK_iW11-cE3B2vMjAbbg?e=fBlHOO</w:t>
        </w:r>
      </w:hyperlink>
      <w:r w:rsidR="00F73DBA">
        <w:rPr>
          <w:i/>
          <w:iCs/>
        </w:rPr>
        <w:t xml:space="preserve"> </w:t>
      </w:r>
    </w:p>
    <w:p w:rsidRPr="00684A51" w:rsidR="00313F1A" w:rsidP="00313F1A" w:rsidRDefault="00313F1A" w14:paraId="2A0166D6" w14:textId="77777777">
      <w:pPr>
        <w:pStyle w:val="Titre3"/>
      </w:pPr>
      <w:bookmarkStart w:name="_Toc76718783" w:id="28"/>
      <w:r w:rsidRPr="00684A51">
        <w:t>Règles de Gestion</w:t>
      </w:r>
      <w:bookmarkEnd w:id="28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Pr="00684A51" w:rsidR="00313F1A" w:rsidTr="62872D0C" w14:paraId="77E88523" w14:textId="77777777">
        <w:tc>
          <w:tcPr>
            <w:tcW w:w="1488" w:type="dxa"/>
            <w:tcMar/>
          </w:tcPr>
          <w:p w:rsidRPr="005B59FE" w:rsidR="00313F1A" w:rsidP="00C369C3" w:rsidRDefault="00313F1A" w14:paraId="12D2D671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7579" w:type="dxa"/>
            <w:tcMar/>
          </w:tcPr>
          <w:p w:rsidRPr="005B59FE" w:rsidR="00313F1A" w:rsidP="00C369C3" w:rsidRDefault="00313F1A" w14:paraId="3D797774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313F1A" w:rsidTr="62872D0C" w14:paraId="0EE6BCB3" w14:textId="77777777">
        <w:tc>
          <w:tcPr>
            <w:tcW w:w="1488" w:type="dxa"/>
            <w:tcMar/>
          </w:tcPr>
          <w:p w:rsidRPr="00684A51" w:rsidR="00313F1A" w:rsidP="00C369C3" w:rsidRDefault="00313F1A" w14:paraId="2E48946A" w14:textId="713ABB5F">
            <w:r>
              <w:t>D13</w:t>
            </w:r>
            <w:r w:rsidRPr="00684A51">
              <w:t>.G0</w:t>
            </w:r>
            <w:r w:rsidR="00C65530">
              <w:t>4</w:t>
            </w:r>
            <w:r w:rsidRPr="00684A51">
              <w:t>.R01</w:t>
            </w:r>
          </w:p>
        </w:tc>
        <w:tc>
          <w:tcPr>
            <w:tcW w:w="7579" w:type="dxa"/>
            <w:tcMar/>
          </w:tcPr>
          <w:p w:rsidRPr="00A63EF2" w:rsidR="00313F1A" w:rsidP="62872D0C" w:rsidRDefault="00A63EF2" w14:paraId="3172745C" w14:textId="6F161BAF" w14:noSpellErr="1">
            <w:pPr>
              <w:rPr>
                <w:b w:val="1"/>
                <w:bCs w:val="1"/>
              </w:rPr>
            </w:pPr>
            <w:r w:rsidRPr="62872D0C" w:rsidR="62872D0C">
              <w:rPr>
                <w:b w:val="1"/>
                <w:bCs w:val="1"/>
              </w:rPr>
              <w:t>Un maximum de trois accessoires est autorisé par carton.</w:t>
            </w:r>
          </w:p>
        </w:tc>
      </w:tr>
    </w:tbl>
    <w:p w:rsidR="00313F1A" w:rsidP="00313F1A" w:rsidRDefault="00313F1A" w14:paraId="44E1D93F" w14:textId="77777777">
      <w:pPr>
        <w:pStyle w:val="Titre3"/>
      </w:pPr>
      <w:bookmarkStart w:name="_Toc76718784" w:id="29"/>
      <w:r w:rsidRPr="00684A51">
        <w:t>Scénarii de Test</w:t>
      </w:r>
      <w:bookmarkEnd w:id="29"/>
    </w:p>
    <w:tbl>
      <w:tblPr>
        <w:tblStyle w:val="Grilledutableau"/>
        <w:tblW w:w="9067" w:type="dxa"/>
        <w:tblLayout w:type="fixed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Pr="005B59FE" w:rsidR="00313F1A" w:rsidTr="00C369C3" w14:paraId="358EC860" w14:textId="77777777">
        <w:tc>
          <w:tcPr>
            <w:tcW w:w="1476" w:type="dxa"/>
          </w:tcPr>
          <w:p w:rsidRPr="005B59FE" w:rsidR="00313F1A" w:rsidP="00C369C3" w:rsidRDefault="00313F1A" w14:paraId="275824E6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:rsidRPr="005B59FE" w:rsidR="00313F1A" w:rsidP="00C369C3" w:rsidRDefault="00313F1A" w14:paraId="7B8C4B51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:rsidRPr="005B59FE" w:rsidR="00313F1A" w:rsidP="00C369C3" w:rsidRDefault="00313F1A" w14:paraId="5032525E" w14:textId="77777777">
            <w:pPr>
              <w:jc w:val="both"/>
              <w:rPr>
                <w:b/>
                <w:bCs/>
              </w:rPr>
            </w:pPr>
            <w:r w:rsidRPr="005B59FE">
              <w:rPr>
                <w:b/>
                <w:bCs/>
              </w:rPr>
              <w:t>Description</w:t>
            </w:r>
          </w:p>
        </w:tc>
      </w:tr>
      <w:tr w:rsidRPr="00684A51" w:rsidR="00313F1A" w:rsidTr="00C369C3" w14:paraId="35707819" w14:textId="77777777">
        <w:tc>
          <w:tcPr>
            <w:tcW w:w="1476" w:type="dxa"/>
          </w:tcPr>
          <w:p w:rsidRPr="00684A51" w:rsidR="00313F1A" w:rsidP="00C369C3" w:rsidRDefault="00313F1A" w14:paraId="41A9D7C0" w14:textId="451894B6">
            <w:pPr>
              <w:jc w:val="both"/>
            </w:pPr>
            <w:r>
              <w:t>D13</w:t>
            </w:r>
            <w:r w:rsidRPr="00684A51">
              <w:t>.</w:t>
            </w:r>
            <w:r>
              <w:t>G</w:t>
            </w:r>
            <w:r w:rsidRPr="00684A51">
              <w:t>0</w:t>
            </w:r>
            <w:r w:rsidR="00C65530">
              <w:t>4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:rsidR="00313F1A" w:rsidP="00C369C3" w:rsidRDefault="00A63EF2" w14:paraId="2BC6C887" w14:textId="47E8072F">
            <w:pPr>
              <w:jc w:val="both"/>
            </w:pPr>
            <w:r>
              <w:t>Séquence de tarage</w:t>
            </w:r>
          </w:p>
        </w:tc>
        <w:tc>
          <w:tcPr>
            <w:tcW w:w="5811" w:type="dxa"/>
          </w:tcPr>
          <w:p w:rsidRPr="00684A51" w:rsidR="00313F1A" w:rsidP="00C369C3" w:rsidRDefault="00A63EF2" w14:paraId="0407AC7A" w14:textId="05694E61">
            <w:pPr>
              <w:jc w:val="both"/>
            </w:pPr>
            <w:r>
              <w:t xml:space="preserve">Vérifier la séquence de tarage </w:t>
            </w:r>
            <w:r w:rsidR="00E4632C">
              <w:t>d’un produit avec accessoires.</w:t>
            </w:r>
            <w:r w:rsidR="001E2BCD">
              <w:t xml:space="preserve"> </w:t>
            </w:r>
          </w:p>
        </w:tc>
      </w:tr>
    </w:tbl>
    <w:p w:rsidRPr="0006078E" w:rsidR="00031E4C" w:rsidP="0006078E" w:rsidRDefault="00031E4C" w14:paraId="1C3393DF" w14:textId="77777777"/>
    <w:sectPr w:rsidRPr="0006078E" w:rsidR="00031E4C" w:rsidSect="00B364DA">
      <w:headerReference w:type="default" r:id="rId18"/>
      <w:footerReference w:type="default" r:id="rId19"/>
      <w:pgSz w:w="11900" w:h="16840" w:orient="portrait"/>
      <w:pgMar w:top="1134" w:right="1417" w:bottom="1417" w:left="1417" w:header="426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nitials="MB" w:author="Mahdi  Besbes" w:date="2021-07-06T11:39:00Z" w:id="27">
    <w:p w:rsidR="00036A28" w:rsidP="00C369C3" w:rsidRDefault="00036A28" w14:paraId="1B27B998" w14:textId="77777777">
      <w:pPr>
        <w:pStyle w:val="Commentaire"/>
      </w:pPr>
      <w:r>
        <w:rPr>
          <w:rStyle w:val="Marquedecommentaire"/>
        </w:rPr>
        <w:annotationRef/>
      </w:r>
      <w:r>
        <w:t>Vérifier pour le cas de l'intercalaire C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B27B99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8EBF71" w16cex:dateUtc="2021-07-06T10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B27B998" w16cid:durableId="248EBF7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369C3" w:rsidP="000A6E90" w:rsidRDefault="00C369C3" w14:paraId="72D375D8" w14:textId="77777777">
      <w:r>
        <w:separator/>
      </w:r>
    </w:p>
  </w:endnote>
  <w:endnote w:type="continuationSeparator" w:id="0">
    <w:p w:rsidR="00C369C3" w:rsidP="000A6E90" w:rsidRDefault="00C369C3" w14:paraId="4296CDED" w14:textId="77777777">
      <w:r>
        <w:continuationSeparator/>
      </w:r>
    </w:p>
  </w:endnote>
  <w:endnote w:type="continuationNotice" w:id="1">
    <w:p w:rsidR="00C369C3" w:rsidP="000A6E90" w:rsidRDefault="00C369C3" w14:paraId="3BEB945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Pr="00F078B6" w:rsidR="003D567B" w:rsidP="000A6E90" w:rsidRDefault="003D567B" w14:paraId="412116C6" w14:textId="77777777">
    <w:pPr>
      <w:pStyle w:val="En-tte"/>
    </w:pPr>
  </w:p>
  <w:tbl>
    <w:tblPr>
      <w:tblStyle w:val="Grilledutableau"/>
      <w:tblW w:w="0" w:type="auto"/>
      <w:tblBorders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Pr="00F078B6" w:rsidR="003D567B" w:rsidTr="00DB636F" w14:paraId="1317397A" w14:textId="77777777">
      <w:tc>
        <w:tcPr>
          <w:tcW w:w="3686" w:type="dxa"/>
        </w:tcPr>
        <w:p w:rsidRPr="00286187" w:rsidR="003D567B" w:rsidP="001732D3" w:rsidRDefault="003D567B" w14:paraId="2D737CA7" w14:textId="0716143E">
          <w:pPr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 xml:space="preserve">Analyse Fonctionnelle Détaillée : </w:t>
          </w:r>
          <w:r w:rsidR="006570DA">
            <w:rPr>
              <w:sz w:val="20"/>
              <w:szCs w:val="20"/>
            </w:rPr>
            <w:t>D13</w:t>
          </w:r>
        </w:p>
      </w:tc>
      <w:tc>
        <w:tcPr>
          <w:tcW w:w="2351" w:type="dxa"/>
        </w:tcPr>
        <w:p w:rsidRPr="00286187" w:rsidR="003D567B" w:rsidP="00F67556" w:rsidRDefault="003D567B" w14:paraId="4281DA86" w14:textId="1EADA14D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:rsidRPr="00286187" w:rsidR="003D567B" w:rsidP="00C67C8A" w:rsidRDefault="003D567B" w14:paraId="0AA927F1" w14:textId="77777777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:rsidRPr="00286187" w:rsidR="003D567B" w:rsidP="00C67C8A" w:rsidRDefault="003D567B" w14:paraId="166DF330" w14:textId="2802AB7C">
              <w:pPr>
                <w:jc w:val="right"/>
                <w:rPr>
                  <w:sz w:val="20"/>
                  <w:szCs w:val="20"/>
                </w:rPr>
              </w:pPr>
              <w:r w:rsidRPr="00F67556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:rsidRPr="00F078B6" w:rsidR="003D567B" w:rsidP="000A6E90" w:rsidRDefault="003D567B" w14:paraId="7D04CA45" w14:textId="77777777"/>
  <w:p w:rsidRPr="00FC183A" w:rsidR="003D567B" w:rsidP="000A6E90" w:rsidRDefault="003D567B" w14:paraId="3BD0A7D0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369C3" w:rsidP="000A6E90" w:rsidRDefault="00C369C3" w14:paraId="139B3BCB" w14:textId="77777777">
      <w:r>
        <w:separator/>
      </w:r>
    </w:p>
  </w:footnote>
  <w:footnote w:type="continuationSeparator" w:id="0">
    <w:p w:rsidR="00C369C3" w:rsidP="000A6E90" w:rsidRDefault="00C369C3" w14:paraId="6542ACF2" w14:textId="77777777">
      <w:r>
        <w:continuationSeparator/>
      </w:r>
    </w:p>
  </w:footnote>
  <w:footnote w:type="continuationNotice" w:id="1">
    <w:p w:rsidR="00C369C3" w:rsidP="000A6E90" w:rsidRDefault="00C369C3" w14:paraId="5761B33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w:rsidR="003D567B" w:rsidP="000A6E90" w:rsidRDefault="003D567B" w14:paraId="30B5710D" w14:textId="77777777">
    <w:pPr>
      <w:pStyle w:val="En-tte"/>
    </w:pPr>
  </w:p>
  <w:tbl>
    <w:tblPr>
      <w:tblStyle w:val="Grilledutableau"/>
      <w:tblW w:w="0" w:type="auto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4528"/>
      <w:gridCol w:w="4528"/>
    </w:tblGrid>
    <w:tr w:rsidR="003D567B" w:rsidTr="62872D0C" w14:paraId="0EC2247C" w14:textId="77777777">
      <w:tc>
        <w:tcPr>
          <w:tcW w:w="4528" w:type="dxa"/>
          <w:tcMar/>
        </w:tcPr>
        <w:p w:rsidR="003D567B" w:rsidP="000A6E90" w:rsidRDefault="003D567B" w14:paraId="3BBED464" w14:textId="77777777">
          <w:pPr>
            <w:pStyle w:val="En-tte"/>
          </w:pPr>
          <w:r>
            <w:drawing>
              <wp:inline wp14:editId="3EB07B4B" wp14:anchorId="5DF5967C">
                <wp:extent cx="1295400" cy="304800"/>
                <wp:effectExtent l="0" t="0" r="0" b="0"/>
                <wp:docPr id="33" name="Image 33" title=""/>
                <wp:cNvGraphicFramePr>
                  <a:graphicFrameLocks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 33"/>
                        <pic:cNvPicPr/>
                      </pic:nvPicPr>
                      <pic:blipFill>
                        <a:blip r:embed="Rb7fe8ae00c094b99">
                          <a:extLst>
                            <a:ext xmlns:a="http://schemas.openxmlformats.org/drawingml/2006/main" uri="{28A0092B-C50C-407E-A947-70E740481C1C}">
                              <a14:useLocalDpi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 flipH="0" flipV="0"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  <w:tcMar/>
        </w:tcPr>
        <w:p w:rsidRPr="00285BB5" w:rsidR="003D567B" w:rsidP="000A6E90" w:rsidRDefault="003D567B" w14:paraId="22E6E3E9" w14:textId="29600CC2">
          <w:pPr>
            <w:pStyle w:val="En-tte"/>
          </w:pPr>
        </w:p>
      </w:tc>
    </w:tr>
  </w:tbl>
  <w:p w:rsidR="003D567B" w:rsidP="000A6E90" w:rsidRDefault="003D567B" w14:paraId="48FE5D6C" w14:textId="77777777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4B41BB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788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B122509"/>
    <w:multiLevelType w:val="multilevel"/>
    <w:tmpl w:val="A9FA6C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AEF1D08"/>
    <w:multiLevelType w:val="hybridMultilevel"/>
    <w:tmpl w:val="E01AE0D2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FE5690B"/>
    <w:multiLevelType w:val="hybridMultilevel"/>
    <w:tmpl w:val="16065D74"/>
    <w:lvl w:ilvl="0" w:tplc="FA867B24"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8F5C5D"/>
    <w:multiLevelType w:val="hybridMultilevel"/>
    <w:tmpl w:val="37F2B4A8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A867B24">
      <w:numFmt w:val="bullet"/>
      <w:lvlText w:val="-"/>
      <w:lvlJc w:val="left"/>
      <w:pPr>
        <w:ind w:left="1788" w:hanging="360"/>
      </w:pPr>
      <w:rPr>
        <w:rFonts w:hint="default" w:ascii="Calibri Light" w:hAnsi="Calibri Light" w:cs="Calibri Light" w:eastAsiaTheme="minorEastAsia"/>
      </w:r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hint="default" w:ascii="Times New Roman" w:hAnsi="Times New Roman" w:cs="Times New Roman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9" w15:restartNumberingAfterBreak="0">
    <w:nsid w:val="5F5348FB"/>
    <w:multiLevelType w:val="hybridMultilevel"/>
    <w:tmpl w:val="42CE34D4"/>
    <w:lvl w:ilvl="0" w:tplc="FA867B24">
      <w:numFmt w:val="bullet"/>
      <w:lvlText w:val="-"/>
      <w:lvlJc w:val="left"/>
      <w:pPr>
        <w:ind w:left="1080" w:hanging="360"/>
      </w:pPr>
      <w:rPr>
        <w:rFonts w:hint="default" w:ascii="Calibri Light" w:hAnsi="Calibri Light" w:cs="Calibri Light" w:eastAsiaTheme="minorEastAsia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5"/>
  </w:num>
  <w:num w:numId="9">
    <w:abstractNumId w:val="4"/>
  </w:num>
  <w:num w:numId="10">
    <w:abstractNumId w:val="9"/>
  </w:num>
  <w:num w:numId="11">
    <w:abstractNumId w:val="0"/>
  </w:num>
  <w:numIdMacAtCleanup w:val="1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ahdi  Besbes">
    <w15:presenceInfo w15:providerId="AD" w15:userId="S::mahdi.besbes@addixo.com::ff92af3b-3984-4e66-adaa-040ecc7e8303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0"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15ED"/>
    <w:rsid w:val="00004CA3"/>
    <w:rsid w:val="00005DD0"/>
    <w:rsid w:val="0000677B"/>
    <w:rsid w:val="0000789B"/>
    <w:rsid w:val="00012421"/>
    <w:rsid w:val="0001311D"/>
    <w:rsid w:val="000144C5"/>
    <w:rsid w:val="000147A5"/>
    <w:rsid w:val="000168D7"/>
    <w:rsid w:val="00020C3D"/>
    <w:rsid w:val="00021717"/>
    <w:rsid w:val="00024738"/>
    <w:rsid w:val="00026BD7"/>
    <w:rsid w:val="000272DB"/>
    <w:rsid w:val="0002793F"/>
    <w:rsid w:val="0003111C"/>
    <w:rsid w:val="00031E4C"/>
    <w:rsid w:val="00034C30"/>
    <w:rsid w:val="00036A28"/>
    <w:rsid w:val="00036BA7"/>
    <w:rsid w:val="00036D07"/>
    <w:rsid w:val="00037A40"/>
    <w:rsid w:val="000403E3"/>
    <w:rsid w:val="000453AE"/>
    <w:rsid w:val="000471AB"/>
    <w:rsid w:val="00053399"/>
    <w:rsid w:val="0006078E"/>
    <w:rsid w:val="00062232"/>
    <w:rsid w:val="00063DA2"/>
    <w:rsid w:val="000664C6"/>
    <w:rsid w:val="00071A12"/>
    <w:rsid w:val="0007229D"/>
    <w:rsid w:val="00072AFA"/>
    <w:rsid w:val="00073E66"/>
    <w:rsid w:val="0007657A"/>
    <w:rsid w:val="00082819"/>
    <w:rsid w:val="00083783"/>
    <w:rsid w:val="0008628D"/>
    <w:rsid w:val="000923B3"/>
    <w:rsid w:val="00093BCE"/>
    <w:rsid w:val="0009422A"/>
    <w:rsid w:val="00095B0F"/>
    <w:rsid w:val="000A0A9C"/>
    <w:rsid w:val="000A2930"/>
    <w:rsid w:val="000A6E90"/>
    <w:rsid w:val="000B38EA"/>
    <w:rsid w:val="000B4CBF"/>
    <w:rsid w:val="000B7619"/>
    <w:rsid w:val="000C22D8"/>
    <w:rsid w:val="000C4E52"/>
    <w:rsid w:val="000C4F30"/>
    <w:rsid w:val="000D029F"/>
    <w:rsid w:val="000D5265"/>
    <w:rsid w:val="000D5A60"/>
    <w:rsid w:val="000E2F04"/>
    <w:rsid w:val="000E3AE3"/>
    <w:rsid w:val="000E4630"/>
    <w:rsid w:val="000E77EE"/>
    <w:rsid w:val="000E7B53"/>
    <w:rsid w:val="000F0836"/>
    <w:rsid w:val="000F77BF"/>
    <w:rsid w:val="00103557"/>
    <w:rsid w:val="0010366F"/>
    <w:rsid w:val="00104064"/>
    <w:rsid w:val="001050C9"/>
    <w:rsid w:val="00106A61"/>
    <w:rsid w:val="00106D9D"/>
    <w:rsid w:val="001104F6"/>
    <w:rsid w:val="001133EE"/>
    <w:rsid w:val="00114C64"/>
    <w:rsid w:val="00115F43"/>
    <w:rsid w:val="001166DD"/>
    <w:rsid w:val="001236AA"/>
    <w:rsid w:val="001243F7"/>
    <w:rsid w:val="00126E51"/>
    <w:rsid w:val="00126FAC"/>
    <w:rsid w:val="001271E9"/>
    <w:rsid w:val="001304F8"/>
    <w:rsid w:val="00131F5F"/>
    <w:rsid w:val="00135103"/>
    <w:rsid w:val="001353F1"/>
    <w:rsid w:val="00136A84"/>
    <w:rsid w:val="0014109E"/>
    <w:rsid w:val="001435F2"/>
    <w:rsid w:val="00150F2F"/>
    <w:rsid w:val="00153F5B"/>
    <w:rsid w:val="00156242"/>
    <w:rsid w:val="00160543"/>
    <w:rsid w:val="00162FE4"/>
    <w:rsid w:val="00163205"/>
    <w:rsid w:val="0016327D"/>
    <w:rsid w:val="00164DF5"/>
    <w:rsid w:val="00164F41"/>
    <w:rsid w:val="0016629E"/>
    <w:rsid w:val="001732D3"/>
    <w:rsid w:val="00173E10"/>
    <w:rsid w:val="00175129"/>
    <w:rsid w:val="00175DC3"/>
    <w:rsid w:val="001800E0"/>
    <w:rsid w:val="001820AB"/>
    <w:rsid w:val="001823EB"/>
    <w:rsid w:val="00183284"/>
    <w:rsid w:val="0018346E"/>
    <w:rsid w:val="00184581"/>
    <w:rsid w:val="00191B79"/>
    <w:rsid w:val="00192FC9"/>
    <w:rsid w:val="001937EE"/>
    <w:rsid w:val="0019403C"/>
    <w:rsid w:val="00195444"/>
    <w:rsid w:val="001974B8"/>
    <w:rsid w:val="001A0D2D"/>
    <w:rsid w:val="001A19AD"/>
    <w:rsid w:val="001A4153"/>
    <w:rsid w:val="001B15F8"/>
    <w:rsid w:val="001B4159"/>
    <w:rsid w:val="001B6AA0"/>
    <w:rsid w:val="001C2260"/>
    <w:rsid w:val="001C2972"/>
    <w:rsid w:val="001C32CB"/>
    <w:rsid w:val="001C4561"/>
    <w:rsid w:val="001C566E"/>
    <w:rsid w:val="001C60A2"/>
    <w:rsid w:val="001D0DA7"/>
    <w:rsid w:val="001D3DDB"/>
    <w:rsid w:val="001D68D8"/>
    <w:rsid w:val="001D7524"/>
    <w:rsid w:val="001E130B"/>
    <w:rsid w:val="001E2BCD"/>
    <w:rsid w:val="001E4644"/>
    <w:rsid w:val="001E6B94"/>
    <w:rsid w:val="001F1012"/>
    <w:rsid w:val="001F2E03"/>
    <w:rsid w:val="001F323C"/>
    <w:rsid w:val="001F5EB4"/>
    <w:rsid w:val="001F7067"/>
    <w:rsid w:val="0020006A"/>
    <w:rsid w:val="00200D99"/>
    <w:rsid w:val="00202D6D"/>
    <w:rsid w:val="00204A28"/>
    <w:rsid w:val="00204B7A"/>
    <w:rsid w:val="00205762"/>
    <w:rsid w:val="00205BBF"/>
    <w:rsid w:val="0021458A"/>
    <w:rsid w:val="002201AA"/>
    <w:rsid w:val="00221196"/>
    <w:rsid w:val="0022345D"/>
    <w:rsid w:val="00226CE9"/>
    <w:rsid w:val="00226EAC"/>
    <w:rsid w:val="0022748C"/>
    <w:rsid w:val="00232E05"/>
    <w:rsid w:val="002335CB"/>
    <w:rsid w:val="002369B4"/>
    <w:rsid w:val="00237073"/>
    <w:rsid w:val="0024250D"/>
    <w:rsid w:val="00244734"/>
    <w:rsid w:val="00244EC3"/>
    <w:rsid w:val="00245433"/>
    <w:rsid w:val="00252BAD"/>
    <w:rsid w:val="00255828"/>
    <w:rsid w:val="002577F5"/>
    <w:rsid w:val="00262851"/>
    <w:rsid w:val="00267C3A"/>
    <w:rsid w:val="002721A2"/>
    <w:rsid w:val="002727C3"/>
    <w:rsid w:val="0027434A"/>
    <w:rsid w:val="002747F0"/>
    <w:rsid w:val="00286187"/>
    <w:rsid w:val="00286702"/>
    <w:rsid w:val="00290836"/>
    <w:rsid w:val="002911D1"/>
    <w:rsid w:val="00292D9F"/>
    <w:rsid w:val="00293DF5"/>
    <w:rsid w:val="00293DF9"/>
    <w:rsid w:val="0029474A"/>
    <w:rsid w:val="002953F4"/>
    <w:rsid w:val="002966B5"/>
    <w:rsid w:val="002A0949"/>
    <w:rsid w:val="002A187A"/>
    <w:rsid w:val="002A1D02"/>
    <w:rsid w:val="002A3A2D"/>
    <w:rsid w:val="002A5E18"/>
    <w:rsid w:val="002A60A8"/>
    <w:rsid w:val="002A6CA8"/>
    <w:rsid w:val="002A71FB"/>
    <w:rsid w:val="002B2DF5"/>
    <w:rsid w:val="002B4570"/>
    <w:rsid w:val="002B727D"/>
    <w:rsid w:val="002C1007"/>
    <w:rsid w:val="002C3E5E"/>
    <w:rsid w:val="002C3FE3"/>
    <w:rsid w:val="002C69B1"/>
    <w:rsid w:val="002C7B33"/>
    <w:rsid w:val="002D0219"/>
    <w:rsid w:val="002E5753"/>
    <w:rsid w:val="002F0345"/>
    <w:rsid w:val="002F7027"/>
    <w:rsid w:val="002F76BD"/>
    <w:rsid w:val="00300352"/>
    <w:rsid w:val="0030043D"/>
    <w:rsid w:val="003015BA"/>
    <w:rsid w:val="00304936"/>
    <w:rsid w:val="003062BF"/>
    <w:rsid w:val="00312439"/>
    <w:rsid w:val="0031373F"/>
    <w:rsid w:val="00313F1A"/>
    <w:rsid w:val="003154F6"/>
    <w:rsid w:val="003160DA"/>
    <w:rsid w:val="003217EF"/>
    <w:rsid w:val="0032667B"/>
    <w:rsid w:val="0033002C"/>
    <w:rsid w:val="00330D77"/>
    <w:rsid w:val="00332989"/>
    <w:rsid w:val="00333547"/>
    <w:rsid w:val="00336879"/>
    <w:rsid w:val="00336D8F"/>
    <w:rsid w:val="003437BA"/>
    <w:rsid w:val="00344B84"/>
    <w:rsid w:val="003507EC"/>
    <w:rsid w:val="00351200"/>
    <w:rsid w:val="0035204E"/>
    <w:rsid w:val="00353598"/>
    <w:rsid w:val="00353915"/>
    <w:rsid w:val="00354B4C"/>
    <w:rsid w:val="00363A2C"/>
    <w:rsid w:val="00364537"/>
    <w:rsid w:val="003652F6"/>
    <w:rsid w:val="003678C0"/>
    <w:rsid w:val="0037085B"/>
    <w:rsid w:val="003717BB"/>
    <w:rsid w:val="00372E92"/>
    <w:rsid w:val="0039073B"/>
    <w:rsid w:val="0039711D"/>
    <w:rsid w:val="003974AF"/>
    <w:rsid w:val="00397980"/>
    <w:rsid w:val="003A24FC"/>
    <w:rsid w:val="003A28B1"/>
    <w:rsid w:val="003A3B98"/>
    <w:rsid w:val="003A4E73"/>
    <w:rsid w:val="003A727B"/>
    <w:rsid w:val="003A76C2"/>
    <w:rsid w:val="003B342D"/>
    <w:rsid w:val="003B5970"/>
    <w:rsid w:val="003C1B64"/>
    <w:rsid w:val="003C1FA5"/>
    <w:rsid w:val="003C402D"/>
    <w:rsid w:val="003C53EA"/>
    <w:rsid w:val="003C5E45"/>
    <w:rsid w:val="003C6363"/>
    <w:rsid w:val="003D031B"/>
    <w:rsid w:val="003D032E"/>
    <w:rsid w:val="003D2F83"/>
    <w:rsid w:val="003D4874"/>
    <w:rsid w:val="003D567B"/>
    <w:rsid w:val="003E4E36"/>
    <w:rsid w:val="003E6141"/>
    <w:rsid w:val="003E6C21"/>
    <w:rsid w:val="003E7402"/>
    <w:rsid w:val="003F012C"/>
    <w:rsid w:val="003F1782"/>
    <w:rsid w:val="003F341B"/>
    <w:rsid w:val="003F60E7"/>
    <w:rsid w:val="003F6259"/>
    <w:rsid w:val="003F752B"/>
    <w:rsid w:val="003F7891"/>
    <w:rsid w:val="004029DA"/>
    <w:rsid w:val="00404958"/>
    <w:rsid w:val="004061B6"/>
    <w:rsid w:val="0040666A"/>
    <w:rsid w:val="00411385"/>
    <w:rsid w:val="0041334E"/>
    <w:rsid w:val="00413429"/>
    <w:rsid w:val="00413F0D"/>
    <w:rsid w:val="00416085"/>
    <w:rsid w:val="00417050"/>
    <w:rsid w:val="004204EF"/>
    <w:rsid w:val="00425CE7"/>
    <w:rsid w:val="00436385"/>
    <w:rsid w:val="00452588"/>
    <w:rsid w:val="004538AC"/>
    <w:rsid w:val="004550CE"/>
    <w:rsid w:val="004603D6"/>
    <w:rsid w:val="00463787"/>
    <w:rsid w:val="00464BA2"/>
    <w:rsid w:val="004664AB"/>
    <w:rsid w:val="0046670C"/>
    <w:rsid w:val="00466B7D"/>
    <w:rsid w:val="00467C61"/>
    <w:rsid w:val="00471D9C"/>
    <w:rsid w:val="004723D1"/>
    <w:rsid w:val="004744D0"/>
    <w:rsid w:val="0047474B"/>
    <w:rsid w:val="00474E32"/>
    <w:rsid w:val="00481067"/>
    <w:rsid w:val="00481F53"/>
    <w:rsid w:val="004849E2"/>
    <w:rsid w:val="004918DC"/>
    <w:rsid w:val="004919CC"/>
    <w:rsid w:val="00491C7D"/>
    <w:rsid w:val="0049245C"/>
    <w:rsid w:val="00492853"/>
    <w:rsid w:val="00493443"/>
    <w:rsid w:val="0049371D"/>
    <w:rsid w:val="00495551"/>
    <w:rsid w:val="004A075F"/>
    <w:rsid w:val="004A3CB8"/>
    <w:rsid w:val="004A4D43"/>
    <w:rsid w:val="004A63D3"/>
    <w:rsid w:val="004A7590"/>
    <w:rsid w:val="004B1D57"/>
    <w:rsid w:val="004B3C58"/>
    <w:rsid w:val="004B4041"/>
    <w:rsid w:val="004B598B"/>
    <w:rsid w:val="004B5EC1"/>
    <w:rsid w:val="004B7228"/>
    <w:rsid w:val="004C004F"/>
    <w:rsid w:val="004C2E82"/>
    <w:rsid w:val="004C5869"/>
    <w:rsid w:val="004C75C5"/>
    <w:rsid w:val="004C77B0"/>
    <w:rsid w:val="004D0306"/>
    <w:rsid w:val="004D140D"/>
    <w:rsid w:val="004D2B02"/>
    <w:rsid w:val="004D41F4"/>
    <w:rsid w:val="004D58BD"/>
    <w:rsid w:val="004E667C"/>
    <w:rsid w:val="004F269E"/>
    <w:rsid w:val="004F34DB"/>
    <w:rsid w:val="004F79CE"/>
    <w:rsid w:val="004F7CB9"/>
    <w:rsid w:val="00502AB3"/>
    <w:rsid w:val="005039CE"/>
    <w:rsid w:val="005057CB"/>
    <w:rsid w:val="00507704"/>
    <w:rsid w:val="00517BB6"/>
    <w:rsid w:val="005244E5"/>
    <w:rsid w:val="00524B26"/>
    <w:rsid w:val="00530503"/>
    <w:rsid w:val="0053131C"/>
    <w:rsid w:val="00531A6E"/>
    <w:rsid w:val="00532C52"/>
    <w:rsid w:val="0054194B"/>
    <w:rsid w:val="005427C6"/>
    <w:rsid w:val="00543AC2"/>
    <w:rsid w:val="00547B55"/>
    <w:rsid w:val="00551D5F"/>
    <w:rsid w:val="0055455C"/>
    <w:rsid w:val="005633E1"/>
    <w:rsid w:val="00564F1D"/>
    <w:rsid w:val="00565C04"/>
    <w:rsid w:val="00566FD0"/>
    <w:rsid w:val="00567BA9"/>
    <w:rsid w:val="00572254"/>
    <w:rsid w:val="005734E8"/>
    <w:rsid w:val="00574BE5"/>
    <w:rsid w:val="005900CA"/>
    <w:rsid w:val="00594B55"/>
    <w:rsid w:val="00595CF6"/>
    <w:rsid w:val="005968DC"/>
    <w:rsid w:val="00596E04"/>
    <w:rsid w:val="0059777D"/>
    <w:rsid w:val="005A457D"/>
    <w:rsid w:val="005A6ED8"/>
    <w:rsid w:val="005B0550"/>
    <w:rsid w:val="005B2D4B"/>
    <w:rsid w:val="005B39AD"/>
    <w:rsid w:val="005B59FE"/>
    <w:rsid w:val="005B62CF"/>
    <w:rsid w:val="005C20BE"/>
    <w:rsid w:val="005C38D3"/>
    <w:rsid w:val="005C431A"/>
    <w:rsid w:val="005C5208"/>
    <w:rsid w:val="005D117E"/>
    <w:rsid w:val="005D1B56"/>
    <w:rsid w:val="005D33B8"/>
    <w:rsid w:val="005D36F4"/>
    <w:rsid w:val="005D5783"/>
    <w:rsid w:val="005D6C96"/>
    <w:rsid w:val="005D72A6"/>
    <w:rsid w:val="005E1E7D"/>
    <w:rsid w:val="005E2BBA"/>
    <w:rsid w:val="005E3ED0"/>
    <w:rsid w:val="005E4C4E"/>
    <w:rsid w:val="005E74A0"/>
    <w:rsid w:val="005F4C30"/>
    <w:rsid w:val="005F7C31"/>
    <w:rsid w:val="00600508"/>
    <w:rsid w:val="00603EE2"/>
    <w:rsid w:val="00604C6C"/>
    <w:rsid w:val="00604F65"/>
    <w:rsid w:val="00606061"/>
    <w:rsid w:val="006060D8"/>
    <w:rsid w:val="00607A41"/>
    <w:rsid w:val="006100C0"/>
    <w:rsid w:val="00610AD2"/>
    <w:rsid w:val="006133F2"/>
    <w:rsid w:val="00613B47"/>
    <w:rsid w:val="00621BBA"/>
    <w:rsid w:val="00621D1A"/>
    <w:rsid w:val="00631A1B"/>
    <w:rsid w:val="0063277D"/>
    <w:rsid w:val="00632FA6"/>
    <w:rsid w:val="0063426F"/>
    <w:rsid w:val="00635C4C"/>
    <w:rsid w:val="0063789C"/>
    <w:rsid w:val="00642BD4"/>
    <w:rsid w:val="0064412F"/>
    <w:rsid w:val="00647673"/>
    <w:rsid w:val="00650263"/>
    <w:rsid w:val="0065050A"/>
    <w:rsid w:val="00657011"/>
    <w:rsid w:val="006570DA"/>
    <w:rsid w:val="0065783E"/>
    <w:rsid w:val="006606C1"/>
    <w:rsid w:val="00665338"/>
    <w:rsid w:val="00665620"/>
    <w:rsid w:val="006661A2"/>
    <w:rsid w:val="00671504"/>
    <w:rsid w:val="00673290"/>
    <w:rsid w:val="0067539D"/>
    <w:rsid w:val="00675A5F"/>
    <w:rsid w:val="00683489"/>
    <w:rsid w:val="00684615"/>
    <w:rsid w:val="00684A51"/>
    <w:rsid w:val="00684DD5"/>
    <w:rsid w:val="00693936"/>
    <w:rsid w:val="006A428E"/>
    <w:rsid w:val="006A433A"/>
    <w:rsid w:val="006A5EDE"/>
    <w:rsid w:val="006A5F1B"/>
    <w:rsid w:val="006A6E59"/>
    <w:rsid w:val="006B2096"/>
    <w:rsid w:val="006B3D9A"/>
    <w:rsid w:val="006B484C"/>
    <w:rsid w:val="006B657D"/>
    <w:rsid w:val="006C2E2D"/>
    <w:rsid w:val="006C4106"/>
    <w:rsid w:val="006C64C0"/>
    <w:rsid w:val="006D018D"/>
    <w:rsid w:val="006D0343"/>
    <w:rsid w:val="006D29FB"/>
    <w:rsid w:val="006D5918"/>
    <w:rsid w:val="006D73E7"/>
    <w:rsid w:val="006D7B6E"/>
    <w:rsid w:val="006D7EFC"/>
    <w:rsid w:val="006E065A"/>
    <w:rsid w:val="006E5ECF"/>
    <w:rsid w:val="006E6321"/>
    <w:rsid w:val="006E6E32"/>
    <w:rsid w:val="006F1053"/>
    <w:rsid w:val="00702716"/>
    <w:rsid w:val="00702C64"/>
    <w:rsid w:val="00706303"/>
    <w:rsid w:val="00712B88"/>
    <w:rsid w:val="007179ED"/>
    <w:rsid w:val="00721F2A"/>
    <w:rsid w:val="007230E2"/>
    <w:rsid w:val="0072630C"/>
    <w:rsid w:val="00730E46"/>
    <w:rsid w:val="00732DF4"/>
    <w:rsid w:val="00734DD7"/>
    <w:rsid w:val="00735A48"/>
    <w:rsid w:val="00753D12"/>
    <w:rsid w:val="00757B7A"/>
    <w:rsid w:val="00764774"/>
    <w:rsid w:val="007658FF"/>
    <w:rsid w:val="00765B0A"/>
    <w:rsid w:val="00766D9D"/>
    <w:rsid w:val="007701AD"/>
    <w:rsid w:val="00771308"/>
    <w:rsid w:val="007738CC"/>
    <w:rsid w:val="00774606"/>
    <w:rsid w:val="00777785"/>
    <w:rsid w:val="00781536"/>
    <w:rsid w:val="00783FFD"/>
    <w:rsid w:val="007851DA"/>
    <w:rsid w:val="0078531F"/>
    <w:rsid w:val="0078670E"/>
    <w:rsid w:val="007871E6"/>
    <w:rsid w:val="00790891"/>
    <w:rsid w:val="00792151"/>
    <w:rsid w:val="0079411A"/>
    <w:rsid w:val="007967D0"/>
    <w:rsid w:val="00797773"/>
    <w:rsid w:val="007A145D"/>
    <w:rsid w:val="007A1D30"/>
    <w:rsid w:val="007A2138"/>
    <w:rsid w:val="007A24EB"/>
    <w:rsid w:val="007A2A78"/>
    <w:rsid w:val="007A3C63"/>
    <w:rsid w:val="007B47B1"/>
    <w:rsid w:val="007B4885"/>
    <w:rsid w:val="007B6992"/>
    <w:rsid w:val="007B753E"/>
    <w:rsid w:val="007B7A59"/>
    <w:rsid w:val="007C052D"/>
    <w:rsid w:val="007C7F39"/>
    <w:rsid w:val="007D150E"/>
    <w:rsid w:val="007D2A31"/>
    <w:rsid w:val="007D32CB"/>
    <w:rsid w:val="007D616A"/>
    <w:rsid w:val="007D63B5"/>
    <w:rsid w:val="007D6BD5"/>
    <w:rsid w:val="007E3CEF"/>
    <w:rsid w:val="007E3FAA"/>
    <w:rsid w:val="007E5744"/>
    <w:rsid w:val="007E76F9"/>
    <w:rsid w:val="007F073A"/>
    <w:rsid w:val="007F1CF8"/>
    <w:rsid w:val="007F2485"/>
    <w:rsid w:val="007F31F9"/>
    <w:rsid w:val="007F6F52"/>
    <w:rsid w:val="0080441B"/>
    <w:rsid w:val="00805303"/>
    <w:rsid w:val="008078B5"/>
    <w:rsid w:val="008101A9"/>
    <w:rsid w:val="00813396"/>
    <w:rsid w:val="00816470"/>
    <w:rsid w:val="00817AEE"/>
    <w:rsid w:val="008269F4"/>
    <w:rsid w:val="00826B6A"/>
    <w:rsid w:val="0082784D"/>
    <w:rsid w:val="00833E46"/>
    <w:rsid w:val="00837EF2"/>
    <w:rsid w:val="00846BA1"/>
    <w:rsid w:val="00850FCC"/>
    <w:rsid w:val="00854A87"/>
    <w:rsid w:val="00855D43"/>
    <w:rsid w:val="00857A58"/>
    <w:rsid w:val="00864316"/>
    <w:rsid w:val="008657FD"/>
    <w:rsid w:val="00866D10"/>
    <w:rsid w:val="008714A9"/>
    <w:rsid w:val="00871E0F"/>
    <w:rsid w:val="008733FC"/>
    <w:rsid w:val="00873889"/>
    <w:rsid w:val="008754B2"/>
    <w:rsid w:val="008755E2"/>
    <w:rsid w:val="00876821"/>
    <w:rsid w:val="00877109"/>
    <w:rsid w:val="00880947"/>
    <w:rsid w:val="00880E10"/>
    <w:rsid w:val="00882C9C"/>
    <w:rsid w:val="00884AFA"/>
    <w:rsid w:val="00886BD3"/>
    <w:rsid w:val="00887591"/>
    <w:rsid w:val="00890C5F"/>
    <w:rsid w:val="00896255"/>
    <w:rsid w:val="008A3C72"/>
    <w:rsid w:val="008A609C"/>
    <w:rsid w:val="008A787B"/>
    <w:rsid w:val="008B04A0"/>
    <w:rsid w:val="008B0677"/>
    <w:rsid w:val="008B3C03"/>
    <w:rsid w:val="008B40CE"/>
    <w:rsid w:val="008C147C"/>
    <w:rsid w:val="008C5DC1"/>
    <w:rsid w:val="008C74AF"/>
    <w:rsid w:val="008C7E2A"/>
    <w:rsid w:val="008C7EE6"/>
    <w:rsid w:val="008D50A9"/>
    <w:rsid w:val="008E4862"/>
    <w:rsid w:val="008E6CAB"/>
    <w:rsid w:val="008F006B"/>
    <w:rsid w:val="008F0610"/>
    <w:rsid w:val="008F1D45"/>
    <w:rsid w:val="008F253A"/>
    <w:rsid w:val="008F40E3"/>
    <w:rsid w:val="008F5083"/>
    <w:rsid w:val="008F657D"/>
    <w:rsid w:val="008F7DB8"/>
    <w:rsid w:val="00900597"/>
    <w:rsid w:val="00901408"/>
    <w:rsid w:val="00901B9E"/>
    <w:rsid w:val="00913DC4"/>
    <w:rsid w:val="0091554D"/>
    <w:rsid w:val="0091635E"/>
    <w:rsid w:val="00917D8F"/>
    <w:rsid w:val="00921FF6"/>
    <w:rsid w:val="009224D6"/>
    <w:rsid w:val="00922900"/>
    <w:rsid w:val="00926318"/>
    <w:rsid w:val="00927158"/>
    <w:rsid w:val="00940671"/>
    <w:rsid w:val="00944984"/>
    <w:rsid w:val="0094582E"/>
    <w:rsid w:val="0094685F"/>
    <w:rsid w:val="0095009B"/>
    <w:rsid w:val="009509B7"/>
    <w:rsid w:val="0095200A"/>
    <w:rsid w:val="00957598"/>
    <w:rsid w:val="009616BC"/>
    <w:rsid w:val="0096337E"/>
    <w:rsid w:val="00967106"/>
    <w:rsid w:val="0096758D"/>
    <w:rsid w:val="009723C8"/>
    <w:rsid w:val="009725D3"/>
    <w:rsid w:val="00975F23"/>
    <w:rsid w:val="0097764B"/>
    <w:rsid w:val="00980FEA"/>
    <w:rsid w:val="009870FE"/>
    <w:rsid w:val="00991FD9"/>
    <w:rsid w:val="00993050"/>
    <w:rsid w:val="00995A64"/>
    <w:rsid w:val="00997C3B"/>
    <w:rsid w:val="009A1327"/>
    <w:rsid w:val="009A38CD"/>
    <w:rsid w:val="009A3E1E"/>
    <w:rsid w:val="009B7A5C"/>
    <w:rsid w:val="009C3FE0"/>
    <w:rsid w:val="009C598A"/>
    <w:rsid w:val="009C7019"/>
    <w:rsid w:val="009D393B"/>
    <w:rsid w:val="009D3AF0"/>
    <w:rsid w:val="009D59E5"/>
    <w:rsid w:val="009D66AE"/>
    <w:rsid w:val="009E54B7"/>
    <w:rsid w:val="009E78F2"/>
    <w:rsid w:val="009F06A0"/>
    <w:rsid w:val="009F0973"/>
    <w:rsid w:val="009F254A"/>
    <w:rsid w:val="009F58EC"/>
    <w:rsid w:val="009F6B8E"/>
    <w:rsid w:val="009F743E"/>
    <w:rsid w:val="009F77EE"/>
    <w:rsid w:val="00A0000C"/>
    <w:rsid w:val="00A00724"/>
    <w:rsid w:val="00A031AF"/>
    <w:rsid w:val="00A04C44"/>
    <w:rsid w:val="00A04CDA"/>
    <w:rsid w:val="00A05C61"/>
    <w:rsid w:val="00A0664A"/>
    <w:rsid w:val="00A069B3"/>
    <w:rsid w:val="00A109D3"/>
    <w:rsid w:val="00A10C8B"/>
    <w:rsid w:val="00A15C5E"/>
    <w:rsid w:val="00A1651F"/>
    <w:rsid w:val="00A210F5"/>
    <w:rsid w:val="00A220D8"/>
    <w:rsid w:val="00A25F2F"/>
    <w:rsid w:val="00A27C25"/>
    <w:rsid w:val="00A309B4"/>
    <w:rsid w:val="00A31303"/>
    <w:rsid w:val="00A32D7D"/>
    <w:rsid w:val="00A32EA9"/>
    <w:rsid w:val="00A340A1"/>
    <w:rsid w:val="00A34154"/>
    <w:rsid w:val="00A376F9"/>
    <w:rsid w:val="00A40F4E"/>
    <w:rsid w:val="00A4178D"/>
    <w:rsid w:val="00A42990"/>
    <w:rsid w:val="00A469F3"/>
    <w:rsid w:val="00A47DD6"/>
    <w:rsid w:val="00A51563"/>
    <w:rsid w:val="00A51FD2"/>
    <w:rsid w:val="00A560BC"/>
    <w:rsid w:val="00A63DFB"/>
    <w:rsid w:val="00A63EF2"/>
    <w:rsid w:val="00A67B1D"/>
    <w:rsid w:val="00A703CD"/>
    <w:rsid w:val="00A7192F"/>
    <w:rsid w:val="00A726BC"/>
    <w:rsid w:val="00A72D61"/>
    <w:rsid w:val="00A73E27"/>
    <w:rsid w:val="00A75E4C"/>
    <w:rsid w:val="00A818B0"/>
    <w:rsid w:val="00A82680"/>
    <w:rsid w:val="00A82BEF"/>
    <w:rsid w:val="00A83143"/>
    <w:rsid w:val="00A903A1"/>
    <w:rsid w:val="00A925D2"/>
    <w:rsid w:val="00A932AB"/>
    <w:rsid w:val="00A94BEC"/>
    <w:rsid w:val="00A96B23"/>
    <w:rsid w:val="00A96FB1"/>
    <w:rsid w:val="00AA0E32"/>
    <w:rsid w:val="00AA268A"/>
    <w:rsid w:val="00AA630C"/>
    <w:rsid w:val="00AA7016"/>
    <w:rsid w:val="00AA725B"/>
    <w:rsid w:val="00AB2F8D"/>
    <w:rsid w:val="00AB4C63"/>
    <w:rsid w:val="00AB5F58"/>
    <w:rsid w:val="00AB6D85"/>
    <w:rsid w:val="00AB7FD2"/>
    <w:rsid w:val="00AC1BE2"/>
    <w:rsid w:val="00AC498A"/>
    <w:rsid w:val="00AD0BE0"/>
    <w:rsid w:val="00AD35B7"/>
    <w:rsid w:val="00AD3FB8"/>
    <w:rsid w:val="00AD5AD1"/>
    <w:rsid w:val="00AE092C"/>
    <w:rsid w:val="00AE5A0A"/>
    <w:rsid w:val="00AF0588"/>
    <w:rsid w:val="00AF4FE1"/>
    <w:rsid w:val="00B05485"/>
    <w:rsid w:val="00B059EC"/>
    <w:rsid w:val="00B10C46"/>
    <w:rsid w:val="00B14B0A"/>
    <w:rsid w:val="00B15648"/>
    <w:rsid w:val="00B16C29"/>
    <w:rsid w:val="00B20A0E"/>
    <w:rsid w:val="00B20C72"/>
    <w:rsid w:val="00B231DB"/>
    <w:rsid w:val="00B25751"/>
    <w:rsid w:val="00B307EF"/>
    <w:rsid w:val="00B32BF3"/>
    <w:rsid w:val="00B33405"/>
    <w:rsid w:val="00B3485D"/>
    <w:rsid w:val="00B34A27"/>
    <w:rsid w:val="00B34DA4"/>
    <w:rsid w:val="00B34F16"/>
    <w:rsid w:val="00B364DA"/>
    <w:rsid w:val="00B427BF"/>
    <w:rsid w:val="00B45862"/>
    <w:rsid w:val="00B50264"/>
    <w:rsid w:val="00B51F33"/>
    <w:rsid w:val="00B5488F"/>
    <w:rsid w:val="00B55354"/>
    <w:rsid w:val="00B60D4F"/>
    <w:rsid w:val="00B61BA6"/>
    <w:rsid w:val="00B62902"/>
    <w:rsid w:val="00B62CA8"/>
    <w:rsid w:val="00B67CA5"/>
    <w:rsid w:val="00B67E9D"/>
    <w:rsid w:val="00B73BDC"/>
    <w:rsid w:val="00B743F3"/>
    <w:rsid w:val="00B76435"/>
    <w:rsid w:val="00B9167E"/>
    <w:rsid w:val="00B9421C"/>
    <w:rsid w:val="00B94456"/>
    <w:rsid w:val="00BA5F15"/>
    <w:rsid w:val="00BA6952"/>
    <w:rsid w:val="00BB0F0B"/>
    <w:rsid w:val="00BB1EA3"/>
    <w:rsid w:val="00BB5FEF"/>
    <w:rsid w:val="00BB6BB7"/>
    <w:rsid w:val="00BC378F"/>
    <w:rsid w:val="00BC6D3A"/>
    <w:rsid w:val="00BD0342"/>
    <w:rsid w:val="00BD227B"/>
    <w:rsid w:val="00BD3DEA"/>
    <w:rsid w:val="00BE218B"/>
    <w:rsid w:val="00BE2287"/>
    <w:rsid w:val="00BE35B4"/>
    <w:rsid w:val="00BE4680"/>
    <w:rsid w:val="00BE595C"/>
    <w:rsid w:val="00BE6B5B"/>
    <w:rsid w:val="00BE6F67"/>
    <w:rsid w:val="00BE71F9"/>
    <w:rsid w:val="00BF1807"/>
    <w:rsid w:val="00BF73B3"/>
    <w:rsid w:val="00BF77EF"/>
    <w:rsid w:val="00C049C5"/>
    <w:rsid w:val="00C052E9"/>
    <w:rsid w:val="00C06E10"/>
    <w:rsid w:val="00C07D2F"/>
    <w:rsid w:val="00C147E0"/>
    <w:rsid w:val="00C151F1"/>
    <w:rsid w:val="00C153DC"/>
    <w:rsid w:val="00C20C2A"/>
    <w:rsid w:val="00C21D15"/>
    <w:rsid w:val="00C22718"/>
    <w:rsid w:val="00C22949"/>
    <w:rsid w:val="00C22D87"/>
    <w:rsid w:val="00C233B3"/>
    <w:rsid w:val="00C2381A"/>
    <w:rsid w:val="00C23843"/>
    <w:rsid w:val="00C30E03"/>
    <w:rsid w:val="00C31F0F"/>
    <w:rsid w:val="00C33396"/>
    <w:rsid w:val="00C348FD"/>
    <w:rsid w:val="00C36402"/>
    <w:rsid w:val="00C369C3"/>
    <w:rsid w:val="00C422AE"/>
    <w:rsid w:val="00C43CBC"/>
    <w:rsid w:val="00C44155"/>
    <w:rsid w:val="00C44278"/>
    <w:rsid w:val="00C45BF5"/>
    <w:rsid w:val="00C46633"/>
    <w:rsid w:val="00C46A33"/>
    <w:rsid w:val="00C47ED3"/>
    <w:rsid w:val="00C51B2E"/>
    <w:rsid w:val="00C51DD6"/>
    <w:rsid w:val="00C52CF0"/>
    <w:rsid w:val="00C560AE"/>
    <w:rsid w:val="00C56DA7"/>
    <w:rsid w:val="00C61FC7"/>
    <w:rsid w:val="00C623AB"/>
    <w:rsid w:val="00C62B72"/>
    <w:rsid w:val="00C6318A"/>
    <w:rsid w:val="00C63C5F"/>
    <w:rsid w:val="00C65530"/>
    <w:rsid w:val="00C67C8A"/>
    <w:rsid w:val="00C67F0D"/>
    <w:rsid w:val="00C70717"/>
    <w:rsid w:val="00C729CF"/>
    <w:rsid w:val="00C7765E"/>
    <w:rsid w:val="00C77C6A"/>
    <w:rsid w:val="00C808A3"/>
    <w:rsid w:val="00C80C75"/>
    <w:rsid w:val="00C823BF"/>
    <w:rsid w:val="00C91369"/>
    <w:rsid w:val="00C97966"/>
    <w:rsid w:val="00CA311B"/>
    <w:rsid w:val="00CA50CC"/>
    <w:rsid w:val="00CA5EA7"/>
    <w:rsid w:val="00CA63CE"/>
    <w:rsid w:val="00CB2118"/>
    <w:rsid w:val="00CB359A"/>
    <w:rsid w:val="00CB4A5B"/>
    <w:rsid w:val="00CB6972"/>
    <w:rsid w:val="00CC2067"/>
    <w:rsid w:val="00CC2211"/>
    <w:rsid w:val="00CC29D6"/>
    <w:rsid w:val="00CC7DEF"/>
    <w:rsid w:val="00CD1D0F"/>
    <w:rsid w:val="00CE03AF"/>
    <w:rsid w:val="00CE14BF"/>
    <w:rsid w:val="00CE2936"/>
    <w:rsid w:val="00CE50E1"/>
    <w:rsid w:val="00CE5749"/>
    <w:rsid w:val="00CE70A4"/>
    <w:rsid w:val="00CF1A9E"/>
    <w:rsid w:val="00CF2EA8"/>
    <w:rsid w:val="00CF5EEF"/>
    <w:rsid w:val="00CF6D67"/>
    <w:rsid w:val="00D01295"/>
    <w:rsid w:val="00D01D65"/>
    <w:rsid w:val="00D01F84"/>
    <w:rsid w:val="00D0265B"/>
    <w:rsid w:val="00D047E3"/>
    <w:rsid w:val="00D058AA"/>
    <w:rsid w:val="00D05C10"/>
    <w:rsid w:val="00D0734B"/>
    <w:rsid w:val="00D07D16"/>
    <w:rsid w:val="00D12828"/>
    <w:rsid w:val="00D24195"/>
    <w:rsid w:val="00D27DBF"/>
    <w:rsid w:val="00D30FAA"/>
    <w:rsid w:val="00D311B1"/>
    <w:rsid w:val="00D3235B"/>
    <w:rsid w:val="00D33190"/>
    <w:rsid w:val="00D3594D"/>
    <w:rsid w:val="00D36FE4"/>
    <w:rsid w:val="00D37283"/>
    <w:rsid w:val="00D41549"/>
    <w:rsid w:val="00D42A39"/>
    <w:rsid w:val="00D44A3D"/>
    <w:rsid w:val="00D45D2F"/>
    <w:rsid w:val="00D471C8"/>
    <w:rsid w:val="00D47472"/>
    <w:rsid w:val="00D532FD"/>
    <w:rsid w:val="00D563C5"/>
    <w:rsid w:val="00D56452"/>
    <w:rsid w:val="00D612A7"/>
    <w:rsid w:val="00D63136"/>
    <w:rsid w:val="00D66E8C"/>
    <w:rsid w:val="00D701FD"/>
    <w:rsid w:val="00D71805"/>
    <w:rsid w:val="00D729AB"/>
    <w:rsid w:val="00D7375C"/>
    <w:rsid w:val="00D74A5E"/>
    <w:rsid w:val="00D7798E"/>
    <w:rsid w:val="00D80CE2"/>
    <w:rsid w:val="00D810C7"/>
    <w:rsid w:val="00D8472D"/>
    <w:rsid w:val="00D849C3"/>
    <w:rsid w:val="00D84A15"/>
    <w:rsid w:val="00D8596F"/>
    <w:rsid w:val="00D873C2"/>
    <w:rsid w:val="00D901D4"/>
    <w:rsid w:val="00D916C0"/>
    <w:rsid w:val="00D91AB9"/>
    <w:rsid w:val="00D92DBD"/>
    <w:rsid w:val="00D95DD2"/>
    <w:rsid w:val="00D964B8"/>
    <w:rsid w:val="00D96928"/>
    <w:rsid w:val="00D96D68"/>
    <w:rsid w:val="00D972D1"/>
    <w:rsid w:val="00D9777D"/>
    <w:rsid w:val="00DA03CC"/>
    <w:rsid w:val="00DA0ACB"/>
    <w:rsid w:val="00DA1A62"/>
    <w:rsid w:val="00DA5760"/>
    <w:rsid w:val="00DA58D3"/>
    <w:rsid w:val="00DA6F02"/>
    <w:rsid w:val="00DB48DF"/>
    <w:rsid w:val="00DB589F"/>
    <w:rsid w:val="00DB636F"/>
    <w:rsid w:val="00DC6972"/>
    <w:rsid w:val="00DD1D53"/>
    <w:rsid w:val="00DD42B9"/>
    <w:rsid w:val="00DD65CF"/>
    <w:rsid w:val="00DE00E5"/>
    <w:rsid w:val="00DE1F40"/>
    <w:rsid w:val="00DE3A38"/>
    <w:rsid w:val="00DE46A4"/>
    <w:rsid w:val="00E00142"/>
    <w:rsid w:val="00E001B1"/>
    <w:rsid w:val="00E03C66"/>
    <w:rsid w:val="00E04BEC"/>
    <w:rsid w:val="00E06A31"/>
    <w:rsid w:val="00E1474A"/>
    <w:rsid w:val="00E164F3"/>
    <w:rsid w:val="00E2256C"/>
    <w:rsid w:val="00E26182"/>
    <w:rsid w:val="00E2748B"/>
    <w:rsid w:val="00E275A0"/>
    <w:rsid w:val="00E3008F"/>
    <w:rsid w:val="00E30CB9"/>
    <w:rsid w:val="00E327B4"/>
    <w:rsid w:val="00E3599D"/>
    <w:rsid w:val="00E35F69"/>
    <w:rsid w:val="00E40031"/>
    <w:rsid w:val="00E43948"/>
    <w:rsid w:val="00E4632C"/>
    <w:rsid w:val="00E4698E"/>
    <w:rsid w:val="00E47698"/>
    <w:rsid w:val="00E51E7C"/>
    <w:rsid w:val="00E5257F"/>
    <w:rsid w:val="00E57D84"/>
    <w:rsid w:val="00E6037F"/>
    <w:rsid w:val="00E6499C"/>
    <w:rsid w:val="00E65323"/>
    <w:rsid w:val="00E72E0A"/>
    <w:rsid w:val="00E755F8"/>
    <w:rsid w:val="00E77991"/>
    <w:rsid w:val="00E813BF"/>
    <w:rsid w:val="00E85999"/>
    <w:rsid w:val="00E85A79"/>
    <w:rsid w:val="00E94EE3"/>
    <w:rsid w:val="00E95907"/>
    <w:rsid w:val="00E97905"/>
    <w:rsid w:val="00EA6E16"/>
    <w:rsid w:val="00EB10C5"/>
    <w:rsid w:val="00EB1A88"/>
    <w:rsid w:val="00EB3159"/>
    <w:rsid w:val="00EB6021"/>
    <w:rsid w:val="00EC0F60"/>
    <w:rsid w:val="00ED1748"/>
    <w:rsid w:val="00ED1E7F"/>
    <w:rsid w:val="00ED4334"/>
    <w:rsid w:val="00ED7DA4"/>
    <w:rsid w:val="00EE102B"/>
    <w:rsid w:val="00EE7090"/>
    <w:rsid w:val="00EF0759"/>
    <w:rsid w:val="00EF07E1"/>
    <w:rsid w:val="00EF2C11"/>
    <w:rsid w:val="00EF3995"/>
    <w:rsid w:val="00EF3B77"/>
    <w:rsid w:val="00EF5BE9"/>
    <w:rsid w:val="00EF722D"/>
    <w:rsid w:val="00F0006A"/>
    <w:rsid w:val="00F0324C"/>
    <w:rsid w:val="00F032C2"/>
    <w:rsid w:val="00F063DB"/>
    <w:rsid w:val="00F07B3A"/>
    <w:rsid w:val="00F07DF6"/>
    <w:rsid w:val="00F1002D"/>
    <w:rsid w:val="00F1003C"/>
    <w:rsid w:val="00F1124A"/>
    <w:rsid w:val="00F123FA"/>
    <w:rsid w:val="00F1487C"/>
    <w:rsid w:val="00F169B4"/>
    <w:rsid w:val="00F17BC5"/>
    <w:rsid w:val="00F21164"/>
    <w:rsid w:val="00F23526"/>
    <w:rsid w:val="00F236D2"/>
    <w:rsid w:val="00F23A62"/>
    <w:rsid w:val="00F23F47"/>
    <w:rsid w:val="00F24DDC"/>
    <w:rsid w:val="00F261CB"/>
    <w:rsid w:val="00F26E6C"/>
    <w:rsid w:val="00F3179D"/>
    <w:rsid w:val="00F324F9"/>
    <w:rsid w:val="00F32676"/>
    <w:rsid w:val="00F3377C"/>
    <w:rsid w:val="00F36C64"/>
    <w:rsid w:val="00F371B9"/>
    <w:rsid w:val="00F3770C"/>
    <w:rsid w:val="00F4115E"/>
    <w:rsid w:val="00F422AA"/>
    <w:rsid w:val="00F42BE6"/>
    <w:rsid w:val="00F44986"/>
    <w:rsid w:val="00F45C8C"/>
    <w:rsid w:val="00F50C4B"/>
    <w:rsid w:val="00F60579"/>
    <w:rsid w:val="00F6254C"/>
    <w:rsid w:val="00F640F5"/>
    <w:rsid w:val="00F64EDB"/>
    <w:rsid w:val="00F65CBD"/>
    <w:rsid w:val="00F65DDA"/>
    <w:rsid w:val="00F67556"/>
    <w:rsid w:val="00F707B2"/>
    <w:rsid w:val="00F7153A"/>
    <w:rsid w:val="00F73DBA"/>
    <w:rsid w:val="00F7761F"/>
    <w:rsid w:val="00F82780"/>
    <w:rsid w:val="00F82BAA"/>
    <w:rsid w:val="00F83E14"/>
    <w:rsid w:val="00F84F3B"/>
    <w:rsid w:val="00F85467"/>
    <w:rsid w:val="00F85E05"/>
    <w:rsid w:val="00F8620A"/>
    <w:rsid w:val="00F86C90"/>
    <w:rsid w:val="00F9358E"/>
    <w:rsid w:val="00F95465"/>
    <w:rsid w:val="00F95D5B"/>
    <w:rsid w:val="00F96E29"/>
    <w:rsid w:val="00FA0739"/>
    <w:rsid w:val="00FA1A53"/>
    <w:rsid w:val="00FA2104"/>
    <w:rsid w:val="00FA22FB"/>
    <w:rsid w:val="00FB1EAC"/>
    <w:rsid w:val="00FB4B88"/>
    <w:rsid w:val="00FB7691"/>
    <w:rsid w:val="00FC027B"/>
    <w:rsid w:val="00FC183A"/>
    <w:rsid w:val="00FC3C73"/>
    <w:rsid w:val="00FC425D"/>
    <w:rsid w:val="00FC563C"/>
    <w:rsid w:val="00FD04A3"/>
    <w:rsid w:val="00FD5327"/>
    <w:rsid w:val="00FD5CA1"/>
    <w:rsid w:val="00FD717C"/>
    <w:rsid w:val="00FE0198"/>
    <w:rsid w:val="00FE1D9E"/>
    <w:rsid w:val="00FE3ADC"/>
    <w:rsid w:val="00FE41A5"/>
    <w:rsid w:val="00FE6891"/>
    <w:rsid w:val="00FE745C"/>
    <w:rsid w:val="00FF1656"/>
    <w:rsid w:val="00FF3ED3"/>
    <w:rsid w:val="00FF58B3"/>
    <w:rsid w:val="00FF7449"/>
    <w:rsid w:val="62872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617FD1CE"/>
  <w14:defaultImageDpi w14:val="300"/>
  <w15:docId w15:val="{FC1CE18A-D07B-4468-A2ED-DA58D0F998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15F8"/>
    <w:pPr>
      <w:keepNext/>
      <w:keepLines/>
      <w:numPr>
        <w:numId w:val="6"/>
      </w:numPr>
      <w:spacing w:before="240" w:after="240"/>
      <w:outlineLvl w:val="0"/>
    </w:pPr>
    <w:rPr>
      <w:rFonts w:cs="Calibri Light" w:eastAsiaTheme="majorEastAsia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1B15F8"/>
    <w:pPr>
      <w:numPr>
        <w:ilvl w:val="1"/>
      </w:numPr>
      <w:spacing w:after="0"/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1B15F8"/>
    <w:pPr>
      <w:keepNext/>
      <w:keepLines/>
      <w:numPr>
        <w:ilvl w:val="2"/>
        <w:numId w:val="6"/>
      </w:numPr>
      <w:spacing w:before="240" w:after="120"/>
      <w:outlineLvl w:val="2"/>
    </w:pPr>
    <w:rPr>
      <w:rFonts w:cs="Calibri Light" w:eastAsiaTheme="majorEastAsia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spacing w:before="40"/>
      <w:outlineLvl w:val="4"/>
    </w:pPr>
    <w:rPr>
      <w:rFonts w:asciiTheme="majorHAnsi" w:hAnsiTheme="majorHAnsi" w:eastAsiaTheme="majorEastAsia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styleId="Titre1Car" w:customStyle="1">
    <w:name w:val="Titre 1 Car"/>
    <w:basedOn w:val="Policepardfaut"/>
    <w:link w:val="Titre1"/>
    <w:uiPriority w:val="9"/>
    <w:rsid w:val="001B15F8"/>
    <w:rPr>
      <w:rFonts w:ascii="Calibri Light" w:hAnsi="Calibri Light" w:cs="Calibri Light" w:eastAsiaTheme="majorEastAsia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styleId="TitreCar" w:customStyle="1">
    <w:name w:val="Titre Car"/>
    <w:basedOn w:val="Policepardfaut"/>
    <w:link w:val="Titre"/>
    <w:uiPriority w:val="10"/>
    <w:rsid w:val="009D393B"/>
    <w:rPr>
      <w:rFonts w:ascii="Calibri Light" w:hAnsi="Calibri Light" w:eastAsiaTheme="majorEastAsia" w:cstheme="majorBidi"/>
      <w:spacing w:val="-10"/>
      <w:kern w:val="28"/>
      <w:sz w:val="32"/>
      <w:szCs w:val="56"/>
      <w:lang w:val="fr-FR"/>
    </w:rPr>
  </w:style>
  <w:style w:type="character" w:styleId="Titre2Car" w:customStyle="1">
    <w:name w:val="Titre 2 Car"/>
    <w:basedOn w:val="Policepardfaut"/>
    <w:link w:val="Titre2"/>
    <w:uiPriority w:val="9"/>
    <w:rsid w:val="001B15F8"/>
    <w:rPr>
      <w:rFonts w:ascii="Calibri Light" w:hAnsi="Calibri Light" w:cs="Calibri Light" w:eastAsiaTheme="majorEastAsia"/>
      <w:b/>
      <w:smallCaps/>
      <w:sz w:val="28"/>
      <w:szCs w:val="28"/>
      <w:lang w:val="fr-FR"/>
    </w:rPr>
  </w:style>
  <w:style w:type="character" w:styleId="Titre3Car" w:customStyle="1">
    <w:name w:val="Titre 3 Car"/>
    <w:basedOn w:val="Policepardfaut"/>
    <w:link w:val="Titre3"/>
    <w:uiPriority w:val="9"/>
    <w:rsid w:val="001B15F8"/>
    <w:rPr>
      <w:rFonts w:ascii="Calibri Light" w:hAnsi="Calibri Light" w:cs="Calibri Light" w:eastAsiaTheme="majorEastAsia"/>
      <w:b/>
      <w:sz w:val="28"/>
      <w:szCs w:val="28"/>
      <w:lang w:val="fr-FR"/>
    </w:rPr>
  </w:style>
  <w:style w:type="paragraph" w:styleId="EFLdestinataire" w:customStyle="1">
    <w:name w:val="EFLdestinataire"/>
    <w:basedOn w:val="EFLnormal"/>
    <w:rsid w:val="0022345D"/>
    <w:pPr>
      <w:ind w:left="5387"/>
      <w:contextualSpacing/>
      <w:jc w:val="left"/>
    </w:pPr>
  </w:style>
  <w:style w:type="paragraph" w:styleId="EFLexpediteur" w:customStyle="1">
    <w:name w:val="EFLexpediteur"/>
    <w:basedOn w:val="EFLnormal"/>
    <w:rsid w:val="0022345D"/>
    <w:pPr>
      <w:ind w:right="4536"/>
      <w:contextualSpacing/>
      <w:jc w:val="left"/>
    </w:pPr>
  </w:style>
  <w:style w:type="paragraph" w:styleId="EFLdate" w:customStyle="1">
    <w:name w:val="EFLdate"/>
    <w:basedOn w:val="EFLnormal"/>
    <w:rsid w:val="0022345D"/>
    <w:pPr>
      <w:ind w:left="5387"/>
      <w:jc w:val="left"/>
    </w:pPr>
  </w:style>
  <w:style w:type="paragraph" w:styleId="EFLformuledepolitesse" w:customStyle="1">
    <w:name w:val="EFLformuledepolitesse"/>
    <w:basedOn w:val="EFLnormal"/>
    <w:rsid w:val="0022345D"/>
    <w:pPr>
      <w:spacing w:before="560"/>
    </w:pPr>
  </w:style>
  <w:style w:type="paragraph" w:styleId="EFLnormal" w:customStyle="1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paragraph" w:styleId="EFLtitredestinataire" w:customStyle="1">
    <w:name w:val="EFLtitredestinataire"/>
    <w:basedOn w:val="EFLnormal"/>
    <w:rsid w:val="0022345D"/>
    <w:pPr>
      <w:spacing w:before="440" w:after="240"/>
    </w:pPr>
  </w:style>
  <w:style w:type="paragraph" w:styleId="EFLreferencespiecesjointes" w:customStyle="1">
    <w:name w:val="EFLreferencespiecesjointes"/>
    <w:basedOn w:val="EFLnormal"/>
    <w:rsid w:val="0022345D"/>
    <w:pPr>
      <w:contextualSpacing/>
    </w:pPr>
    <w:rPr>
      <w:b/>
      <w:bCs/>
    </w:rPr>
  </w:style>
  <w:style w:type="paragraph" w:styleId="EFLitemtiret" w:customStyle="1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hAnsi="Times New Roman" w:eastAsia="Times New Roman" w:cs="Times New Roman"/>
      <w:color w:val="000000"/>
      <w:sz w:val="22"/>
      <w:szCs w:val="22"/>
    </w:rPr>
  </w:style>
  <w:style w:type="character" w:styleId="EFLnormalCar" w:customStyle="1">
    <w:name w:val="EFLnormal Car"/>
    <w:link w:val="EFLnormal"/>
    <w:rsid w:val="0022345D"/>
    <w:rPr>
      <w:rFonts w:ascii="Times New Roman" w:hAnsi="Times New Roman" w:eastAsia="Times New Roman" w:cs="Times New Roman"/>
      <w:color w:val="000000"/>
      <w:sz w:val="22"/>
      <w:szCs w:val="22"/>
      <w:lang w:val="fr-FR"/>
    </w:rPr>
  </w:style>
  <w:style w:type="paragraph" w:styleId="EFLsignatureunique" w:customStyle="1">
    <w:name w:val="EFLsignatureunique"/>
    <w:basedOn w:val="EFLnormal"/>
    <w:rsid w:val="0022345D"/>
    <w:pPr>
      <w:keepNext/>
      <w:spacing w:before="240"/>
      <w:jc w:val="right"/>
    </w:pPr>
  </w:style>
  <w:style w:type="character" w:styleId="Titre4Car" w:customStyle="1">
    <w:name w:val="Titre 4 Car"/>
    <w:basedOn w:val="Policepardfaut"/>
    <w:link w:val="Titre4"/>
    <w:uiPriority w:val="9"/>
    <w:rsid w:val="00F371B9"/>
    <w:rPr>
      <w:rFonts w:ascii="Calibri Light" w:hAnsi="Calibri Light" w:eastAsiaTheme="majorEastAsia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styleId="Sous-titreCar" w:customStyle="1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styleId="Titre5Car" w:customStyle="1">
    <w:name w:val="Titre 5 Car"/>
    <w:basedOn w:val="Policepardfaut"/>
    <w:link w:val="Titre5"/>
    <w:uiPriority w:val="9"/>
    <w:semiHidden/>
    <w:rsid w:val="004919CC"/>
    <w:rPr>
      <w:rFonts w:asciiTheme="majorHAnsi" w:hAnsiTheme="majorHAnsi" w:eastAsiaTheme="majorEastAsia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styleId="CommentaireCar" w:customStyle="1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styleId="Titre6Car" w:customStyle="1">
    <w:name w:val="Titre 6 Car"/>
    <w:basedOn w:val="Policepardfaut"/>
    <w:link w:val="Titre6"/>
    <w:uiPriority w:val="9"/>
    <w:semiHidden/>
    <w:rsid w:val="003B342D"/>
    <w:rPr>
      <w:rFonts w:asciiTheme="majorHAnsi" w:hAnsiTheme="majorHAnsi" w:eastAsiaTheme="majorEastAsia" w:cstheme="majorBidi"/>
      <w:color w:val="243F60" w:themeColor="accent1" w:themeShade="7F"/>
      <w:lang w:val="fr-FR"/>
    </w:rPr>
  </w:style>
  <w:style w:type="character" w:styleId="Titre7Car" w:customStyle="1">
    <w:name w:val="Titre 7 Car"/>
    <w:basedOn w:val="Policepardfaut"/>
    <w:link w:val="Titre7"/>
    <w:uiPriority w:val="9"/>
    <w:semiHidden/>
    <w:rsid w:val="003B342D"/>
    <w:rPr>
      <w:rFonts w:asciiTheme="majorHAnsi" w:hAnsiTheme="majorHAnsi" w:eastAsiaTheme="majorEastAsia" w:cstheme="majorBidi"/>
      <w:i/>
      <w:iCs/>
      <w:color w:val="243F60" w:themeColor="accent1" w:themeShade="7F"/>
      <w:lang w:val="fr-FR"/>
    </w:rPr>
  </w:style>
  <w:style w:type="character" w:styleId="Titre8Car" w:customStyle="1">
    <w:name w:val="Titre 8 Car"/>
    <w:basedOn w:val="Policepardfaut"/>
    <w:link w:val="Titre8"/>
    <w:uiPriority w:val="9"/>
    <w:semiHidden/>
    <w:rsid w:val="003B342D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fr-FR"/>
    </w:rPr>
  </w:style>
  <w:style w:type="character" w:styleId="Titre9Car" w:customStyle="1">
    <w:name w:val="Titre 9 Car"/>
    <w:basedOn w:val="Policepardfaut"/>
    <w:link w:val="Titre9"/>
    <w:uiPriority w:val="9"/>
    <w:semiHidden/>
    <w:rsid w:val="003B342D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712B88"/>
    <w:rPr>
      <w:color w:val="605E5C"/>
      <w:shd w:val="clear" w:color="auto" w:fill="E1DFDD"/>
    </w:rPr>
  </w:style>
  <w:style w:type="paragraph" w:styleId="Lgende">
    <w:name w:val="caption"/>
    <w:basedOn w:val="Normal"/>
    <w:next w:val="Normal"/>
    <w:uiPriority w:val="35"/>
    <w:unhideWhenUsed/>
    <w:qFormat/>
    <w:rsid w:val="00DA03C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Textedelespacerserv">
    <w:name w:val="Placeholder Text"/>
    <w:basedOn w:val="Policepardfaut"/>
    <w:uiPriority w:val="99"/>
    <w:semiHidden/>
    <w:rsid w:val="007B488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omments" Target="comments.xml" Id="rId13" /><Relationship Type="http://schemas.openxmlformats.org/officeDocument/2006/relationships/header" Target="header1.xml" Id="rId18" /><Relationship Type="http://schemas.openxmlformats.org/officeDocument/2006/relationships/customXml" Target="../customXml/item3.xml" Id="rId3" /><Relationship Type="http://schemas.microsoft.com/office/2011/relationships/people" Target="people.xml" Id="rId21" /><Relationship Type="http://schemas.openxmlformats.org/officeDocument/2006/relationships/settings" Target="settings.xml" Id="rId7" /><Relationship Type="http://schemas.openxmlformats.org/officeDocument/2006/relationships/hyperlink" Target="https://addixo.sharepoint.com/:b:/g/Prod/EQ-XZaVBWeZJn_BEXRb4WZ0BBQRK_iW11-cE3B2vMjAbbg?e=fBlHOO" TargetMode="External" Id="rId17" /><Relationship Type="http://schemas.openxmlformats.org/officeDocument/2006/relationships/customXml" Target="../customXml/item2.xml" Id="rId2" /><Relationship Type="http://schemas.microsoft.com/office/2018/08/relationships/commentsExtensible" Target="commentsExtensible.xml" Id="rId16" /><Relationship Type="http://schemas.openxmlformats.org/officeDocument/2006/relationships/fontTable" Target="fontTable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microsoft.com/office/2016/09/relationships/commentsIds" Target="commentsIds.xml" Id="rId15" /><Relationship Type="http://schemas.openxmlformats.org/officeDocument/2006/relationships/endnotes" Target="endnotes.xml" Id="rId10" /><Relationship Type="http://schemas.openxmlformats.org/officeDocument/2006/relationships/footer" Target="footer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11/relationships/commentsExtended" Target="commentsExtended.xml" Id="rId14" /><Relationship Type="http://schemas.openxmlformats.org/officeDocument/2006/relationships/theme" Target="theme/theme1.xml" Id="rId22" /><Relationship Type="http://schemas.openxmlformats.org/officeDocument/2006/relationships/image" Target="/media/image4.png" Id="Rab95956e73fd4b3a" /><Relationship Type="http://schemas.openxmlformats.org/officeDocument/2006/relationships/glossaryDocument" Target="/word/glossary/document.xml" Id="R1bff392b8dd04a82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5.png" Id="Rb7fe8ae00c094b99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801551-77c5-4c47-ac11-97fc93d06c79}"/>
      </w:docPartPr>
      <w:docPartBody>
        <w:p w14:paraId="6D1D5331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4815B3-2AEB-49FE-B5A5-2AC671C8BB41}"/>
</file>

<file path=customXml/itemProps3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Analyse Fonctionnelle Détaillée V1.0</ap:Template>
  <ap:Application>Microsoft Word for the web</ap:Application>
  <ap:DocSecurity>0</ap:DocSecurity>
  <ap:ScaleCrop>false</ap:ScaleCrop>
  <ap:Company>ADDIXO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Utilisateur invité</cp:lastModifiedBy>
  <cp:revision>515</cp:revision>
  <cp:lastPrinted>2019-04-02T22:26:00Z</cp:lastPrinted>
  <dcterms:created xsi:type="dcterms:W3CDTF">2021-03-04T23:28:00Z</dcterms:created>
  <dcterms:modified xsi:type="dcterms:W3CDTF">2021-07-13T15:22:44Z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