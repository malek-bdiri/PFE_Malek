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737B60" w14:textId="77777777" w:rsidR="00106D9D" w:rsidRPr="00285BB5" w:rsidRDefault="00106D9D" w:rsidP="000A6E90"/>
    <w:p w14:paraId="0850D6BD" w14:textId="77777777" w:rsidR="00106D9D" w:rsidRPr="00285BB5" w:rsidRDefault="00106D9D" w:rsidP="000A6E90"/>
    <w:p w14:paraId="204AC15E" w14:textId="77777777" w:rsidR="00106D9D" w:rsidRPr="00285BB5" w:rsidRDefault="00106D9D" w:rsidP="000A6E90"/>
    <w:p w14:paraId="6EE8E92B" w14:textId="77777777" w:rsidR="00106D9D" w:rsidRPr="00285BB5" w:rsidRDefault="00106D9D" w:rsidP="000A6E90">
      <w:r w:rsidRPr="00285BB5">
        <w:tab/>
      </w:r>
      <w:r w:rsidRPr="00285BB5">
        <w:tab/>
      </w:r>
    </w:p>
    <w:p w14:paraId="78461566" w14:textId="77777777" w:rsidR="00106D9D" w:rsidRPr="00285BB5" w:rsidRDefault="00106D9D" w:rsidP="000A6E90"/>
    <w:p w14:paraId="33AFD0C8" w14:textId="77777777" w:rsidR="00106D9D" w:rsidRPr="00285BB5" w:rsidRDefault="00106D9D" w:rsidP="000A6E90"/>
    <w:p w14:paraId="7AE963B1" w14:textId="77777777" w:rsidR="00106D9D" w:rsidRPr="00285BB5" w:rsidRDefault="00106D9D" w:rsidP="000A6E90"/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64"/>
      </w:tblGrid>
      <w:tr w:rsidR="00106D9D" w:rsidRPr="00684A51" w14:paraId="4A1042F4" w14:textId="77777777" w:rsidTr="003C1C28">
        <w:tc>
          <w:tcPr>
            <w:tcW w:w="8364" w:type="dxa"/>
          </w:tcPr>
          <w:p w14:paraId="66A271BD" w14:textId="62062D0B" w:rsidR="00106D9D" w:rsidRPr="003C1C28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3C1C28">
              <w:rPr>
                <w:rFonts w:asciiTheme="majorHAnsi" w:hAnsiTheme="majorHAnsi" w:cstheme="majorHAnsi"/>
                <w:sz w:val="72"/>
                <w:szCs w:val="72"/>
              </w:rPr>
              <w:t>COTHERM</w:t>
            </w:r>
          </w:p>
          <w:p w14:paraId="69272310" w14:textId="2E0199AE" w:rsidR="00106D9D" w:rsidRPr="003C1C28" w:rsidRDefault="00EC0F60" w:rsidP="00ED7DA4">
            <w:pPr>
              <w:jc w:val="right"/>
              <w:rPr>
                <w:rFonts w:asciiTheme="majorHAnsi" w:hAnsiTheme="majorHAnsi" w:cstheme="majorHAnsi"/>
                <w:sz w:val="72"/>
                <w:szCs w:val="72"/>
              </w:rPr>
            </w:pPr>
            <w:r w:rsidRPr="003C1C28">
              <w:rPr>
                <w:rFonts w:asciiTheme="majorHAnsi" w:hAnsiTheme="majorHAnsi" w:cstheme="majorHAnsi"/>
                <w:sz w:val="72"/>
                <w:szCs w:val="72"/>
              </w:rPr>
              <w:t>End Of Line</w:t>
            </w:r>
          </w:p>
          <w:p w14:paraId="1D791B12" w14:textId="77777777" w:rsidR="00106D9D" w:rsidRPr="00684A51" w:rsidRDefault="00106D9D" w:rsidP="000A6E90"/>
        </w:tc>
      </w:tr>
      <w:tr w:rsidR="00106D9D" w:rsidRPr="00684A51" w14:paraId="39A7AA78" w14:textId="77777777" w:rsidTr="003C1C28">
        <w:tc>
          <w:tcPr>
            <w:tcW w:w="8364" w:type="dxa"/>
          </w:tcPr>
          <w:p w14:paraId="34D710AE" w14:textId="74DA1981" w:rsidR="00884AFA" w:rsidRPr="00ED7DA4" w:rsidRDefault="00ED7DA4" w:rsidP="00ED7DA4">
            <w:pPr>
              <w:jc w:val="right"/>
              <w:rPr>
                <w:rFonts w:asciiTheme="majorHAnsi" w:hAnsiTheme="majorHAnsi" w:cstheme="majorHAnsi"/>
              </w:rPr>
            </w:pPr>
            <w:r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>Analyse Fonctionnelle</w:t>
            </w:r>
            <w:r w:rsidR="00884AFA" w:rsidRPr="00ED7DA4">
              <w:rPr>
                <w:rFonts w:asciiTheme="majorHAnsi" w:hAnsiTheme="majorHAnsi" w:cstheme="majorHAnsi"/>
                <w:smallCaps/>
                <w:sz w:val="32"/>
                <w:szCs w:val="32"/>
              </w:rPr>
              <w:t xml:space="preserve"> Détaillé</w:t>
            </w:r>
            <w:r w:rsidR="00884AFA" w:rsidRPr="00ED7DA4">
              <w:rPr>
                <w:rFonts w:asciiTheme="majorHAnsi" w:hAnsiTheme="majorHAnsi" w:cstheme="majorHAnsi"/>
                <w:sz w:val="32"/>
                <w:szCs w:val="32"/>
              </w:rPr>
              <w:t xml:space="preserve"> : </w:t>
            </w:r>
            <w:r w:rsidR="00684A51" w:rsidRPr="00ED7DA4">
              <w:rPr>
                <w:rFonts w:asciiTheme="majorHAnsi" w:hAnsiTheme="majorHAnsi" w:cstheme="majorHAnsi"/>
                <w:sz w:val="32"/>
                <w:szCs w:val="32"/>
              </w:rPr>
              <w:br/>
              <w:t xml:space="preserve">D01 : </w:t>
            </w:r>
            <w:r w:rsidR="001937EE" w:rsidRPr="00ED7DA4">
              <w:rPr>
                <w:rFonts w:asciiTheme="majorHAnsi" w:hAnsiTheme="majorHAnsi" w:cstheme="majorHAnsi"/>
                <w:sz w:val="32"/>
                <w:szCs w:val="32"/>
              </w:rPr>
              <w:t>Fiche Produit</w:t>
            </w:r>
          </w:p>
        </w:tc>
      </w:tr>
    </w:tbl>
    <w:p w14:paraId="70438D77" w14:textId="77777777" w:rsidR="00106D9D" w:rsidRPr="00684A51" w:rsidRDefault="00106D9D" w:rsidP="000A6E90"/>
    <w:p w14:paraId="6A970032" w14:textId="77777777" w:rsidR="00106D9D" w:rsidRPr="00684A51" w:rsidRDefault="00106D9D" w:rsidP="000A6E90"/>
    <w:p w14:paraId="3DEF62A5" w14:textId="77777777" w:rsidR="00106D9D" w:rsidRPr="00684A51" w:rsidRDefault="00106D9D" w:rsidP="000A6E90"/>
    <w:p w14:paraId="23A81DAC" w14:textId="77777777" w:rsidR="00106D9D" w:rsidRPr="00684A51" w:rsidRDefault="00106D9D" w:rsidP="000A6E90"/>
    <w:p w14:paraId="03871F23" w14:textId="77777777" w:rsidR="00106D9D" w:rsidRPr="00684A51" w:rsidRDefault="00106D9D" w:rsidP="000A6E90"/>
    <w:p w14:paraId="71C23869" w14:textId="77777777" w:rsidR="00106D9D" w:rsidRPr="00684A51" w:rsidRDefault="00106D9D" w:rsidP="000A6E90"/>
    <w:p w14:paraId="42FB04E9" w14:textId="77777777" w:rsidR="00106D9D" w:rsidRPr="00684A51" w:rsidRDefault="00106D9D" w:rsidP="000A6E90"/>
    <w:p w14:paraId="32F846B9" w14:textId="77777777" w:rsidR="00106D9D" w:rsidRPr="00684A51" w:rsidRDefault="00106D9D" w:rsidP="000A6E90"/>
    <w:p w14:paraId="79BDE625" w14:textId="77777777" w:rsidR="00106D9D" w:rsidRPr="00684A51" w:rsidRDefault="00106D9D" w:rsidP="000A6E90"/>
    <w:tbl>
      <w:tblPr>
        <w:tblStyle w:val="Grilledutableau"/>
        <w:tblW w:w="0" w:type="auto"/>
        <w:tblInd w:w="1059" w:type="dxa"/>
        <w:tblLook w:val="04A0" w:firstRow="1" w:lastRow="0" w:firstColumn="1" w:lastColumn="0" w:noHBand="0" w:noVBand="1"/>
      </w:tblPr>
      <w:tblGrid>
        <w:gridCol w:w="2122"/>
        <w:gridCol w:w="4819"/>
      </w:tblGrid>
      <w:tr w:rsidR="00106D9D" w:rsidRPr="00684A51" w14:paraId="749707E9" w14:textId="77777777" w:rsidTr="00D7375C">
        <w:tc>
          <w:tcPr>
            <w:tcW w:w="2122" w:type="dxa"/>
          </w:tcPr>
          <w:p w14:paraId="05330977" w14:textId="77777777" w:rsidR="00106D9D" w:rsidRPr="00073401" w:rsidRDefault="00106D9D" w:rsidP="000A6E90">
            <w:pPr>
              <w:rPr>
                <w:b/>
                <w:bCs/>
              </w:rPr>
            </w:pPr>
            <w:r w:rsidRPr="00073401">
              <w:rPr>
                <w:b/>
                <w:bCs/>
              </w:rPr>
              <w:t>Version :</w:t>
            </w:r>
          </w:p>
        </w:tc>
        <w:tc>
          <w:tcPr>
            <w:tcW w:w="4819" w:type="dxa"/>
          </w:tcPr>
          <w:p w14:paraId="11FEBCA0" w14:textId="670D2838" w:rsidR="00106D9D" w:rsidRPr="00684A51" w:rsidRDefault="001937EE" w:rsidP="000A6E90">
            <w:r w:rsidRPr="00684A51">
              <w:t>V</w:t>
            </w:r>
            <w:r w:rsidR="002A187A" w:rsidRPr="00684A51">
              <w:t>1.0</w:t>
            </w:r>
          </w:p>
        </w:tc>
      </w:tr>
      <w:tr w:rsidR="00106D9D" w:rsidRPr="00684A51" w14:paraId="78012234" w14:textId="77777777" w:rsidTr="00D7375C">
        <w:tc>
          <w:tcPr>
            <w:tcW w:w="2122" w:type="dxa"/>
          </w:tcPr>
          <w:p w14:paraId="611761EA" w14:textId="77777777" w:rsidR="00106D9D" w:rsidRPr="00073401" w:rsidRDefault="00106D9D" w:rsidP="000A6E90">
            <w:pPr>
              <w:rPr>
                <w:b/>
                <w:bCs/>
              </w:rPr>
            </w:pPr>
            <w:r w:rsidRPr="00073401">
              <w:rPr>
                <w:b/>
                <w:bCs/>
              </w:rPr>
              <w:t>Date :</w:t>
            </w:r>
          </w:p>
        </w:tc>
        <w:tc>
          <w:tcPr>
            <w:tcW w:w="4819" w:type="dxa"/>
          </w:tcPr>
          <w:p w14:paraId="591439FA" w14:textId="5AEF8E61" w:rsidR="00106D9D" w:rsidRPr="00684A51" w:rsidRDefault="002A187A" w:rsidP="000A6E90">
            <w:r w:rsidRPr="00684A51">
              <w:t>02/03/2021</w:t>
            </w:r>
          </w:p>
        </w:tc>
      </w:tr>
      <w:tr w:rsidR="00106D9D" w:rsidRPr="00684A51" w14:paraId="797F9D06" w14:textId="77777777" w:rsidTr="00D7375C">
        <w:tc>
          <w:tcPr>
            <w:tcW w:w="2122" w:type="dxa"/>
          </w:tcPr>
          <w:p w14:paraId="5E8A24CB" w14:textId="77777777" w:rsidR="00106D9D" w:rsidRPr="00073401" w:rsidRDefault="00106D9D" w:rsidP="000A6E90">
            <w:pPr>
              <w:rPr>
                <w:b/>
                <w:bCs/>
              </w:rPr>
            </w:pPr>
            <w:r w:rsidRPr="00073401">
              <w:rPr>
                <w:b/>
                <w:bCs/>
              </w:rPr>
              <w:t>Classification :</w:t>
            </w:r>
          </w:p>
        </w:tc>
        <w:tc>
          <w:tcPr>
            <w:tcW w:w="4819" w:type="dxa"/>
          </w:tcPr>
          <w:p w14:paraId="74B25BFB" w14:textId="33360478" w:rsidR="00106D9D" w:rsidRPr="00684A51" w:rsidRDefault="00106D9D" w:rsidP="000A6E90">
            <w:r w:rsidRPr="00684A51">
              <w:t xml:space="preserve">Usage Strictement Interne </w:t>
            </w:r>
          </w:p>
        </w:tc>
      </w:tr>
      <w:tr w:rsidR="00106D9D" w:rsidRPr="00684A51" w14:paraId="66656B9E" w14:textId="77777777" w:rsidTr="00D7375C">
        <w:tc>
          <w:tcPr>
            <w:tcW w:w="2122" w:type="dxa"/>
          </w:tcPr>
          <w:p w14:paraId="2FB7DE4D" w14:textId="77777777" w:rsidR="00106D9D" w:rsidRPr="00073401" w:rsidRDefault="00106D9D" w:rsidP="000A6E90">
            <w:pPr>
              <w:rPr>
                <w:b/>
                <w:bCs/>
              </w:rPr>
            </w:pPr>
            <w:r w:rsidRPr="00073401">
              <w:rPr>
                <w:b/>
                <w:bCs/>
              </w:rPr>
              <w:t>Auteur(s) :</w:t>
            </w:r>
          </w:p>
        </w:tc>
        <w:tc>
          <w:tcPr>
            <w:tcW w:w="4819" w:type="dxa"/>
          </w:tcPr>
          <w:p w14:paraId="3BD7F1D6" w14:textId="117D3AE5" w:rsidR="00106D9D" w:rsidRPr="00684A51" w:rsidRDefault="002A187A" w:rsidP="000A6E90">
            <w:r w:rsidRPr="00684A51">
              <w:t>Mahdi Besbes</w:t>
            </w:r>
          </w:p>
        </w:tc>
      </w:tr>
      <w:tr w:rsidR="00106D9D" w:rsidRPr="00684A51" w14:paraId="4099CB6F" w14:textId="77777777" w:rsidTr="00D7375C">
        <w:tc>
          <w:tcPr>
            <w:tcW w:w="2122" w:type="dxa"/>
            <w:vMerge w:val="restart"/>
          </w:tcPr>
          <w:p w14:paraId="5BDE742C" w14:textId="77777777" w:rsidR="00106D9D" w:rsidRPr="00073401" w:rsidRDefault="00106D9D" w:rsidP="000A6E90">
            <w:pPr>
              <w:rPr>
                <w:b/>
                <w:bCs/>
              </w:rPr>
            </w:pPr>
            <w:r w:rsidRPr="00073401">
              <w:rPr>
                <w:b/>
                <w:bCs/>
              </w:rPr>
              <w:t>Destinataires :</w:t>
            </w:r>
          </w:p>
        </w:tc>
        <w:tc>
          <w:tcPr>
            <w:tcW w:w="4819" w:type="dxa"/>
          </w:tcPr>
          <w:p w14:paraId="001BABC8" w14:textId="139D0D88" w:rsidR="00106D9D" w:rsidRPr="00684A51" w:rsidRDefault="002A187A" w:rsidP="000A6E90">
            <w:r w:rsidRPr="00684A51">
              <w:t xml:space="preserve">Anouar </w:t>
            </w:r>
            <w:proofErr w:type="spellStart"/>
            <w:r w:rsidRPr="00684A51">
              <w:t>Marai</w:t>
            </w:r>
            <w:proofErr w:type="spellEnd"/>
          </w:p>
        </w:tc>
      </w:tr>
      <w:tr w:rsidR="00106D9D" w:rsidRPr="00684A51" w14:paraId="543FEB3E" w14:textId="77777777" w:rsidTr="00D7375C">
        <w:tc>
          <w:tcPr>
            <w:tcW w:w="2122" w:type="dxa"/>
            <w:vMerge/>
          </w:tcPr>
          <w:p w14:paraId="671E2881" w14:textId="77777777" w:rsidR="00106D9D" w:rsidRPr="00073401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0B04DA86" w14:textId="16C5266B" w:rsidR="00106D9D" w:rsidRPr="00684A51" w:rsidRDefault="002A187A" w:rsidP="000A6E90">
            <w:r w:rsidRPr="00684A51">
              <w:t>Achref Dali</w:t>
            </w:r>
          </w:p>
        </w:tc>
      </w:tr>
      <w:tr w:rsidR="00106D9D" w:rsidRPr="00684A51" w14:paraId="75820607" w14:textId="77777777" w:rsidTr="00D7375C">
        <w:tc>
          <w:tcPr>
            <w:tcW w:w="2122" w:type="dxa"/>
            <w:vMerge/>
          </w:tcPr>
          <w:p w14:paraId="33309BF1" w14:textId="77777777" w:rsidR="00106D9D" w:rsidRPr="00073401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6ADB2E09" w14:textId="245F8D92" w:rsidR="00106D9D" w:rsidRPr="00684A51" w:rsidRDefault="00106D9D" w:rsidP="000A6E90">
            <w:r w:rsidRPr="00684A51">
              <w:tab/>
            </w:r>
          </w:p>
        </w:tc>
      </w:tr>
      <w:tr w:rsidR="00106D9D" w:rsidRPr="00684A51" w14:paraId="4EF75D75" w14:textId="77777777" w:rsidTr="00D7375C">
        <w:tc>
          <w:tcPr>
            <w:tcW w:w="2122" w:type="dxa"/>
            <w:vMerge w:val="restart"/>
          </w:tcPr>
          <w:p w14:paraId="182E3700" w14:textId="77777777" w:rsidR="00106D9D" w:rsidRPr="00073401" w:rsidRDefault="00106D9D" w:rsidP="000A6E90">
            <w:pPr>
              <w:rPr>
                <w:b/>
                <w:bCs/>
              </w:rPr>
            </w:pPr>
            <w:r w:rsidRPr="00073401">
              <w:rPr>
                <w:b/>
                <w:bCs/>
              </w:rPr>
              <w:t>Copies à :</w:t>
            </w:r>
          </w:p>
          <w:p w14:paraId="4000C99A" w14:textId="77777777" w:rsidR="00106D9D" w:rsidRPr="00073401" w:rsidRDefault="00106D9D" w:rsidP="000A6E90">
            <w:pPr>
              <w:rPr>
                <w:b/>
                <w:bCs/>
              </w:rPr>
            </w:pPr>
          </w:p>
          <w:p w14:paraId="7942E12C" w14:textId="77777777" w:rsidR="00106D9D" w:rsidRPr="00073401" w:rsidRDefault="00106D9D" w:rsidP="000A6E90">
            <w:pPr>
              <w:rPr>
                <w:b/>
                <w:bCs/>
              </w:rPr>
            </w:pPr>
          </w:p>
        </w:tc>
        <w:tc>
          <w:tcPr>
            <w:tcW w:w="4819" w:type="dxa"/>
          </w:tcPr>
          <w:p w14:paraId="15C55916" w14:textId="00C6E472" w:rsidR="00106D9D" w:rsidRPr="00684A51" w:rsidRDefault="00106D9D" w:rsidP="000A6E90"/>
        </w:tc>
      </w:tr>
      <w:tr w:rsidR="00106D9D" w:rsidRPr="00684A51" w14:paraId="65AD3A47" w14:textId="77777777" w:rsidTr="00D7375C">
        <w:tc>
          <w:tcPr>
            <w:tcW w:w="2122" w:type="dxa"/>
            <w:vMerge/>
          </w:tcPr>
          <w:p w14:paraId="02C941C0" w14:textId="77777777" w:rsidR="00106D9D" w:rsidRPr="00684A51" w:rsidRDefault="00106D9D" w:rsidP="000A6E90"/>
        </w:tc>
        <w:tc>
          <w:tcPr>
            <w:tcW w:w="4819" w:type="dxa"/>
          </w:tcPr>
          <w:p w14:paraId="7DEC19F8" w14:textId="6936AB0D" w:rsidR="00106D9D" w:rsidRPr="00684A51" w:rsidRDefault="00106D9D" w:rsidP="000A6E90"/>
        </w:tc>
      </w:tr>
      <w:tr w:rsidR="00106D9D" w:rsidRPr="00684A51" w14:paraId="376540D3" w14:textId="77777777" w:rsidTr="00D7375C">
        <w:tc>
          <w:tcPr>
            <w:tcW w:w="2122" w:type="dxa"/>
            <w:vMerge/>
          </w:tcPr>
          <w:p w14:paraId="41A19806" w14:textId="77777777" w:rsidR="00106D9D" w:rsidRPr="00684A51" w:rsidRDefault="00106D9D" w:rsidP="000A6E90"/>
        </w:tc>
        <w:tc>
          <w:tcPr>
            <w:tcW w:w="4819" w:type="dxa"/>
          </w:tcPr>
          <w:p w14:paraId="6F51FD09" w14:textId="77777777" w:rsidR="00106D9D" w:rsidRPr="00684A51" w:rsidRDefault="00106D9D" w:rsidP="000A6E90"/>
        </w:tc>
      </w:tr>
    </w:tbl>
    <w:p w14:paraId="4274B08D" w14:textId="77777777" w:rsidR="00106D9D" w:rsidRPr="00684A51" w:rsidRDefault="00106D9D" w:rsidP="000A6E90"/>
    <w:p w14:paraId="11A5D928" w14:textId="77777777" w:rsidR="00106D9D" w:rsidRPr="00684A51" w:rsidRDefault="00106D9D" w:rsidP="000A6E90"/>
    <w:p w14:paraId="6CD81091" w14:textId="375B41AF" w:rsidR="00106D9D" w:rsidRPr="00684A51" w:rsidRDefault="00106D9D" w:rsidP="000A6E90"/>
    <w:sdt>
      <w:sdtPr>
        <w:rPr>
          <w:rFonts w:ascii="Calibri Light" w:eastAsiaTheme="minorEastAsia" w:hAnsi="Calibri Light" w:cstheme="minorBidi"/>
          <w:smallCaps w:val="0"/>
          <w:color w:val="auto"/>
          <w:sz w:val="24"/>
          <w:szCs w:val="24"/>
        </w:rPr>
        <w:id w:val="-331684137"/>
        <w:docPartObj>
          <w:docPartGallery w:val="Table of Contents"/>
          <w:docPartUnique/>
        </w:docPartObj>
      </w:sdtPr>
      <w:sdtEndPr/>
      <w:sdtContent>
        <w:p w14:paraId="38007274" w14:textId="77777777" w:rsidR="00106D9D" w:rsidRPr="001E18B1" w:rsidRDefault="00106D9D" w:rsidP="001E18B1">
          <w:pPr>
            <w:pStyle w:val="En-ttedetabledesmatires"/>
            <w:spacing w:after="240"/>
            <w:rPr>
              <w:color w:val="auto"/>
            </w:rPr>
          </w:pPr>
          <w:r w:rsidRPr="001E18B1">
            <w:rPr>
              <w:color w:val="auto"/>
            </w:rPr>
            <w:t>Table des matières</w:t>
          </w:r>
        </w:p>
        <w:p w14:paraId="2AB74C9E" w14:textId="02043944" w:rsidR="003112E1" w:rsidRDefault="00106D9D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r w:rsidRPr="00684A51">
            <w:rPr>
              <w:rFonts w:cs="Calibri Light"/>
            </w:rPr>
            <w:fldChar w:fldCharType="begin"/>
          </w:r>
          <w:r w:rsidRPr="00684A51">
            <w:rPr>
              <w:rFonts w:cs="Calibri Light"/>
            </w:rPr>
            <w:instrText xml:space="preserve"> TOC \o "1-3" \h \z \u </w:instrText>
          </w:r>
          <w:r w:rsidRPr="00684A51">
            <w:rPr>
              <w:rFonts w:cs="Calibri Light"/>
            </w:rPr>
            <w:fldChar w:fldCharType="separate"/>
          </w:r>
          <w:hyperlink w:anchor="_Toc66124462" w:history="1">
            <w:r w:rsidR="003112E1" w:rsidRPr="00306D48">
              <w:rPr>
                <w:rStyle w:val="Lienhypertexte"/>
                <w:noProof/>
              </w:rPr>
              <w:t>1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Besoins Clients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_Toc66124462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4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55030F9B" w14:textId="40758A2D" w:rsidR="003112E1" w:rsidRDefault="00F02ACF">
          <w:pPr>
            <w:pStyle w:val="TM1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63" w:history="1">
            <w:r w:rsidR="003112E1" w:rsidRPr="00306D48">
              <w:rPr>
                <w:rStyle w:val="Lienhypertexte"/>
                <w:noProof/>
              </w:rPr>
              <w:t>2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Indentification des Gaps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_Toc66124463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4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717A8EB6" w14:textId="42CA806C" w:rsidR="003112E1" w:rsidRDefault="00F02AC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64" w:history="1">
            <w:r w:rsidR="003112E1" w:rsidRPr="00306D48">
              <w:rPr>
                <w:rStyle w:val="Lienhypertexte"/>
                <w:noProof/>
              </w:rPr>
              <w:t>2.1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Analyse Fonctionnelle Détaillée Gap :  D01.G01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_Toc66124464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5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05C1E16B" w14:textId="49A89289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65" w:history="1">
            <w:r w:rsidR="003112E1" w:rsidRPr="00306D48">
              <w:rPr>
                <w:rStyle w:val="Lienhypertexte"/>
                <w:noProof/>
              </w:rPr>
              <w:t>2.1.1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Existant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_Toc66124465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5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79F17EBD" w14:textId="236609F8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66" w:history="1">
            <w:r w:rsidR="003112E1" w:rsidRPr="00306D48">
              <w:rPr>
                <w:rStyle w:val="Lienhypertexte"/>
                <w:noProof/>
              </w:rPr>
              <w:t>2.1.2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Modifications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_Toc66124466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5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409813B1" w14:textId="033B3B2A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67" w:history="1">
            <w:r w:rsidR="003112E1" w:rsidRPr="00306D48">
              <w:rPr>
                <w:rStyle w:val="Lienhypertexte"/>
                <w:noProof/>
              </w:rPr>
              <w:t>2.1.3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Règles de Gestion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_Toc66124467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5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25385108" w14:textId="57070340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68" w:history="1">
            <w:r w:rsidR="003112E1" w:rsidRPr="00306D48">
              <w:rPr>
                <w:rStyle w:val="Lienhypertexte"/>
                <w:noProof/>
              </w:rPr>
              <w:t>2.1.4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Scénarii de Test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_Toc66124468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5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7C8970AD" w14:textId="38D60475" w:rsidR="003112E1" w:rsidRDefault="00F02AC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69" w:history="1">
            <w:r w:rsidR="003112E1" w:rsidRPr="00306D48">
              <w:rPr>
                <w:rStyle w:val="Lienhypertexte"/>
                <w:noProof/>
              </w:rPr>
              <w:t>2.2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Analyse Fonctionnelle Détaillée Gap :  D01.G02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_Toc66124469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6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3FB495B5" w14:textId="081D72BF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70" w:history="1">
            <w:r w:rsidR="003112E1" w:rsidRPr="00306D48">
              <w:rPr>
                <w:rStyle w:val="Lienhypertexte"/>
                <w:noProof/>
              </w:rPr>
              <w:t>2.2.1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Existant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_Toc66124470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6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0DE01A26" w14:textId="4A42E874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71" w:history="1">
            <w:r w:rsidR="003112E1" w:rsidRPr="00306D48">
              <w:rPr>
                <w:rStyle w:val="Lienhypertexte"/>
                <w:noProof/>
              </w:rPr>
              <w:t>2.2.2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Modifications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_Toc66124471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6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6957CBAA" w14:textId="05560B9F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72" w:history="1">
            <w:r w:rsidR="003112E1" w:rsidRPr="00306D48">
              <w:rPr>
                <w:rStyle w:val="Lienhypertexte"/>
                <w:noProof/>
              </w:rPr>
              <w:t>2.2.3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Règles de Gestion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_Toc66124472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7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682D2ADF" w14:textId="0A30CE3D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73" w:history="1">
            <w:r w:rsidR="003112E1" w:rsidRPr="00306D48">
              <w:rPr>
                <w:rStyle w:val="Lienhypertexte"/>
                <w:noProof/>
              </w:rPr>
              <w:t>2.2.4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Scénarii de Test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_Toc66124473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7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27D29F5B" w14:textId="6C845482" w:rsidR="003112E1" w:rsidRDefault="00F02ACF">
          <w:pPr>
            <w:pStyle w:val="TM2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74" w:history="1">
            <w:r w:rsidR="003112E1" w:rsidRPr="00306D48">
              <w:rPr>
                <w:rStyle w:val="Lienhypertexte"/>
                <w:noProof/>
              </w:rPr>
              <w:t>2.3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Analyse Fonctionnelle Détaillée Gap : D1.G03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_Toc66124474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7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56382094" w14:textId="42587E37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75" w:history="1">
            <w:r w:rsidR="003112E1" w:rsidRPr="00306D48">
              <w:rPr>
                <w:rStyle w:val="Lienhypertexte"/>
                <w:noProof/>
              </w:rPr>
              <w:t>2.3.1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Existant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_Toc66124475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7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4246A249" w14:textId="56093F5F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76" w:history="1">
            <w:r w:rsidR="003112E1" w:rsidRPr="00306D48">
              <w:rPr>
                <w:rStyle w:val="Lienhypertexte"/>
                <w:noProof/>
              </w:rPr>
              <w:t>2.3.2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Modifications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_Toc66124476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8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2ACCA02A" w14:textId="4B00A914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77" w:history="1">
            <w:r w:rsidR="003112E1" w:rsidRPr="00306D48">
              <w:rPr>
                <w:rStyle w:val="Lienhypertexte"/>
                <w:noProof/>
              </w:rPr>
              <w:t>2.3.3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Règles de Gestion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_Toc66124477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9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07293657" w14:textId="03B30035" w:rsidR="003112E1" w:rsidRDefault="00F02ACF">
          <w:pPr>
            <w:pStyle w:val="TM3"/>
            <w:rPr>
              <w:rFonts w:asciiTheme="minorHAnsi" w:hAnsiTheme="minorHAnsi"/>
              <w:noProof/>
              <w:sz w:val="22"/>
              <w:szCs w:val="22"/>
            </w:rPr>
          </w:pPr>
          <w:hyperlink w:anchor="_Toc66124478" w:history="1">
            <w:r w:rsidR="003112E1" w:rsidRPr="00306D48">
              <w:rPr>
                <w:rStyle w:val="Lienhypertexte"/>
                <w:noProof/>
              </w:rPr>
              <w:t>2.3.4</w:t>
            </w:r>
            <w:r w:rsidR="003112E1">
              <w:rPr>
                <w:rFonts w:asciiTheme="minorHAnsi" w:hAnsiTheme="minorHAnsi"/>
                <w:noProof/>
                <w:sz w:val="22"/>
                <w:szCs w:val="22"/>
              </w:rPr>
              <w:tab/>
            </w:r>
            <w:r w:rsidR="003112E1" w:rsidRPr="00306D48">
              <w:rPr>
                <w:rStyle w:val="Lienhypertexte"/>
                <w:noProof/>
              </w:rPr>
              <w:t>Scénarii de Test</w:t>
            </w:r>
            <w:r w:rsidR="003112E1">
              <w:rPr>
                <w:noProof/>
                <w:webHidden/>
              </w:rPr>
              <w:tab/>
            </w:r>
            <w:r w:rsidR="003112E1">
              <w:rPr>
                <w:noProof/>
                <w:webHidden/>
              </w:rPr>
              <w:fldChar w:fldCharType="begin"/>
            </w:r>
            <w:r w:rsidR="003112E1">
              <w:rPr>
                <w:noProof/>
                <w:webHidden/>
              </w:rPr>
              <w:instrText xml:space="preserve"> PAGEREF _Toc66124478 \h </w:instrText>
            </w:r>
            <w:r w:rsidR="003112E1">
              <w:rPr>
                <w:noProof/>
                <w:webHidden/>
              </w:rPr>
            </w:r>
            <w:r w:rsidR="003112E1">
              <w:rPr>
                <w:noProof/>
                <w:webHidden/>
              </w:rPr>
              <w:fldChar w:fldCharType="separate"/>
            </w:r>
            <w:r w:rsidR="003112E1">
              <w:rPr>
                <w:noProof/>
                <w:webHidden/>
              </w:rPr>
              <w:t>9</w:t>
            </w:r>
            <w:r w:rsidR="003112E1">
              <w:rPr>
                <w:noProof/>
                <w:webHidden/>
              </w:rPr>
              <w:fldChar w:fldCharType="end"/>
            </w:r>
          </w:hyperlink>
        </w:p>
        <w:p w14:paraId="1395F8C6" w14:textId="53165B3B" w:rsidR="00106D9D" w:rsidRPr="00684A51" w:rsidRDefault="00106D9D" w:rsidP="000A6E90">
          <w:r w:rsidRPr="00684A51">
            <w:fldChar w:fldCharType="end"/>
          </w:r>
        </w:p>
      </w:sdtContent>
    </w:sdt>
    <w:p w14:paraId="7B758C15" w14:textId="77777777" w:rsidR="00106D9D" w:rsidRPr="00684A51" w:rsidRDefault="00106D9D" w:rsidP="000A6E90"/>
    <w:p w14:paraId="678BFEC2" w14:textId="77777777" w:rsidR="00106D9D" w:rsidRPr="00684A51" w:rsidRDefault="00106D9D" w:rsidP="000A6E90">
      <w:r w:rsidRPr="00684A51">
        <w:tab/>
      </w:r>
    </w:p>
    <w:p w14:paraId="00B93F82" w14:textId="77777777" w:rsidR="00106D9D" w:rsidRPr="00684A51" w:rsidRDefault="00106D9D" w:rsidP="000A6E90"/>
    <w:p w14:paraId="5DC60856" w14:textId="77777777" w:rsidR="00106D9D" w:rsidRPr="00684A51" w:rsidRDefault="00106D9D" w:rsidP="000A6E90">
      <w:r w:rsidRPr="00684A51">
        <w:br w:type="page"/>
      </w:r>
    </w:p>
    <w:p w14:paraId="113AA83C" w14:textId="77777777" w:rsidR="00106D9D" w:rsidRPr="00684A51" w:rsidRDefault="00106D9D" w:rsidP="000A6E90"/>
    <w:p w14:paraId="1254AE56" w14:textId="77777777" w:rsidR="00106D9D" w:rsidRPr="00684A51" w:rsidRDefault="00106D9D" w:rsidP="000A6E90"/>
    <w:p w14:paraId="55B0D6FB" w14:textId="77777777" w:rsidR="00106D9D" w:rsidRPr="001E18B1" w:rsidRDefault="00106D9D" w:rsidP="001E18B1">
      <w:pPr>
        <w:jc w:val="center"/>
        <w:rPr>
          <w:sz w:val="28"/>
          <w:szCs w:val="28"/>
        </w:rPr>
      </w:pPr>
      <w:r w:rsidRPr="001E18B1">
        <w:rPr>
          <w:sz w:val="28"/>
          <w:szCs w:val="28"/>
        </w:rPr>
        <w:t>Tableau des Modifications</w:t>
      </w:r>
    </w:p>
    <w:p w14:paraId="7C344ECB" w14:textId="77777777" w:rsidR="00106D9D" w:rsidRPr="00684A51" w:rsidRDefault="00106D9D" w:rsidP="000A6E90"/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2264"/>
        <w:gridCol w:w="2264"/>
        <w:gridCol w:w="2264"/>
        <w:gridCol w:w="2264"/>
      </w:tblGrid>
      <w:tr w:rsidR="00106D9D" w:rsidRPr="00684A51" w14:paraId="7EFE65D1" w14:textId="77777777" w:rsidTr="00D7375C">
        <w:tc>
          <w:tcPr>
            <w:tcW w:w="2264" w:type="dxa"/>
          </w:tcPr>
          <w:p w14:paraId="7DBFCC5C" w14:textId="77777777" w:rsidR="00106D9D" w:rsidRPr="00F70F87" w:rsidRDefault="00106D9D" w:rsidP="000A6E90">
            <w:pPr>
              <w:rPr>
                <w:b/>
                <w:bCs/>
              </w:rPr>
            </w:pPr>
            <w:r w:rsidRPr="00F70F87">
              <w:rPr>
                <w:b/>
                <w:bCs/>
              </w:rPr>
              <w:t>Version</w:t>
            </w:r>
          </w:p>
        </w:tc>
        <w:tc>
          <w:tcPr>
            <w:tcW w:w="2264" w:type="dxa"/>
          </w:tcPr>
          <w:p w14:paraId="420FE71F" w14:textId="77777777" w:rsidR="00106D9D" w:rsidRPr="00F70F87" w:rsidRDefault="00106D9D" w:rsidP="000A6E90">
            <w:pPr>
              <w:rPr>
                <w:b/>
                <w:bCs/>
              </w:rPr>
            </w:pPr>
            <w:r w:rsidRPr="00F70F87">
              <w:rPr>
                <w:b/>
                <w:bCs/>
              </w:rPr>
              <w:t>Date</w:t>
            </w:r>
          </w:p>
        </w:tc>
        <w:tc>
          <w:tcPr>
            <w:tcW w:w="2264" w:type="dxa"/>
          </w:tcPr>
          <w:p w14:paraId="77227A48" w14:textId="77777777" w:rsidR="00106D9D" w:rsidRPr="00F70F87" w:rsidRDefault="00106D9D" w:rsidP="000A6E90">
            <w:pPr>
              <w:rPr>
                <w:b/>
                <w:bCs/>
              </w:rPr>
            </w:pPr>
            <w:r w:rsidRPr="00F70F87">
              <w:rPr>
                <w:b/>
                <w:bCs/>
              </w:rPr>
              <w:t>Modifications</w:t>
            </w:r>
          </w:p>
        </w:tc>
        <w:tc>
          <w:tcPr>
            <w:tcW w:w="2264" w:type="dxa"/>
          </w:tcPr>
          <w:p w14:paraId="00BA1D30" w14:textId="77777777" w:rsidR="00106D9D" w:rsidRPr="00F70F87" w:rsidRDefault="00106D9D" w:rsidP="000A6E90">
            <w:pPr>
              <w:rPr>
                <w:b/>
                <w:bCs/>
              </w:rPr>
            </w:pPr>
            <w:r w:rsidRPr="00F70F87">
              <w:rPr>
                <w:b/>
                <w:bCs/>
              </w:rPr>
              <w:t>Validée par</w:t>
            </w:r>
          </w:p>
        </w:tc>
      </w:tr>
      <w:tr w:rsidR="00106D9D" w:rsidRPr="00684A51" w14:paraId="1689F2BA" w14:textId="77777777" w:rsidTr="00D7375C">
        <w:tc>
          <w:tcPr>
            <w:tcW w:w="2264" w:type="dxa"/>
          </w:tcPr>
          <w:p w14:paraId="009509A7" w14:textId="5BDA3F1A" w:rsidR="00106D9D" w:rsidRPr="00684A51" w:rsidRDefault="00106D9D" w:rsidP="000A6E90">
            <w:r w:rsidRPr="00684A51">
              <w:t>V</w:t>
            </w:r>
            <w:r w:rsidR="002A187A" w:rsidRPr="00684A51">
              <w:t>1.0</w:t>
            </w:r>
          </w:p>
        </w:tc>
        <w:tc>
          <w:tcPr>
            <w:tcW w:w="2264" w:type="dxa"/>
          </w:tcPr>
          <w:p w14:paraId="709FFAF2" w14:textId="104A19C2" w:rsidR="00106D9D" w:rsidRPr="00684A51" w:rsidRDefault="002A187A" w:rsidP="000A6E90">
            <w:r w:rsidRPr="00684A51">
              <w:t>02/03/2021</w:t>
            </w:r>
          </w:p>
        </w:tc>
        <w:tc>
          <w:tcPr>
            <w:tcW w:w="2264" w:type="dxa"/>
          </w:tcPr>
          <w:p w14:paraId="592A400D" w14:textId="64A279C9" w:rsidR="00106D9D" w:rsidRPr="00684A51" w:rsidRDefault="002A187A" w:rsidP="000A6E90">
            <w:r w:rsidRPr="00684A51">
              <w:t>Version initiale</w:t>
            </w:r>
          </w:p>
        </w:tc>
        <w:tc>
          <w:tcPr>
            <w:tcW w:w="2264" w:type="dxa"/>
          </w:tcPr>
          <w:p w14:paraId="44E81567" w14:textId="7C1AC248" w:rsidR="00106D9D" w:rsidRPr="00684A51" w:rsidRDefault="00F10F38" w:rsidP="000A6E90">
            <w:r>
              <w:t>Amani Sliman</w:t>
            </w:r>
            <w:r w:rsidR="002A187A" w:rsidRPr="00684A51">
              <w:br/>
              <w:t>Non validée par le client</w:t>
            </w:r>
          </w:p>
        </w:tc>
      </w:tr>
      <w:tr w:rsidR="00106D9D" w:rsidRPr="00684A51" w14:paraId="7311D488" w14:textId="77777777" w:rsidTr="00D7375C">
        <w:tc>
          <w:tcPr>
            <w:tcW w:w="2264" w:type="dxa"/>
          </w:tcPr>
          <w:p w14:paraId="45318909" w14:textId="1961C968" w:rsidR="00106D9D" w:rsidRPr="00684A51" w:rsidRDefault="001F4436" w:rsidP="000A6E90">
            <w:r>
              <w:t>V1.2</w:t>
            </w:r>
          </w:p>
        </w:tc>
        <w:tc>
          <w:tcPr>
            <w:tcW w:w="2264" w:type="dxa"/>
          </w:tcPr>
          <w:p w14:paraId="1862F258" w14:textId="48BE8897" w:rsidR="00106D9D" w:rsidRPr="00684A51" w:rsidRDefault="001F4436" w:rsidP="000A6E90">
            <w:r>
              <w:t>09/03/2021</w:t>
            </w:r>
          </w:p>
        </w:tc>
        <w:tc>
          <w:tcPr>
            <w:tcW w:w="2264" w:type="dxa"/>
          </w:tcPr>
          <w:p w14:paraId="26F7C5CE" w14:textId="42790E9B" w:rsidR="00106D9D" w:rsidRPr="00684A51" w:rsidRDefault="001F4436" w:rsidP="000A6E90">
            <w:r>
              <w:t>Validation Client</w:t>
            </w:r>
          </w:p>
        </w:tc>
        <w:tc>
          <w:tcPr>
            <w:tcW w:w="2264" w:type="dxa"/>
          </w:tcPr>
          <w:p w14:paraId="6774CD6E" w14:textId="77777777" w:rsidR="00106D9D" w:rsidRDefault="00EB2F2A" w:rsidP="000A6E90">
            <w:r>
              <w:t>Amani Sliman</w:t>
            </w:r>
          </w:p>
          <w:p w14:paraId="0A6C2D48" w14:textId="466E4B82" w:rsidR="00EB2F2A" w:rsidRPr="00684A51" w:rsidRDefault="00EB2F2A" w:rsidP="000A6E90">
            <w:r>
              <w:t>Validée par Cotherm</w:t>
            </w:r>
          </w:p>
        </w:tc>
      </w:tr>
      <w:tr w:rsidR="00106D9D" w:rsidRPr="00684A51" w14:paraId="1E03F002" w14:textId="77777777" w:rsidTr="00D7375C">
        <w:tc>
          <w:tcPr>
            <w:tcW w:w="2264" w:type="dxa"/>
          </w:tcPr>
          <w:p w14:paraId="0E135A26" w14:textId="77777777" w:rsidR="00106D9D" w:rsidRPr="00684A51" w:rsidRDefault="00106D9D" w:rsidP="000A6E90"/>
        </w:tc>
        <w:tc>
          <w:tcPr>
            <w:tcW w:w="2264" w:type="dxa"/>
          </w:tcPr>
          <w:p w14:paraId="17761749" w14:textId="77777777" w:rsidR="00106D9D" w:rsidRPr="00684A51" w:rsidRDefault="00106D9D" w:rsidP="000A6E90"/>
        </w:tc>
        <w:tc>
          <w:tcPr>
            <w:tcW w:w="2264" w:type="dxa"/>
          </w:tcPr>
          <w:p w14:paraId="2867F6D4" w14:textId="77777777" w:rsidR="00106D9D" w:rsidRPr="00684A51" w:rsidRDefault="00106D9D" w:rsidP="000A6E90"/>
        </w:tc>
        <w:tc>
          <w:tcPr>
            <w:tcW w:w="2264" w:type="dxa"/>
          </w:tcPr>
          <w:p w14:paraId="3774FC68" w14:textId="77777777" w:rsidR="00106D9D" w:rsidRPr="00684A51" w:rsidRDefault="00106D9D" w:rsidP="000A6E90"/>
        </w:tc>
      </w:tr>
    </w:tbl>
    <w:p w14:paraId="181B487B" w14:textId="77777777" w:rsidR="00106D9D" w:rsidRPr="00684A51" w:rsidRDefault="00106D9D" w:rsidP="000A6E90"/>
    <w:p w14:paraId="69B862A9" w14:textId="77777777" w:rsidR="00106D9D" w:rsidRPr="00684A51" w:rsidRDefault="00106D9D" w:rsidP="003C25E3">
      <w:pPr>
        <w:pStyle w:val="Titre1"/>
      </w:pPr>
      <w:r w:rsidRPr="00684A51">
        <w:br w:type="page"/>
      </w:r>
    </w:p>
    <w:p w14:paraId="3EB272D5" w14:textId="1A9318B9" w:rsidR="00884AFA" w:rsidRPr="00D9777D" w:rsidRDefault="00884AFA" w:rsidP="003C25E3">
      <w:pPr>
        <w:pStyle w:val="Titre1"/>
        <w:numPr>
          <w:ilvl w:val="0"/>
          <w:numId w:val="25"/>
        </w:numPr>
      </w:pPr>
      <w:bookmarkStart w:id="0" w:name="_Toc66124462"/>
      <w:r w:rsidRPr="003C25E3">
        <w:lastRenderedPageBreak/>
        <w:t>Besoins</w:t>
      </w:r>
      <w:r w:rsidRPr="00D9777D">
        <w:t xml:space="preserve"> Clients</w:t>
      </w:r>
      <w:bookmarkEnd w:id="0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36"/>
        <w:gridCol w:w="1936"/>
        <w:gridCol w:w="6084"/>
      </w:tblGrid>
      <w:tr w:rsidR="00452588" w:rsidRPr="00684A51" w14:paraId="6B76CB9F" w14:textId="77777777" w:rsidTr="00B364DA">
        <w:tc>
          <w:tcPr>
            <w:tcW w:w="1036" w:type="dxa"/>
          </w:tcPr>
          <w:p w14:paraId="5EEC2F5E" w14:textId="77777777" w:rsidR="00452588" w:rsidRPr="005F39AC" w:rsidRDefault="00452588" w:rsidP="00412990">
            <w:pPr>
              <w:jc w:val="both"/>
              <w:rPr>
                <w:b/>
                <w:bCs/>
              </w:rPr>
            </w:pPr>
            <w:r w:rsidRPr="005F39AC">
              <w:rPr>
                <w:b/>
                <w:bCs/>
              </w:rPr>
              <w:t>ID</w:t>
            </w:r>
          </w:p>
        </w:tc>
        <w:tc>
          <w:tcPr>
            <w:tcW w:w="1936" w:type="dxa"/>
          </w:tcPr>
          <w:p w14:paraId="7518416D" w14:textId="2F5B54FF" w:rsidR="00452588" w:rsidRPr="005F39AC" w:rsidRDefault="00F85E05" w:rsidP="00412990">
            <w:pPr>
              <w:jc w:val="both"/>
              <w:rPr>
                <w:b/>
                <w:bCs/>
              </w:rPr>
            </w:pPr>
            <w:r w:rsidRPr="005F39AC">
              <w:rPr>
                <w:b/>
                <w:bCs/>
              </w:rPr>
              <w:t>Objet</w:t>
            </w:r>
          </w:p>
        </w:tc>
        <w:tc>
          <w:tcPr>
            <w:tcW w:w="6084" w:type="dxa"/>
          </w:tcPr>
          <w:p w14:paraId="25E208C2" w14:textId="3769E8E4" w:rsidR="00452588" w:rsidRPr="005F39AC" w:rsidRDefault="00452588" w:rsidP="00412990">
            <w:pPr>
              <w:jc w:val="both"/>
              <w:rPr>
                <w:b/>
                <w:bCs/>
              </w:rPr>
            </w:pPr>
            <w:r w:rsidRPr="005F39AC">
              <w:rPr>
                <w:b/>
                <w:bCs/>
              </w:rPr>
              <w:t>Description</w:t>
            </w:r>
          </w:p>
        </w:tc>
      </w:tr>
      <w:tr w:rsidR="00452588" w:rsidRPr="00684A51" w14:paraId="11931168" w14:textId="77777777" w:rsidTr="00B364DA">
        <w:tc>
          <w:tcPr>
            <w:tcW w:w="1036" w:type="dxa"/>
          </w:tcPr>
          <w:p w14:paraId="476E8819" w14:textId="39CC566B" w:rsidR="00452588" w:rsidRPr="00684A51" w:rsidRDefault="00452588" w:rsidP="00412990">
            <w:pPr>
              <w:jc w:val="both"/>
            </w:pPr>
            <w:r w:rsidRPr="00684A51">
              <w:t>D01.B01</w:t>
            </w:r>
          </w:p>
        </w:tc>
        <w:tc>
          <w:tcPr>
            <w:tcW w:w="1936" w:type="dxa"/>
          </w:tcPr>
          <w:p w14:paraId="10A581F5" w14:textId="7460E1B0" w:rsidR="00452588" w:rsidRPr="00684A51" w:rsidRDefault="00F85E05" w:rsidP="00412990">
            <w:pPr>
              <w:jc w:val="both"/>
            </w:pPr>
            <w:r w:rsidRPr="00684A51">
              <w:t>Produit</w:t>
            </w:r>
          </w:p>
        </w:tc>
        <w:tc>
          <w:tcPr>
            <w:tcW w:w="6084" w:type="dxa"/>
          </w:tcPr>
          <w:p w14:paraId="7668124D" w14:textId="1E7CC59B" w:rsidR="00452588" w:rsidRPr="00684A51" w:rsidRDefault="00452588" w:rsidP="00412990">
            <w:pPr>
              <w:jc w:val="both"/>
            </w:pPr>
            <w:r w:rsidRPr="00684A51">
              <w:t>Enrichir les attributs du Produit avec les données permettant le tarage et le calcul de quantité par colis</w:t>
            </w:r>
            <w:r w:rsidR="00290BE3">
              <w:t>.</w:t>
            </w:r>
          </w:p>
        </w:tc>
      </w:tr>
      <w:tr w:rsidR="00452588" w:rsidRPr="00684A51" w14:paraId="356C04C2" w14:textId="77777777" w:rsidTr="00B364DA">
        <w:trPr>
          <w:trHeight w:val="353"/>
        </w:trPr>
        <w:tc>
          <w:tcPr>
            <w:tcW w:w="1036" w:type="dxa"/>
          </w:tcPr>
          <w:p w14:paraId="520F78F4" w14:textId="208361EE" w:rsidR="00452588" w:rsidRPr="00684A51" w:rsidRDefault="00452588" w:rsidP="00412990">
            <w:pPr>
              <w:jc w:val="both"/>
            </w:pPr>
            <w:r w:rsidRPr="00684A51">
              <w:t>D01.B02</w:t>
            </w:r>
          </w:p>
        </w:tc>
        <w:tc>
          <w:tcPr>
            <w:tcW w:w="1936" w:type="dxa"/>
          </w:tcPr>
          <w:p w14:paraId="29079E4B" w14:textId="3E86B4F2" w:rsidR="00452588" w:rsidRPr="00684A51" w:rsidRDefault="00F85E05" w:rsidP="00412990">
            <w:pPr>
              <w:jc w:val="both"/>
            </w:pPr>
            <w:r w:rsidRPr="00684A51">
              <w:t>Carton (nouveau)</w:t>
            </w:r>
          </w:p>
        </w:tc>
        <w:tc>
          <w:tcPr>
            <w:tcW w:w="6084" w:type="dxa"/>
          </w:tcPr>
          <w:p w14:paraId="36A00EFE" w14:textId="15E7E24B" w:rsidR="00452588" w:rsidRPr="00684A51" w:rsidRDefault="00452588" w:rsidP="00412990">
            <w:pPr>
              <w:jc w:val="both"/>
            </w:pPr>
            <w:r w:rsidRPr="00684A51">
              <w:t>Définir et gérer le type Carton</w:t>
            </w:r>
            <w:r w:rsidR="00290BE3">
              <w:t>.</w:t>
            </w:r>
          </w:p>
        </w:tc>
      </w:tr>
      <w:tr w:rsidR="00290BE3" w:rsidRPr="00684A51" w14:paraId="6327C30A" w14:textId="77777777" w:rsidTr="00B364DA">
        <w:trPr>
          <w:trHeight w:val="353"/>
        </w:trPr>
        <w:tc>
          <w:tcPr>
            <w:tcW w:w="1036" w:type="dxa"/>
          </w:tcPr>
          <w:p w14:paraId="41BD58DB" w14:textId="20392E86" w:rsidR="00290BE3" w:rsidRPr="00684A51" w:rsidRDefault="00290BE3" w:rsidP="00412990">
            <w:pPr>
              <w:jc w:val="both"/>
            </w:pPr>
            <w:r>
              <w:t>D01.B03</w:t>
            </w:r>
          </w:p>
        </w:tc>
        <w:tc>
          <w:tcPr>
            <w:tcW w:w="1936" w:type="dxa"/>
          </w:tcPr>
          <w:p w14:paraId="1806A6C6" w14:textId="22B2F96E" w:rsidR="00290BE3" w:rsidRPr="00684A51" w:rsidRDefault="00290BE3" w:rsidP="00412990">
            <w:pPr>
              <w:jc w:val="both"/>
            </w:pPr>
            <w:r>
              <w:t>Intercalaire (nouveau)</w:t>
            </w:r>
          </w:p>
        </w:tc>
        <w:tc>
          <w:tcPr>
            <w:tcW w:w="6084" w:type="dxa"/>
          </w:tcPr>
          <w:p w14:paraId="5238ABE8" w14:textId="243B87F5" w:rsidR="00290BE3" w:rsidRPr="00684A51" w:rsidRDefault="00290BE3" w:rsidP="00412990">
            <w:pPr>
              <w:jc w:val="both"/>
            </w:pPr>
            <w:r>
              <w:t>Définir et gérer le type Intercalaire.</w:t>
            </w:r>
          </w:p>
        </w:tc>
      </w:tr>
    </w:tbl>
    <w:p w14:paraId="235C5269" w14:textId="77777777" w:rsidR="00884AFA" w:rsidRPr="00684A51" w:rsidRDefault="00884AFA" w:rsidP="00E05923">
      <w:pPr>
        <w:pStyle w:val="Titre1"/>
      </w:pPr>
      <w:bookmarkStart w:id="1" w:name="_Toc66124463"/>
      <w:r w:rsidRPr="00684A51">
        <w:t>Indentification des Gaps</w:t>
      </w:r>
      <w:bookmarkEnd w:id="1"/>
    </w:p>
    <w:p w14:paraId="492CC116" w14:textId="77777777" w:rsidR="00884AFA" w:rsidRPr="00684A51" w:rsidRDefault="00884AFA" w:rsidP="00412990">
      <w:pPr>
        <w:jc w:val="both"/>
      </w:pPr>
      <w:r w:rsidRPr="00684A51">
        <w:t>La liste suivante définit les écarts/adaptations/suppression par rapport aux fonctionnalités existantes</w:t>
      </w:r>
    </w:p>
    <w:p w14:paraId="52C6FB72" w14:textId="77777777" w:rsidR="00884AFA" w:rsidRPr="00684A51" w:rsidRDefault="00884AFA" w:rsidP="00412990">
      <w:pPr>
        <w:jc w:val="both"/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58"/>
        <w:gridCol w:w="1443"/>
        <w:gridCol w:w="6555"/>
      </w:tblGrid>
      <w:tr w:rsidR="00884AFA" w:rsidRPr="00684A51" w14:paraId="3C775D61" w14:textId="77777777" w:rsidTr="00390DBA">
        <w:tc>
          <w:tcPr>
            <w:tcW w:w="1058" w:type="dxa"/>
          </w:tcPr>
          <w:p w14:paraId="36A936D5" w14:textId="77777777" w:rsidR="00884AFA" w:rsidRPr="005F39AC" w:rsidRDefault="00884AFA" w:rsidP="00412990">
            <w:pPr>
              <w:spacing w:line="240" w:lineRule="auto"/>
              <w:jc w:val="both"/>
              <w:rPr>
                <w:b/>
                <w:bCs/>
              </w:rPr>
            </w:pPr>
            <w:r w:rsidRPr="005F39AC">
              <w:rPr>
                <w:b/>
                <w:bCs/>
              </w:rPr>
              <w:t>ID</w:t>
            </w:r>
          </w:p>
        </w:tc>
        <w:tc>
          <w:tcPr>
            <w:tcW w:w="1443" w:type="dxa"/>
          </w:tcPr>
          <w:p w14:paraId="14A94ADF" w14:textId="77777777" w:rsidR="00884AFA" w:rsidRPr="005F39AC" w:rsidRDefault="00884AFA" w:rsidP="00412990">
            <w:pPr>
              <w:spacing w:line="240" w:lineRule="auto"/>
              <w:jc w:val="both"/>
              <w:rPr>
                <w:b/>
                <w:bCs/>
              </w:rPr>
            </w:pPr>
            <w:r w:rsidRPr="005F39AC">
              <w:rPr>
                <w:b/>
                <w:bCs/>
              </w:rPr>
              <w:t>Type</w:t>
            </w:r>
          </w:p>
        </w:tc>
        <w:tc>
          <w:tcPr>
            <w:tcW w:w="6555" w:type="dxa"/>
          </w:tcPr>
          <w:p w14:paraId="3DA9F70C" w14:textId="77777777" w:rsidR="00884AFA" w:rsidRPr="005F39AC" w:rsidRDefault="00884AFA" w:rsidP="00412990">
            <w:pPr>
              <w:spacing w:line="240" w:lineRule="auto"/>
              <w:jc w:val="both"/>
              <w:rPr>
                <w:b/>
                <w:bCs/>
              </w:rPr>
            </w:pPr>
            <w:r w:rsidRPr="005F39AC">
              <w:rPr>
                <w:b/>
                <w:bCs/>
              </w:rPr>
              <w:t>Description</w:t>
            </w:r>
          </w:p>
        </w:tc>
      </w:tr>
      <w:tr w:rsidR="00684DD5" w:rsidRPr="00684A51" w14:paraId="52FBFD2D" w14:textId="77777777" w:rsidTr="00390DBA">
        <w:tc>
          <w:tcPr>
            <w:tcW w:w="1058" w:type="dxa"/>
          </w:tcPr>
          <w:p w14:paraId="1A8FF0DD" w14:textId="62770DC3" w:rsidR="00684DD5" w:rsidRPr="00684A51" w:rsidRDefault="00684DD5" w:rsidP="00412990">
            <w:pPr>
              <w:spacing w:line="240" w:lineRule="auto"/>
              <w:jc w:val="both"/>
            </w:pPr>
            <w:r w:rsidRPr="00684A51">
              <w:t>D</w:t>
            </w:r>
            <w:r w:rsidR="00D41549" w:rsidRPr="00684A51">
              <w:t>01</w:t>
            </w:r>
            <w:r w:rsidRPr="00684A51">
              <w:t>.G0</w:t>
            </w:r>
            <w:r w:rsidR="00390DBA">
              <w:t>1</w:t>
            </w:r>
          </w:p>
        </w:tc>
        <w:tc>
          <w:tcPr>
            <w:tcW w:w="1443" w:type="dxa"/>
          </w:tcPr>
          <w:p w14:paraId="1F18183E" w14:textId="2EF0B457" w:rsidR="00684DD5" w:rsidRPr="00684A51" w:rsidRDefault="00684DD5" w:rsidP="00412990">
            <w:pPr>
              <w:spacing w:line="240" w:lineRule="auto"/>
              <w:jc w:val="both"/>
            </w:pPr>
            <w:r w:rsidRPr="00684A51">
              <w:t>Modification</w:t>
            </w:r>
            <w:r w:rsidRPr="00684A51">
              <w:br/>
            </w:r>
          </w:p>
        </w:tc>
        <w:tc>
          <w:tcPr>
            <w:tcW w:w="6555" w:type="dxa"/>
          </w:tcPr>
          <w:p w14:paraId="22952614" w14:textId="34025AF7" w:rsidR="00684DD5" w:rsidRPr="00684A51" w:rsidRDefault="00403692" w:rsidP="00412990">
            <w:pPr>
              <w:spacing w:line="240" w:lineRule="auto"/>
              <w:jc w:val="both"/>
            </w:pPr>
            <w:r>
              <w:t xml:space="preserve">En plus de l’attribut </w:t>
            </w:r>
            <w:r w:rsidR="0018254D">
              <w:t xml:space="preserve">existant </w:t>
            </w:r>
            <w:r>
              <w:t xml:space="preserve">« Poids » </w:t>
            </w:r>
            <w:r w:rsidR="00A734E7">
              <w:t>d</w:t>
            </w:r>
            <w:r w:rsidR="00A3064A">
              <w:t xml:space="preserve">u produit </w:t>
            </w:r>
            <w:r>
              <w:t>qui est défini en gramme, l</w:t>
            </w:r>
            <w:r w:rsidR="00684DD5" w:rsidRPr="00684A51">
              <w:t>e tarage exige au niveau du Produit les attributs supplémentaires suivants :</w:t>
            </w:r>
          </w:p>
          <w:p w14:paraId="2DD1DC90" w14:textId="77777777" w:rsidR="00C877ED" w:rsidRDefault="00C877ED" w:rsidP="00C877ED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Poids Produit Tolérance - » </w:t>
            </w:r>
          </w:p>
          <w:p w14:paraId="67075C3F" w14:textId="77777777" w:rsidR="00C877ED" w:rsidRPr="007C052D" w:rsidRDefault="00C877ED" w:rsidP="00C877ED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Poids Produit Tolérance + »</w:t>
            </w:r>
          </w:p>
          <w:p w14:paraId="3977362A" w14:textId="333ABE66" w:rsidR="005E1D5C" w:rsidRPr="007C052D" w:rsidRDefault="005E1D5C" w:rsidP="00C877ED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Indice »</w:t>
            </w:r>
          </w:p>
          <w:p w14:paraId="636EBF50" w14:textId="69A18A2D" w:rsidR="00684DD5" w:rsidRDefault="00684DD5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</w:t>
            </w:r>
            <w:r w:rsidR="00CF2254">
              <w:t>Code</w:t>
            </w:r>
            <w:r w:rsidR="00C57136">
              <w:t xml:space="preserve"> </w:t>
            </w:r>
            <w:r w:rsidRPr="00684A51">
              <w:t>Carton »</w:t>
            </w:r>
          </w:p>
          <w:p w14:paraId="7BA9DAB0" w14:textId="77777777" w:rsidR="00B1445E" w:rsidRDefault="00684DD5" w:rsidP="00B1445E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Capacité par Carton »</w:t>
            </w:r>
          </w:p>
          <w:p w14:paraId="273D0916" w14:textId="41E83723" w:rsidR="00ED4334" w:rsidRPr="00684A51" w:rsidRDefault="00B1445E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</w:t>
            </w:r>
            <w:r w:rsidR="00CF2254">
              <w:t>Code</w:t>
            </w:r>
            <w:r w:rsidR="00C57136">
              <w:t xml:space="preserve"> </w:t>
            </w:r>
            <w:r w:rsidR="00ED4334" w:rsidRPr="00684A51">
              <w:t xml:space="preserve">Intercalaire </w:t>
            </w:r>
            <w:r w:rsidR="00AB68C1">
              <w:t>Carton</w:t>
            </w:r>
            <w:r w:rsidR="00ED4334" w:rsidRPr="00684A51">
              <w:t xml:space="preserve"> »</w:t>
            </w:r>
          </w:p>
          <w:p w14:paraId="3A1FFBD1" w14:textId="692840BD" w:rsidR="00AB68C1" w:rsidRPr="00684A51" w:rsidRDefault="00AB68C1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</w:t>
            </w:r>
            <w:r w:rsidR="00CF2254">
              <w:t>Code</w:t>
            </w:r>
            <w:r>
              <w:t xml:space="preserve"> Intercalaire Emballage »</w:t>
            </w:r>
          </w:p>
          <w:p w14:paraId="7C8825DD" w14:textId="2E68948B" w:rsidR="0039711D" w:rsidRPr="00684A51" w:rsidRDefault="0039711D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</w:t>
            </w:r>
            <w:r w:rsidR="00684A51" w:rsidRPr="00684A51">
              <w:t>Capacité par Intercalaire</w:t>
            </w:r>
            <w:r w:rsidR="0061778E">
              <w:t xml:space="preserve"> Emballage</w:t>
            </w:r>
            <w:r w:rsidR="00684A51" w:rsidRPr="00684A51">
              <w:t> »</w:t>
            </w:r>
          </w:p>
          <w:p w14:paraId="7A66C0B6" w14:textId="2819BA2A" w:rsidR="00684DD5" w:rsidRPr="00684A51" w:rsidRDefault="00684DD5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 xml:space="preserve">« Nombre Intercalaires </w:t>
            </w:r>
            <w:r w:rsidR="00D95E84">
              <w:t xml:space="preserve">Emballage </w:t>
            </w:r>
            <w:r w:rsidRPr="00684A51">
              <w:t>par Car</w:t>
            </w:r>
            <w:r w:rsidR="00126E51" w:rsidRPr="00684A51">
              <w:t>t</w:t>
            </w:r>
            <w:r w:rsidRPr="00684A51">
              <w:t>on »</w:t>
            </w:r>
          </w:p>
        </w:tc>
      </w:tr>
      <w:tr w:rsidR="00C049C5" w:rsidRPr="00684A51" w14:paraId="55C33DDA" w14:textId="77777777" w:rsidTr="00390DBA">
        <w:tc>
          <w:tcPr>
            <w:tcW w:w="1058" w:type="dxa"/>
          </w:tcPr>
          <w:p w14:paraId="28D731E4" w14:textId="6858AB95" w:rsidR="00C049C5" w:rsidRPr="00684A51" w:rsidRDefault="00C049C5" w:rsidP="00412990">
            <w:pPr>
              <w:spacing w:line="240" w:lineRule="auto"/>
              <w:jc w:val="both"/>
            </w:pPr>
            <w:r w:rsidRPr="00684A51">
              <w:t>D</w:t>
            </w:r>
            <w:r w:rsidR="00D41549" w:rsidRPr="00684A51">
              <w:t>01</w:t>
            </w:r>
            <w:r w:rsidRPr="00684A51">
              <w:t>.</w:t>
            </w:r>
            <w:r w:rsidR="00DC29EA">
              <w:t>G0</w:t>
            </w:r>
            <w:r w:rsidR="00290BE3">
              <w:t>2</w:t>
            </w:r>
          </w:p>
        </w:tc>
        <w:tc>
          <w:tcPr>
            <w:tcW w:w="1443" w:type="dxa"/>
          </w:tcPr>
          <w:p w14:paraId="62A1B305" w14:textId="72DC1E6F" w:rsidR="00C049C5" w:rsidRPr="00684A51" w:rsidRDefault="00C049C5" w:rsidP="00412990">
            <w:pPr>
              <w:spacing w:line="240" w:lineRule="auto"/>
              <w:jc w:val="both"/>
            </w:pPr>
            <w:r w:rsidRPr="00684A51">
              <w:t>Nouveauté</w:t>
            </w:r>
            <w:r w:rsidRPr="00684A51">
              <w:br/>
            </w:r>
          </w:p>
        </w:tc>
        <w:tc>
          <w:tcPr>
            <w:tcW w:w="6555" w:type="dxa"/>
          </w:tcPr>
          <w:p w14:paraId="7BBB0B6B" w14:textId="4A5280A3" w:rsidR="00C049C5" w:rsidRPr="00684A51" w:rsidRDefault="00C049C5" w:rsidP="00412990">
            <w:pPr>
              <w:spacing w:line="240" w:lineRule="auto"/>
              <w:jc w:val="both"/>
            </w:pPr>
            <w:r w:rsidRPr="00684A51">
              <w:t xml:space="preserve">Rajouter un </w:t>
            </w:r>
            <w:r w:rsidR="00126E51" w:rsidRPr="00684A51">
              <w:t>nouvel</w:t>
            </w:r>
            <w:r w:rsidRPr="00684A51">
              <w:t xml:space="preserve"> objet « Carton » avec comme attributs :</w:t>
            </w:r>
          </w:p>
          <w:p w14:paraId="6583715C" w14:textId="0ED2CB3D" w:rsidR="003112E1" w:rsidRDefault="003112E1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Code Carton »</w:t>
            </w:r>
          </w:p>
          <w:p w14:paraId="6C9CF927" w14:textId="6F94552E" w:rsidR="00D37283" w:rsidRPr="00684A51" w:rsidRDefault="00D37283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Libellé »</w:t>
            </w:r>
          </w:p>
          <w:p w14:paraId="57A464E5" w14:textId="77777777" w:rsidR="00D37283" w:rsidRPr="00684A51" w:rsidRDefault="00D37283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 xml:space="preserve">« Poids à Vide » </w:t>
            </w:r>
          </w:p>
          <w:p w14:paraId="4E262C77" w14:textId="081DD585" w:rsidR="00D37283" w:rsidRPr="00684A51" w:rsidRDefault="00D37283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</w:t>
            </w:r>
            <w:r w:rsidR="00F9358E" w:rsidRPr="00684A51">
              <w:t>Poids à Vide</w:t>
            </w:r>
            <w:r w:rsidR="00083783" w:rsidRPr="00684A51">
              <w:t xml:space="preserve"> </w:t>
            </w:r>
            <w:r w:rsidR="00F9358E" w:rsidRPr="00684A51">
              <w:t>Tolérance</w:t>
            </w:r>
            <w:r w:rsidR="00D47472" w:rsidRPr="00684A51">
              <w:t>- »</w:t>
            </w:r>
          </w:p>
          <w:p w14:paraId="1D8EB112" w14:textId="4411A7D2" w:rsidR="00F9358E" w:rsidRPr="00684A51" w:rsidRDefault="00F9358E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Poids à Vide Tolérance</w:t>
            </w:r>
            <w:r w:rsidR="00D47472" w:rsidRPr="00684A51">
              <w:t>+ »</w:t>
            </w:r>
          </w:p>
          <w:p w14:paraId="1EEB68F6" w14:textId="77777777" w:rsidR="00126E51" w:rsidRPr="00684A51" w:rsidRDefault="00126E51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Largeur »</w:t>
            </w:r>
          </w:p>
          <w:p w14:paraId="60B8743B" w14:textId="77777777" w:rsidR="00126E51" w:rsidRPr="00684A51" w:rsidRDefault="00126E51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Hauteur »</w:t>
            </w:r>
          </w:p>
          <w:p w14:paraId="705DB3AF" w14:textId="592A226E" w:rsidR="00126E51" w:rsidRPr="00684A51" w:rsidRDefault="00126E51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Profondeur »</w:t>
            </w:r>
          </w:p>
        </w:tc>
      </w:tr>
      <w:tr w:rsidR="002C1007" w:rsidRPr="00684A51" w14:paraId="02C2BF9F" w14:textId="77777777" w:rsidTr="00390DBA">
        <w:tc>
          <w:tcPr>
            <w:tcW w:w="1058" w:type="dxa"/>
          </w:tcPr>
          <w:p w14:paraId="487D4410" w14:textId="2AB51E8C" w:rsidR="002C1007" w:rsidRPr="00684A51" w:rsidRDefault="002C1007" w:rsidP="00412990">
            <w:pPr>
              <w:spacing w:line="240" w:lineRule="auto"/>
              <w:jc w:val="both"/>
            </w:pPr>
            <w:r w:rsidRPr="00684A51">
              <w:t>D</w:t>
            </w:r>
            <w:r w:rsidR="00D41549" w:rsidRPr="00684A51">
              <w:t>01</w:t>
            </w:r>
            <w:r w:rsidRPr="00684A51">
              <w:t>.</w:t>
            </w:r>
            <w:r w:rsidR="00DC29EA">
              <w:t>G0</w:t>
            </w:r>
            <w:r w:rsidR="00290BE3">
              <w:t>3</w:t>
            </w:r>
          </w:p>
        </w:tc>
        <w:tc>
          <w:tcPr>
            <w:tcW w:w="1443" w:type="dxa"/>
          </w:tcPr>
          <w:p w14:paraId="08A8ED10" w14:textId="665C3B97" w:rsidR="002C1007" w:rsidRPr="00684A51" w:rsidRDefault="002C1007" w:rsidP="00412990">
            <w:pPr>
              <w:spacing w:line="240" w:lineRule="auto"/>
              <w:jc w:val="both"/>
            </w:pPr>
            <w:r w:rsidRPr="00684A51">
              <w:t>Nouveauté</w:t>
            </w:r>
            <w:r w:rsidRPr="00684A51">
              <w:br/>
            </w:r>
          </w:p>
        </w:tc>
        <w:tc>
          <w:tcPr>
            <w:tcW w:w="6555" w:type="dxa"/>
          </w:tcPr>
          <w:p w14:paraId="7B66EAF7" w14:textId="6C6D6C4C" w:rsidR="002C1007" w:rsidRPr="00684A51" w:rsidRDefault="002C1007" w:rsidP="00412990">
            <w:pPr>
              <w:spacing w:line="240" w:lineRule="auto"/>
              <w:jc w:val="both"/>
            </w:pPr>
            <w:r w:rsidRPr="00684A51">
              <w:t>Rajouter un nouvel objet « Intercalaire » avec comme attributs :</w:t>
            </w:r>
          </w:p>
          <w:p w14:paraId="68AF3943" w14:textId="376AB5E2" w:rsidR="003112E1" w:rsidRDefault="003112E1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Code Intercalaire »</w:t>
            </w:r>
          </w:p>
          <w:p w14:paraId="5CA57BD9" w14:textId="47CB98BC" w:rsidR="002C1007" w:rsidRPr="00684A51" w:rsidRDefault="002C1007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Libellé »</w:t>
            </w:r>
          </w:p>
          <w:p w14:paraId="480D5828" w14:textId="6B9E23E7" w:rsidR="00FD42C2" w:rsidRPr="00684A51" w:rsidRDefault="00FD42C2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>
              <w:t>« </w:t>
            </w:r>
            <w:r w:rsidR="00184801">
              <w:t>T</w:t>
            </w:r>
            <w:r>
              <w:t>ype »</w:t>
            </w:r>
          </w:p>
          <w:p w14:paraId="538D0F65" w14:textId="1042380E" w:rsidR="002C1007" w:rsidRPr="00684A51" w:rsidRDefault="002C1007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</w:t>
            </w:r>
            <w:r w:rsidR="00D47472" w:rsidRPr="00684A51">
              <w:t>Poids »</w:t>
            </w:r>
            <w:r w:rsidRPr="00684A51">
              <w:t xml:space="preserve"> </w:t>
            </w:r>
          </w:p>
          <w:p w14:paraId="65946E2E" w14:textId="2DA6E277" w:rsidR="002C1007" w:rsidRPr="00684A51" w:rsidRDefault="002C1007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Poids Tolérance</w:t>
            </w:r>
            <w:r w:rsidR="00D47472" w:rsidRPr="00684A51">
              <w:t>- »</w:t>
            </w:r>
          </w:p>
          <w:p w14:paraId="539B2AB8" w14:textId="063010BE" w:rsidR="002C1007" w:rsidRPr="00684A51" w:rsidRDefault="002C1007" w:rsidP="00412990">
            <w:pPr>
              <w:pStyle w:val="Paragraphedeliste"/>
              <w:numPr>
                <w:ilvl w:val="0"/>
                <w:numId w:val="11"/>
              </w:numPr>
              <w:spacing w:line="240" w:lineRule="auto"/>
              <w:jc w:val="both"/>
            </w:pPr>
            <w:r w:rsidRPr="00684A51">
              <w:t>« Poids Tolérance</w:t>
            </w:r>
            <w:r w:rsidR="00D47472" w:rsidRPr="00684A51">
              <w:t>+ »</w:t>
            </w:r>
          </w:p>
        </w:tc>
      </w:tr>
    </w:tbl>
    <w:p w14:paraId="2B745779" w14:textId="4A75741A" w:rsidR="002577F5" w:rsidRPr="00684A51" w:rsidRDefault="002577F5" w:rsidP="00E05923">
      <w:pPr>
        <w:pStyle w:val="Titre2"/>
      </w:pPr>
      <w:bookmarkStart w:id="2" w:name="_Toc66124464"/>
      <w:r w:rsidRPr="00684A51">
        <w:lastRenderedPageBreak/>
        <w:t>Analyse</w:t>
      </w:r>
      <w:r w:rsidR="00FE5B2E">
        <w:t xml:space="preserve"> Fonctionnelle</w:t>
      </w:r>
      <w:r w:rsidRPr="00684A51">
        <w:t xml:space="preserve"> </w:t>
      </w:r>
      <w:r w:rsidR="00FE5B2E">
        <w:t>D</w:t>
      </w:r>
      <w:r w:rsidRPr="00684A51">
        <w:t xml:space="preserve">étaillée Gap :  </w:t>
      </w:r>
      <w:r>
        <w:t>D01.</w:t>
      </w:r>
      <w:r w:rsidRPr="00684A51">
        <w:t>G0</w:t>
      </w:r>
      <w:r w:rsidR="00390DBA">
        <w:t>1</w:t>
      </w:r>
      <w:bookmarkEnd w:id="2"/>
      <w:r w:rsidRPr="00684A51">
        <w:t xml:space="preserve">  </w:t>
      </w:r>
    </w:p>
    <w:p w14:paraId="448622D4" w14:textId="188C7384" w:rsidR="00884AFA" w:rsidRDefault="007230E2" w:rsidP="003C25E3">
      <w:pPr>
        <w:pStyle w:val="Titre3"/>
      </w:pPr>
      <w:bookmarkStart w:id="3" w:name="_Toc66124465"/>
      <w:r>
        <w:t>Existant</w:t>
      </w:r>
      <w:bookmarkEnd w:id="3"/>
    </w:p>
    <w:p w14:paraId="0EF429A2" w14:textId="28D0175C" w:rsidR="007230E2" w:rsidRDefault="004849E2" w:rsidP="00412990">
      <w:pPr>
        <w:jc w:val="both"/>
      </w:pPr>
      <w:r>
        <w:t xml:space="preserve">Ce gap touche l’écran </w:t>
      </w:r>
      <w:r w:rsidR="006D7B6E">
        <w:t>Gestion Produit et le modal de rajout de produit.</w:t>
      </w:r>
    </w:p>
    <w:p w14:paraId="3A92E1B2" w14:textId="3A14A7F7" w:rsidR="006D7B6E" w:rsidRDefault="006D7B6E" w:rsidP="00D9777D">
      <w:pPr>
        <w:pStyle w:val="Titre3"/>
      </w:pPr>
      <w:bookmarkStart w:id="4" w:name="_Toc66124466"/>
      <w:r>
        <w:t>Modification</w:t>
      </w:r>
      <w:r w:rsidR="00D7375C">
        <w:t>s</w:t>
      </w:r>
      <w:bookmarkEnd w:id="4"/>
    </w:p>
    <w:p w14:paraId="394FB362" w14:textId="5329B039" w:rsidR="00CA311B" w:rsidRDefault="00CA311B" w:rsidP="00412990">
      <w:pPr>
        <w:pStyle w:val="Paragraphedeliste"/>
        <w:numPr>
          <w:ilvl w:val="0"/>
          <w:numId w:val="13"/>
        </w:numPr>
        <w:jc w:val="both"/>
      </w:pPr>
      <w:r>
        <w:t>Ajouter les champs suivants</w:t>
      </w:r>
      <w:r w:rsidR="00073E66">
        <w:t xml:space="preserve"> dans l’ordre indiqué :</w:t>
      </w:r>
    </w:p>
    <w:p w14:paraId="0FBD546E" w14:textId="77777777" w:rsidR="00136CDA" w:rsidRDefault="00136CDA" w:rsidP="00136CDA">
      <w:pPr>
        <w:pStyle w:val="Paragraphedeliste"/>
        <w:numPr>
          <w:ilvl w:val="0"/>
          <w:numId w:val="14"/>
        </w:numPr>
        <w:jc w:val="both"/>
      </w:pPr>
      <w:r>
        <w:t>« Poids Tolérance- » : La tolérance minimale du poids du Produit dans la même unité que le Produit. Valeur supérieure ou égale à zéro et strictement inférieure au poids du produit.</w:t>
      </w:r>
    </w:p>
    <w:p w14:paraId="6D5CC0FF" w14:textId="77777777" w:rsidR="00136CDA" w:rsidRPr="007C052D" w:rsidRDefault="00136CDA" w:rsidP="00136CDA">
      <w:pPr>
        <w:pStyle w:val="Paragraphedeliste"/>
        <w:numPr>
          <w:ilvl w:val="0"/>
          <w:numId w:val="14"/>
        </w:numPr>
        <w:jc w:val="both"/>
      </w:pPr>
      <w:r>
        <w:t xml:space="preserve">« Poids Tolérance+ » : La tolérance maximale du poids du Produit dans la même unité que le Produit. </w:t>
      </w:r>
    </w:p>
    <w:p w14:paraId="446A87FF" w14:textId="45CAB1C3" w:rsidR="005E1D5C" w:rsidRPr="007C052D" w:rsidRDefault="005E1D5C" w:rsidP="005E1D5C">
      <w:pPr>
        <w:pStyle w:val="Paragraphedeliste"/>
        <w:numPr>
          <w:ilvl w:val="0"/>
          <w:numId w:val="14"/>
        </w:numPr>
        <w:jc w:val="both"/>
      </w:pPr>
      <w:commentRangeStart w:id="5"/>
      <w:r w:rsidRPr="00C3242B">
        <w:rPr>
          <w:u w:val="single"/>
        </w:rPr>
        <w:t>« Indice »</w:t>
      </w:r>
      <w:r>
        <w:rPr>
          <w:b/>
          <w:bCs/>
          <w:u w:val="single"/>
        </w:rPr>
        <w:t> </w:t>
      </w:r>
      <w:r w:rsidRPr="00316BD2">
        <w:t>:</w:t>
      </w:r>
      <w:r>
        <w:t xml:space="preserve"> Caractère.</w:t>
      </w:r>
      <w:commentRangeEnd w:id="5"/>
      <w:r>
        <w:rPr>
          <w:rStyle w:val="Marquedecommentaire"/>
        </w:rPr>
        <w:commentReference w:id="5"/>
      </w:r>
    </w:p>
    <w:p w14:paraId="796316E6" w14:textId="0C17D0A0" w:rsidR="00CA311B" w:rsidRDefault="00CA311B" w:rsidP="00412990">
      <w:pPr>
        <w:pStyle w:val="Paragraphedeliste"/>
        <w:numPr>
          <w:ilvl w:val="0"/>
          <w:numId w:val="14"/>
        </w:numPr>
        <w:jc w:val="both"/>
      </w:pPr>
      <w:r w:rsidRPr="00684A51">
        <w:t>« </w:t>
      </w:r>
      <w:r w:rsidR="004C0AB3">
        <w:t>Code</w:t>
      </w:r>
      <w:r w:rsidR="00EB7EE6">
        <w:t xml:space="preserve"> </w:t>
      </w:r>
      <w:r w:rsidRPr="00684A51">
        <w:t>Carton »</w:t>
      </w:r>
      <w:r>
        <w:t xml:space="preserve"> : </w:t>
      </w:r>
      <w:r w:rsidR="00E72E0A">
        <w:t xml:space="preserve">Choisir l’identifiant du </w:t>
      </w:r>
      <w:r w:rsidR="00A96E53">
        <w:t>C</w:t>
      </w:r>
      <w:r w:rsidR="00E72E0A">
        <w:t>arton approprié parmi la liste prédéfinie</w:t>
      </w:r>
      <w:r w:rsidR="00B1445E">
        <w:t>.</w:t>
      </w:r>
    </w:p>
    <w:p w14:paraId="086096F7" w14:textId="3061FD17" w:rsidR="00B1445E" w:rsidRDefault="00B1445E" w:rsidP="00B1445E">
      <w:pPr>
        <w:pStyle w:val="Paragraphedeliste"/>
        <w:numPr>
          <w:ilvl w:val="0"/>
          <w:numId w:val="14"/>
        </w:numPr>
        <w:jc w:val="both"/>
      </w:pPr>
      <w:r w:rsidRPr="00684A51">
        <w:t>« Capacité par Carton »</w:t>
      </w:r>
      <w:r>
        <w:t> : Nombre entier &gt; 0.</w:t>
      </w:r>
    </w:p>
    <w:p w14:paraId="2DB8BE43" w14:textId="602BA9BE" w:rsidR="00CA311B" w:rsidRPr="00684A51" w:rsidRDefault="00B1445E" w:rsidP="00412990">
      <w:pPr>
        <w:pStyle w:val="Paragraphedeliste"/>
        <w:numPr>
          <w:ilvl w:val="0"/>
          <w:numId w:val="14"/>
        </w:numPr>
        <w:jc w:val="both"/>
      </w:pPr>
      <w:r>
        <w:t>« </w:t>
      </w:r>
      <w:r w:rsidR="004C0AB3">
        <w:t>Code</w:t>
      </w:r>
      <w:r w:rsidR="00CA311B" w:rsidRPr="00684A51">
        <w:t xml:space="preserve"> Intercalaire </w:t>
      </w:r>
      <w:r w:rsidR="00B87237">
        <w:t>Carton</w:t>
      </w:r>
      <w:r w:rsidR="00B87237" w:rsidRPr="00684A51">
        <w:t xml:space="preserve"> </w:t>
      </w:r>
      <w:r w:rsidR="00CA311B" w:rsidRPr="00684A51">
        <w:t>»</w:t>
      </w:r>
      <w:r w:rsidR="00073E66">
        <w:t> : Choisir l’identifiant de l’</w:t>
      </w:r>
      <w:r w:rsidR="00A96E53">
        <w:t>I</w:t>
      </w:r>
      <w:r w:rsidR="00073E66">
        <w:t>ntercalaire approprié parmi la liste prédéfinie</w:t>
      </w:r>
      <w:r w:rsidR="004A5E73">
        <w:t>.</w:t>
      </w:r>
    </w:p>
    <w:p w14:paraId="0F341CC9" w14:textId="50C1E050" w:rsidR="004C0AB3" w:rsidRPr="00684A51" w:rsidRDefault="004C0AB3" w:rsidP="004C0AB3">
      <w:pPr>
        <w:pStyle w:val="Paragraphedeliste"/>
        <w:numPr>
          <w:ilvl w:val="0"/>
          <w:numId w:val="14"/>
        </w:numPr>
        <w:jc w:val="both"/>
      </w:pPr>
      <w:r w:rsidRPr="00684A51">
        <w:t>« </w:t>
      </w:r>
      <w:r>
        <w:t>Code</w:t>
      </w:r>
      <w:r w:rsidRPr="00684A51">
        <w:t xml:space="preserve"> Intercalaire </w:t>
      </w:r>
      <w:r w:rsidR="00B87237">
        <w:t xml:space="preserve">Emballage </w:t>
      </w:r>
      <w:r w:rsidRPr="00684A51">
        <w:t>»</w:t>
      </w:r>
      <w:r>
        <w:t> : Choisir l’identifiant de l’Intercalaire approprié parmi la liste prédéfinie.</w:t>
      </w:r>
    </w:p>
    <w:p w14:paraId="4BF30501" w14:textId="4E89B05D" w:rsidR="00073E66" w:rsidRDefault="00CA311B" w:rsidP="00412990">
      <w:pPr>
        <w:pStyle w:val="Paragraphedeliste"/>
        <w:numPr>
          <w:ilvl w:val="0"/>
          <w:numId w:val="14"/>
        </w:numPr>
        <w:jc w:val="both"/>
      </w:pPr>
      <w:commentRangeStart w:id="6"/>
      <w:r w:rsidRPr="00CA311B">
        <w:t xml:space="preserve">« Nombre Intercalaires </w:t>
      </w:r>
      <w:r w:rsidR="00B87237">
        <w:t>Emballage</w:t>
      </w:r>
      <w:r w:rsidRPr="00CA311B">
        <w:t xml:space="preserve"> par Carton »</w:t>
      </w:r>
      <w:commentRangeEnd w:id="6"/>
      <w:r w:rsidRPr="00684A51">
        <w:rPr>
          <w:rStyle w:val="Marquedecommentaire"/>
        </w:rPr>
        <w:commentReference w:id="6"/>
      </w:r>
      <w:r w:rsidR="00BA5F15">
        <w:t> : Entier &gt; 0</w:t>
      </w:r>
      <w:r w:rsidR="004A5E73">
        <w:t>.</w:t>
      </w:r>
    </w:p>
    <w:p w14:paraId="67D657D9" w14:textId="6BEF9FF7" w:rsidR="00CA311B" w:rsidRDefault="00073E66" w:rsidP="00412990">
      <w:pPr>
        <w:pStyle w:val="Paragraphedeliste"/>
        <w:numPr>
          <w:ilvl w:val="0"/>
          <w:numId w:val="14"/>
        </w:numPr>
        <w:jc w:val="both"/>
      </w:pPr>
      <w:r w:rsidRPr="00684A51">
        <w:t>« Capacité par Intercalaire</w:t>
      </w:r>
      <w:r w:rsidR="00B87237">
        <w:t xml:space="preserve"> Emballage</w:t>
      </w:r>
      <w:r w:rsidRPr="00684A51">
        <w:t> »</w:t>
      </w:r>
      <w:r w:rsidR="00BA5F15">
        <w:t xml:space="preserve"> : </w:t>
      </w:r>
      <w:commentRangeStart w:id="7"/>
      <w:r w:rsidR="00392548">
        <w:t>Nombre entier</w:t>
      </w:r>
      <w:r w:rsidR="00A80801">
        <w:t xml:space="preserve"> &gt; 0</w:t>
      </w:r>
      <w:commentRangeEnd w:id="7"/>
      <w:r w:rsidR="00F001F2">
        <w:rPr>
          <w:rStyle w:val="Marquedecommentaire"/>
        </w:rPr>
        <w:commentReference w:id="7"/>
      </w:r>
      <w:r w:rsidR="00B03A11">
        <w:t>.</w:t>
      </w:r>
      <w:r w:rsidR="00B641E7">
        <w:t xml:space="preserve"> </w:t>
      </w:r>
    </w:p>
    <w:p w14:paraId="1D9E2110" w14:textId="77777777" w:rsidR="009870FE" w:rsidRPr="00684A51" w:rsidRDefault="009870FE" w:rsidP="00D9777D">
      <w:pPr>
        <w:pStyle w:val="Titre3"/>
      </w:pPr>
      <w:bookmarkStart w:id="8" w:name="_Toc66124467"/>
      <w:r w:rsidRPr="00684A51">
        <w:t>Règles de Gestion</w:t>
      </w:r>
      <w:bookmarkEnd w:id="8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9870FE" w:rsidRPr="00684A51" w14:paraId="2DBF5FCC" w14:textId="77777777" w:rsidTr="0040666A">
        <w:tc>
          <w:tcPr>
            <w:tcW w:w="1303" w:type="dxa"/>
          </w:tcPr>
          <w:p w14:paraId="5667262C" w14:textId="77777777" w:rsidR="009870FE" w:rsidRPr="00415B9D" w:rsidRDefault="009870FE" w:rsidP="00412990">
            <w:pPr>
              <w:jc w:val="both"/>
              <w:rPr>
                <w:b/>
                <w:bCs/>
              </w:rPr>
            </w:pPr>
            <w:r w:rsidRPr="00415B9D">
              <w:rPr>
                <w:b/>
                <w:bCs/>
              </w:rPr>
              <w:t>ID</w:t>
            </w:r>
          </w:p>
        </w:tc>
        <w:tc>
          <w:tcPr>
            <w:tcW w:w="7764" w:type="dxa"/>
          </w:tcPr>
          <w:p w14:paraId="4E304B23" w14:textId="77777777" w:rsidR="009870FE" w:rsidRPr="00415B9D" w:rsidRDefault="009870FE" w:rsidP="00412990">
            <w:pPr>
              <w:jc w:val="both"/>
              <w:rPr>
                <w:b/>
                <w:bCs/>
              </w:rPr>
            </w:pPr>
            <w:r w:rsidRPr="00415B9D">
              <w:rPr>
                <w:b/>
                <w:bCs/>
              </w:rPr>
              <w:t>Description</w:t>
            </w:r>
          </w:p>
        </w:tc>
      </w:tr>
      <w:tr w:rsidR="009870FE" w:rsidRPr="00684A51" w14:paraId="742557AD" w14:textId="77777777" w:rsidTr="0040666A">
        <w:tc>
          <w:tcPr>
            <w:tcW w:w="1303" w:type="dxa"/>
          </w:tcPr>
          <w:p w14:paraId="21CAE609" w14:textId="303D1B86" w:rsidR="009870FE" w:rsidRPr="00684A51" w:rsidRDefault="009870FE" w:rsidP="00412990">
            <w:pPr>
              <w:jc w:val="both"/>
            </w:pPr>
            <w:r w:rsidRPr="00684A51">
              <w:t>D</w:t>
            </w:r>
            <w:r w:rsidR="00004CA3">
              <w:t>01</w:t>
            </w:r>
            <w:r w:rsidRPr="00684A51">
              <w:t>.G0</w:t>
            </w:r>
            <w:r w:rsidR="00A15125">
              <w:t>1</w:t>
            </w:r>
            <w:r w:rsidRPr="00684A51">
              <w:t>.R01</w:t>
            </w:r>
          </w:p>
        </w:tc>
        <w:tc>
          <w:tcPr>
            <w:tcW w:w="7764" w:type="dxa"/>
          </w:tcPr>
          <w:p w14:paraId="7FE7A156" w14:textId="18283E03" w:rsidR="009870FE" w:rsidRPr="00684A51" w:rsidRDefault="005E74A0" w:rsidP="00412990">
            <w:pPr>
              <w:jc w:val="both"/>
            </w:pPr>
            <w:r>
              <w:t xml:space="preserve">La création des </w:t>
            </w:r>
            <w:r w:rsidR="0040666A">
              <w:t>P</w:t>
            </w:r>
            <w:r>
              <w:t xml:space="preserve">roduits </w:t>
            </w:r>
            <w:r w:rsidR="0040666A">
              <w:t>s’effectue après la création d</w:t>
            </w:r>
            <w:r>
              <w:t xml:space="preserve">es cartons et </w:t>
            </w:r>
            <w:r w:rsidR="0040666A">
              <w:t>d</w:t>
            </w:r>
            <w:r>
              <w:t>es intercalaires</w:t>
            </w:r>
            <w:r w:rsidR="00B364DA">
              <w:t>.</w:t>
            </w:r>
          </w:p>
        </w:tc>
      </w:tr>
      <w:tr w:rsidR="009870FE" w:rsidRPr="00684A51" w14:paraId="7EE639C0" w14:textId="77777777" w:rsidTr="0040666A">
        <w:tc>
          <w:tcPr>
            <w:tcW w:w="1303" w:type="dxa"/>
          </w:tcPr>
          <w:p w14:paraId="57A1765E" w14:textId="7829CD74" w:rsidR="009870FE" w:rsidRPr="00684A51" w:rsidRDefault="009870FE" w:rsidP="00412990">
            <w:pPr>
              <w:jc w:val="both"/>
            </w:pPr>
            <w:r w:rsidRPr="00684A51">
              <w:t>D</w:t>
            </w:r>
            <w:r w:rsidR="00004CA3">
              <w:t>0</w:t>
            </w:r>
            <w:r w:rsidR="00D311B1">
              <w:t>1</w:t>
            </w:r>
            <w:r w:rsidRPr="00684A51">
              <w:t>.G0</w:t>
            </w:r>
            <w:r w:rsidR="00A15125">
              <w:t>1</w:t>
            </w:r>
            <w:r w:rsidRPr="00684A51">
              <w:t>.R0</w:t>
            </w:r>
            <w:r w:rsidR="0030043D">
              <w:t>2</w:t>
            </w:r>
          </w:p>
        </w:tc>
        <w:tc>
          <w:tcPr>
            <w:tcW w:w="7764" w:type="dxa"/>
          </w:tcPr>
          <w:p w14:paraId="6846CAFD" w14:textId="1780487D" w:rsidR="009870FE" w:rsidRPr="00684A51" w:rsidRDefault="00BF73B3" w:rsidP="00412990">
            <w:pPr>
              <w:jc w:val="both"/>
            </w:pPr>
            <w:r>
              <w:t xml:space="preserve">Les champs </w:t>
            </w:r>
            <w:r w:rsidR="00184581">
              <w:t>cités ci-dessus sont obligatoire</w:t>
            </w:r>
            <w:r w:rsidR="00364537">
              <w:t>s</w:t>
            </w:r>
            <w:r w:rsidR="004B7228">
              <w:t>.</w:t>
            </w:r>
          </w:p>
        </w:tc>
      </w:tr>
    </w:tbl>
    <w:p w14:paraId="4A8E4FBC" w14:textId="614A9AAC" w:rsidR="00005DD0" w:rsidRDefault="009870FE" w:rsidP="00D9777D">
      <w:pPr>
        <w:pStyle w:val="Titre3"/>
      </w:pPr>
      <w:bookmarkStart w:id="9" w:name="_Toc66124468"/>
      <w:r w:rsidRPr="00684A51">
        <w:t>Scénarii de Test</w:t>
      </w:r>
      <w:bookmarkEnd w:id="9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2853"/>
        <w:gridCol w:w="4738"/>
      </w:tblGrid>
      <w:tr w:rsidR="007738CC" w:rsidRPr="00684A51" w14:paraId="57D427F5" w14:textId="77777777" w:rsidTr="004A5E73">
        <w:tc>
          <w:tcPr>
            <w:tcW w:w="1476" w:type="dxa"/>
          </w:tcPr>
          <w:p w14:paraId="1284FC0D" w14:textId="77777777" w:rsidR="007738CC" w:rsidRPr="00415B9D" w:rsidRDefault="007738CC" w:rsidP="00412990">
            <w:pPr>
              <w:jc w:val="both"/>
              <w:rPr>
                <w:b/>
                <w:bCs/>
              </w:rPr>
            </w:pPr>
            <w:r w:rsidRPr="00415B9D">
              <w:rPr>
                <w:b/>
                <w:bCs/>
              </w:rPr>
              <w:t>ID</w:t>
            </w:r>
          </w:p>
        </w:tc>
        <w:tc>
          <w:tcPr>
            <w:tcW w:w="2347" w:type="dxa"/>
          </w:tcPr>
          <w:p w14:paraId="0798E578" w14:textId="331482B5" w:rsidR="007738CC" w:rsidRPr="00415B9D" w:rsidRDefault="007738CC" w:rsidP="00412990">
            <w:pPr>
              <w:jc w:val="both"/>
              <w:rPr>
                <w:b/>
                <w:bCs/>
              </w:rPr>
            </w:pPr>
            <w:r w:rsidRPr="00415B9D">
              <w:rPr>
                <w:b/>
                <w:bCs/>
              </w:rPr>
              <w:t>Test</w:t>
            </w:r>
          </w:p>
        </w:tc>
        <w:tc>
          <w:tcPr>
            <w:tcW w:w="5244" w:type="dxa"/>
          </w:tcPr>
          <w:p w14:paraId="12C62DB5" w14:textId="4364A84A" w:rsidR="007738CC" w:rsidRPr="00415B9D" w:rsidRDefault="007738CC" w:rsidP="00412990">
            <w:pPr>
              <w:jc w:val="both"/>
              <w:rPr>
                <w:b/>
                <w:bCs/>
              </w:rPr>
            </w:pPr>
            <w:r w:rsidRPr="00415B9D">
              <w:rPr>
                <w:b/>
                <w:bCs/>
              </w:rPr>
              <w:t>Description</w:t>
            </w:r>
          </w:p>
        </w:tc>
      </w:tr>
      <w:tr w:rsidR="007738CC" w:rsidRPr="00684A51" w14:paraId="4C835532" w14:textId="77777777" w:rsidTr="004A5E73">
        <w:tc>
          <w:tcPr>
            <w:tcW w:w="1476" w:type="dxa"/>
          </w:tcPr>
          <w:p w14:paraId="010DCC7B" w14:textId="0E3810AB" w:rsidR="007738CC" w:rsidRPr="00684A51" w:rsidRDefault="007738CC" w:rsidP="00412990">
            <w:pPr>
              <w:jc w:val="both"/>
            </w:pPr>
            <w:r w:rsidRPr="00684A51">
              <w:t>D</w:t>
            </w:r>
            <w:r w:rsidR="00D311B1">
              <w:t>01</w:t>
            </w:r>
            <w:r w:rsidRPr="00684A51">
              <w:t>.</w:t>
            </w:r>
            <w:r w:rsidR="00DC29EA">
              <w:t>G01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2347" w:type="dxa"/>
          </w:tcPr>
          <w:p w14:paraId="047196E8" w14:textId="5775BBFB" w:rsidR="007738CC" w:rsidRDefault="007738CC" w:rsidP="00412990">
            <w:pPr>
              <w:jc w:val="both"/>
            </w:pPr>
            <w:r>
              <w:t>Création des produits</w:t>
            </w:r>
          </w:p>
        </w:tc>
        <w:tc>
          <w:tcPr>
            <w:tcW w:w="5244" w:type="dxa"/>
          </w:tcPr>
          <w:p w14:paraId="7F9325DD" w14:textId="4459C931" w:rsidR="007738CC" w:rsidRDefault="007738CC" w:rsidP="004A5E73">
            <w:pPr>
              <w:pStyle w:val="Paragraphedeliste"/>
              <w:numPr>
                <w:ilvl w:val="0"/>
                <w:numId w:val="21"/>
              </w:numPr>
              <w:ind w:left="88" w:hanging="141"/>
              <w:jc w:val="both"/>
            </w:pPr>
            <w:r>
              <w:t>Vérifier les</w:t>
            </w:r>
            <w:r w:rsidR="003160DA">
              <w:t xml:space="preserve"> champs obligatoires</w:t>
            </w:r>
            <w:r w:rsidR="00CA5EA7">
              <w:t>.</w:t>
            </w:r>
            <w:r w:rsidR="003160DA">
              <w:t xml:space="preserve"> </w:t>
            </w:r>
          </w:p>
          <w:p w14:paraId="096A426F" w14:textId="1746CC02" w:rsidR="00FC027B" w:rsidRPr="00684A51" w:rsidRDefault="00FC027B" w:rsidP="004A5E73">
            <w:pPr>
              <w:pStyle w:val="Paragraphedeliste"/>
              <w:numPr>
                <w:ilvl w:val="0"/>
                <w:numId w:val="21"/>
              </w:numPr>
              <w:ind w:left="88" w:hanging="141"/>
              <w:jc w:val="both"/>
            </w:pPr>
            <w:r>
              <w:t>Vérifier que les champs remplis sont enregistrés correctement</w:t>
            </w:r>
            <w:r w:rsidR="00CA5EA7">
              <w:t>.</w:t>
            </w:r>
          </w:p>
        </w:tc>
      </w:tr>
      <w:tr w:rsidR="007738CC" w:rsidRPr="00684A51" w14:paraId="59BA8F7C" w14:textId="77777777" w:rsidTr="004A5E73">
        <w:tc>
          <w:tcPr>
            <w:tcW w:w="1476" w:type="dxa"/>
          </w:tcPr>
          <w:p w14:paraId="65683F55" w14:textId="77042FD9" w:rsidR="007738CC" w:rsidRPr="00684A51" w:rsidRDefault="00D311B1" w:rsidP="00412990">
            <w:pPr>
              <w:jc w:val="both"/>
            </w:pPr>
            <w:r>
              <w:t>D01</w:t>
            </w:r>
            <w:r w:rsidR="007738CC" w:rsidRPr="00684A51">
              <w:t>.</w:t>
            </w:r>
            <w:r w:rsidR="00DC29EA">
              <w:t>G01</w:t>
            </w:r>
            <w:r w:rsidR="007738CC" w:rsidRPr="00684A51">
              <w:t>.</w:t>
            </w:r>
            <w:r w:rsidR="007738CC">
              <w:t>T</w:t>
            </w:r>
            <w:r w:rsidR="007738CC" w:rsidRPr="00684A51">
              <w:t>0</w:t>
            </w:r>
            <w:r w:rsidR="007738CC">
              <w:t>2</w:t>
            </w:r>
          </w:p>
        </w:tc>
        <w:tc>
          <w:tcPr>
            <w:tcW w:w="2347" w:type="dxa"/>
          </w:tcPr>
          <w:p w14:paraId="312996BB" w14:textId="2D5B44C0" w:rsidR="007738CC" w:rsidRPr="00684A51" w:rsidRDefault="00FC027B" w:rsidP="00412990">
            <w:pPr>
              <w:jc w:val="both"/>
            </w:pPr>
            <w:r>
              <w:t xml:space="preserve">Affectation </w:t>
            </w:r>
            <w:r w:rsidR="00781536">
              <w:t>P</w:t>
            </w:r>
            <w:r>
              <w:t>roduit</w:t>
            </w:r>
            <w:r w:rsidR="00781536">
              <w:t>/Lignes</w:t>
            </w:r>
          </w:p>
        </w:tc>
        <w:tc>
          <w:tcPr>
            <w:tcW w:w="5244" w:type="dxa"/>
          </w:tcPr>
          <w:p w14:paraId="6B529211" w14:textId="4C1330E0" w:rsidR="007738CC" w:rsidRPr="00684A51" w:rsidRDefault="00FC027B" w:rsidP="004A5E73">
            <w:pPr>
              <w:pStyle w:val="Paragraphedeliste"/>
              <w:numPr>
                <w:ilvl w:val="0"/>
                <w:numId w:val="22"/>
              </w:numPr>
              <w:ind w:left="88" w:hanging="141"/>
              <w:jc w:val="both"/>
            </w:pPr>
            <w:r>
              <w:t>Vérifier que l’affectation des produits aux lignes est fonctionnelle</w:t>
            </w:r>
            <w:r w:rsidR="00CA5EA7">
              <w:t>.</w:t>
            </w:r>
          </w:p>
        </w:tc>
      </w:tr>
      <w:tr w:rsidR="007B6992" w:rsidRPr="00684A51" w14:paraId="5612A877" w14:textId="77777777" w:rsidTr="004A5E73">
        <w:tc>
          <w:tcPr>
            <w:tcW w:w="1476" w:type="dxa"/>
          </w:tcPr>
          <w:p w14:paraId="70C5BD1E" w14:textId="565FC24B" w:rsidR="007B6992" w:rsidRPr="00684A51" w:rsidRDefault="007B6992" w:rsidP="00412990">
            <w:pPr>
              <w:jc w:val="both"/>
            </w:pPr>
            <w:r>
              <w:t>D</w:t>
            </w:r>
            <w:r w:rsidR="00D311B1">
              <w:t>01</w:t>
            </w:r>
            <w:r>
              <w:t>.</w:t>
            </w:r>
            <w:r w:rsidR="00DC29EA">
              <w:t>G01</w:t>
            </w:r>
            <w:r>
              <w:t>.T03</w:t>
            </w:r>
          </w:p>
        </w:tc>
        <w:tc>
          <w:tcPr>
            <w:tcW w:w="2347" w:type="dxa"/>
          </w:tcPr>
          <w:p w14:paraId="6CF52E05" w14:textId="07C5B830" w:rsidR="007B6992" w:rsidRDefault="00781536" w:rsidP="00412990">
            <w:pPr>
              <w:jc w:val="both"/>
            </w:pPr>
            <w:r>
              <w:t>Affectation</w:t>
            </w:r>
            <w:r w:rsidR="00CE14BF">
              <w:t xml:space="preserve"> Produit/Carton/Intercalaire</w:t>
            </w:r>
          </w:p>
        </w:tc>
        <w:tc>
          <w:tcPr>
            <w:tcW w:w="5244" w:type="dxa"/>
          </w:tcPr>
          <w:p w14:paraId="14F3550E" w14:textId="0CCE973D" w:rsidR="007B6992" w:rsidRDefault="00C21D15" w:rsidP="004A5E73">
            <w:pPr>
              <w:pStyle w:val="Paragraphedeliste"/>
              <w:numPr>
                <w:ilvl w:val="0"/>
                <w:numId w:val="22"/>
              </w:numPr>
              <w:ind w:left="88" w:hanging="141"/>
              <w:jc w:val="both"/>
            </w:pPr>
            <w:r>
              <w:t>Vérifier que l’affectation du Carton et de l’Intercalaire au Produit est correcte lors de la création</w:t>
            </w:r>
            <w:r w:rsidR="00C42FEA">
              <w:t xml:space="preserve"> Produit</w:t>
            </w:r>
            <w:r w:rsidR="00B34A27">
              <w:t>.</w:t>
            </w:r>
          </w:p>
        </w:tc>
      </w:tr>
    </w:tbl>
    <w:p w14:paraId="1A23B664" w14:textId="2FFDC1BD" w:rsidR="009870FE" w:rsidRPr="009870FE" w:rsidRDefault="00D7375C" w:rsidP="00E05923">
      <w:pPr>
        <w:pStyle w:val="Titre2"/>
      </w:pPr>
      <w:bookmarkStart w:id="10" w:name="_Toc66124469"/>
      <w:r w:rsidRPr="00684A51">
        <w:lastRenderedPageBreak/>
        <w:t xml:space="preserve">Analyse </w:t>
      </w:r>
      <w:r w:rsidR="00FE5B2E">
        <w:t xml:space="preserve">Fonctionnelle Détaillée </w:t>
      </w:r>
      <w:r w:rsidRPr="00684A51">
        <w:t xml:space="preserve">Gap :  </w:t>
      </w:r>
      <w:r>
        <w:t>D01.</w:t>
      </w:r>
      <w:r w:rsidR="00DC29EA">
        <w:t>G02</w:t>
      </w:r>
      <w:bookmarkEnd w:id="10"/>
      <w:r w:rsidRPr="00684A51">
        <w:t xml:space="preserve">  </w:t>
      </w:r>
    </w:p>
    <w:p w14:paraId="68F2FBB3" w14:textId="7C918F3E" w:rsidR="00884AFA" w:rsidRPr="00684A51" w:rsidRDefault="00DB636F" w:rsidP="00D9777D">
      <w:pPr>
        <w:pStyle w:val="Titre3"/>
      </w:pPr>
      <w:bookmarkStart w:id="11" w:name="_Toc66124470"/>
      <w:r w:rsidRPr="001F323C">
        <w:t>Existant</w:t>
      </w:r>
      <w:bookmarkEnd w:id="11"/>
    </w:p>
    <w:p w14:paraId="49BBADD6" w14:textId="6BFB95E0" w:rsidR="00F85E05" w:rsidRPr="000A6E90" w:rsidRDefault="00D0265B" w:rsidP="00412990">
      <w:pPr>
        <w:jc w:val="both"/>
      </w:pPr>
      <w:r w:rsidRPr="000A6E90">
        <w:t>Ce gap touche l’écran</w:t>
      </w:r>
      <w:r w:rsidR="009B7A5C" w:rsidRPr="000A6E90">
        <w:t xml:space="preserve"> Smart Factory / Accueil / Configuration / Usine / Produit. Cet écran contient actuellement </w:t>
      </w:r>
      <w:r w:rsidR="00C67F0D" w:rsidRPr="000A6E90">
        <w:t>les boutons Gestion des produits, Affectation et Gestion des unités des produits.</w:t>
      </w:r>
    </w:p>
    <w:p w14:paraId="5475EACC" w14:textId="77777777" w:rsidR="00261A8A" w:rsidRDefault="00BB5FEF" w:rsidP="00261A8A">
      <w:pPr>
        <w:keepNext/>
        <w:jc w:val="center"/>
      </w:pPr>
      <w:r>
        <w:rPr>
          <w:noProof/>
        </w:rPr>
        <w:drawing>
          <wp:inline distT="0" distB="0" distL="0" distR="0" wp14:anchorId="5B27A8C1" wp14:editId="449ADC23">
            <wp:extent cx="4461307" cy="2121408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8762" b="6658"/>
                    <a:stretch/>
                  </pic:blipFill>
                  <pic:spPr bwMode="auto">
                    <a:xfrm>
                      <a:off x="0" y="0"/>
                      <a:ext cx="4470954" cy="2125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F3129F" w14:textId="07EE5878" w:rsidR="002577F5" w:rsidRPr="00684A51" w:rsidRDefault="00261A8A" w:rsidP="00261A8A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47E9F">
        <w:rPr>
          <w:noProof/>
        </w:rPr>
        <w:t>1</w:t>
      </w:r>
      <w:r>
        <w:fldChar w:fldCharType="end"/>
      </w:r>
      <w:r>
        <w:t xml:space="preserve"> : Interface "Produit" existante</w:t>
      </w:r>
    </w:p>
    <w:p w14:paraId="4CAEF651" w14:textId="5709239C" w:rsidR="00DB636F" w:rsidRPr="00684A51" w:rsidRDefault="00DB636F" w:rsidP="00D9777D">
      <w:pPr>
        <w:pStyle w:val="Titre3"/>
      </w:pPr>
      <w:bookmarkStart w:id="12" w:name="_Toc66124471"/>
      <w:r w:rsidRPr="001F323C">
        <w:t>Modifications</w:t>
      </w:r>
      <w:bookmarkEnd w:id="12"/>
    </w:p>
    <w:p w14:paraId="0047D01D" w14:textId="43954473" w:rsidR="008B40CE" w:rsidRDefault="008B40CE" w:rsidP="00412990">
      <w:pPr>
        <w:pStyle w:val="Paragraphedeliste"/>
        <w:numPr>
          <w:ilvl w:val="0"/>
          <w:numId w:val="15"/>
        </w:numPr>
        <w:jc w:val="both"/>
      </w:pPr>
      <w:r>
        <w:t xml:space="preserve">Modifier l’intitulé du bouton « Affectation » à « Affectation Produit/Lignes » </w:t>
      </w:r>
    </w:p>
    <w:p w14:paraId="14A803A6" w14:textId="2A720858" w:rsidR="00F85E05" w:rsidRDefault="008B40CE" w:rsidP="00412990">
      <w:pPr>
        <w:pStyle w:val="Paragraphedeliste"/>
        <w:numPr>
          <w:ilvl w:val="0"/>
          <w:numId w:val="15"/>
        </w:numPr>
        <w:jc w:val="both"/>
      </w:pPr>
      <w:r>
        <w:t>Ajouter</w:t>
      </w:r>
      <w:r w:rsidR="00F64EDB">
        <w:t xml:space="preserve"> le</w:t>
      </w:r>
      <w:r>
        <w:t xml:space="preserve"> </w:t>
      </w:r>
      <w:r w:rsidR="00F64EDB">
        <w:t xml:space="preserve">bouton « Gestion </w:t>
      </w:r>
      <w:r w:rsidR="009D59E5">
        <w:t xml:space="preserve">des </w:t>
      </w:r>
      <w:r w:rsidR="00F64EDB">
        <w:t>Cartons » comme indiqué dans la fi</w:t>
      </w:r>
      <w:r w:rsidR="007A2138">
        <w:t>gure.</w:t>
      </w:r>
    </w:p>
    <w:p w14:paraId="1B2E07D0" w14:textId="1AC1B092" w:rsidR="009D59E5" w:rsidRDefault="009D59E5" w:rsidP="00412990">
      <w:pPr>
        <w:pStyle w:val="Paragraphedeliste"/>
        <w:numPr>
          <w:ilvl w:val="0"/>
          <w:numId w:val="15"/>
        </w:numPr>
        <w:jc w:val="both"/>
      </w:pPr>
      <w:r>
        <w:t>Dans « Gestion des Cartons</w:t>
      </w:r>
      <w:r w:rsidR="00115F43">
        <w:t xml:space="preserve"> », rajouter un nouveau tableau </w:t>
      </w:r>
      <w:r w:rsidR="00424809">
        <w:t>« </w:t>
      </w:r>
      <w:r w:rsidR="006133F2">
        <w:t xml:space="preserve">Gestion des </w:t>
      </w:r>
      <w:r w:rsidR="00D80CE2">
        <w:t>C</w:t>
      </w:r>
      <w:r w:rsidR="006133F2">
        <w:t>artons</w:t>
      </w:r>
      <w:r w:rsidR="00424809">
        <w:t> »</w:t>
      </w:r>
      <w:r w:rsidR="006133F2">
        <w:t xml:space="preserve"> </w:t>
      </w:r>
      <w:r w:rsidR="002201AA">
        <w:t>contenant l</w:t>
      </w:r>
      <w:r w:rsidR="00424809">
        <w:t>a</w:t>
      </w:r>
      <w:r w:rsidR="002201AA">
        <w:t xml:space="preserve"> nouvelle entité de type Carton</w:t>
      </w:r>
      <w:r w:rsidR="006133F2">
        <w:t>.</w:t>
      </w:r>
    </w:p>
    <w:p w14:paraId="6F1EEADB" w14:textId="4DC88CD9" w:rsidR="002201AA" w:rsidRDefault="002201AA" w:rsidP="00412990">
      <w:pPr>
        <w:pStyle w:val="Paragraphedeliste"/>
        <w:numPr>
          <w:ilvl w:val="0"/>
          <w:numId w:val="15"/>
        </w:numPr>
        <w:jc w:val="both"/>
      </w:pPr>
      <w:r>
        <w:t>Dans « Gestion des Cartons »</w:t>
      </w:r>
      <w:r w:rsidR="005C38D3">
        <w:t>,</w:t>
      </w:r>
      <w:r>
        <w:t xml:space="preserve"> ajouter un bouton « + » </w:t>
      </w:r>
      <w:r w:rsidR="005C38D3">
        <w:t>qui affiche un modal permettant la création d’un</w:t>
      </w:r>
      <w:r w:rsidR="00424809">
        <w:t xml:space="preserve"> nouveau </w:t>
      </w:r>
      <w:r w:rsidR="005C38D3">
        <w:t>Carton.</w:t>
      </w:r>
    </w:p>
    <w:p w14:paraId="0B1B4417" w14:textId="3AC5A519" w:rsidR="006133F2" w:rsidRDefault="006133F2" w:rsidP="00412990">
      <w:pPr>
        <w:pStyle w:val="Paragraphedeliste"/>
        <w:numPr>
          <w:ilvl w:val="0"/>
          <w:numId w:val="15"/>
        </w:numPr>
        <w:jc w:val="both"/>
      </w:pPr>
      <w:r>
        <w:t>Ajouter les champs suivants dans le tableau Gestion des cartons :</w:t>
      </w:r>
    </w:p>
    <w:p w14:paraId="7EF74326" w14:textId="1E2F5809" w:rsidR="009625D1" w:rsidRPr="00684A51" w:rsidRDefault="009625D1" w:rsidP="009625D1">
      <w:pPr>
        <w:pStyle w:val="Paragraphedeliste"/>
        <w:numPr>
          <w:ilvl w:val="0"/>
          <w:numId w:val="17"/>
        </w:numPr>
        <w:jc w:val="both"/>
      </w:pPr>
      <w:commentRangeStart w:id="13"/>
      <w:r w:rsidRPr="00BB2C4B">
        <w:rPr>
          <w:u w:val="single"/>
        </w:rPr>
        <w:t>« </w:t>
      </w:r>
      <w:r w:rsidR="00C20D3E">
        <w:rPr>
          <w:u w:val="single"/>
        </w:rPr>
        <w:t>Code Carton</w:t>
      </w:r>
      <w:r w:rsidRPr="00BB2C4B">
        <w:rPr>
          <w:u w:val="single"/>
        </w:rPr>
        <w:t xml:space="preserve"> »</w:t>
      </w:r>
      <w:r>
        <w:t> : C’est l’identifiant unique du Carton. Il est géré par L’ERP.</w:t>
      </w:r>
      <w:commentRangeEnd w:id="13"/>
      <w:r w:rsidR="00C2279A">
        <w:rPr>
          <w:rStyle w:val="Marquedecommentaire"/>
        </w:rPr>
        <w:commentReference w:id="13"/>
      </w:r>
    </w:p>
    <w:p w14:paraId="32BA09D9" w14:textId="5CCE0F2B" w:rsidR="006133F2" w:rsidRPr="00684A51" w:rsidRDefault="006133F2" w:rsidP="00412990">
      <w:pPr>
        <w:pStyle w:val="Paragraphedeliste"/>
        <w:numPr>
          <w:ilvl w:val="0"/>
          <w:numId w:val="17"/>
        </w:numPr>
        <w:jc w:val="both"/>
      </w:pPr>
      <w:r w:rsidRPr="00BB2C4B">
        <w:rPr>
          <w:u w:val="single"/>
        </w:rPr>
        <w:t>« Libellé »</w:t>
      </w:r>
      <w:r w:rsidR="007B47B1">
        <w:t xml:space="preserve"> : </w:t>
      </w:r>
      <w:r w:rsidR="006A6E59">
        <w:t>Chaîne de caractères définie par le client</w:t>
      </w:r>
      <w:r w:rsidR="00517BB6">
        <w:t>.</w:t>
      </w:r>
    </w:p>
    <w:p w14:paraId="26189F7A" w14:textId="7E79BF4B" w:rsidR="006133F2" w:rsidRPr="00684A51" w:rsidRDefault="006133F2" w:rsidP="00412990">
      <w:pPr>
        <w:pStyle w:val="Paragraphedeliste"/>
        <w:numPr>
          <w:ilvl w:val="0"/>
          <w:numId w:val="17"/>
        </w:numPr>
        <w:jc w:val="both"/>
      </w:pPr>
      <w:r w:rsidRPr="00BB2C4B">
        <w:rPr>
          <w:u w:val="single"/>
        </w:rPr>
        <w:t>« Poids à Vide »</w:t>
      </w:r>
      <w:r w:rsidR="00D84A15">
        <w:t xml:space="preserve"> : Le poids théorique à vide du </w:t>
      </w:r>
      <w:r w:rsidR="004D41F4">
        <w:t>C</w:t>
      </w:r>
      <w:r w:rsidR="00D84A15">
        <w:t>arton &gt; 0.</w:t>
      </w:r>
      <w:r w:rsidRPr="00684A51">
        <w:t xml:space="preserve"> </w:t>
      </w:r>
    </w:p>
    <w:p w14:paraId="19AAD667" w14:textId="38C1893A" w:rsidR="006133F2" w:rsidRPr="00684A51" w:rsidRDefault="006133F2" w:rsidP="00412990">
      <w:pPr>
        <w:pStyle w:val="Paragraphedeliste"/>
        <w:numPr>
          <w:ilvl w:val="0"/>
          <w:numId w:val="17"/>
        </w:numPr>
        <w:jc w:val="both"/>
      </w:pPr>
      <w:r w:rsidRPr="00BB2C4B">
        <w:rPr>
          <w:u w:val="single"/>
        </w:rPr>
        <w:t>« Poids à Vide Tolérance- »</w:t>
      </w:r>
      <w:r w:rsidR="004C5869">
        <w:t xml:space="preserve"> : la tolérance minimale du poids du </w:t>
      </w:r>
      <w:r w:rsidR="001F7067">
        <w:t>C</w:t>
      </w:r>
      <w:r w:rsidR="004C5869">
        <w:t xml:space="preserve">arton dans la même unité que le </w:t>
      </w:r>
      <w:r w:rsidR="004D41F4">
        <w:t>Carton</w:t>
      </w:r>
      <w:r w:rsidR="004C5869">
        <w:t>. Valeur supérieure ou égale à zéro et strictement inférieure au poids du produit.</w:t>
      </w:r>
    </w:p>
    <w:p w14:paraId="49EFE10B" w14:textId="5D460AD1" w:rsidR="006133F2" w:rsidRPr="00684A51" w:rsidRDefault="006133F2" w:rsidP="00412990">
      <w:pPr>
        <w:pStyle w:val="Paragraphedeliste"/>
        <w:numPr>
          <w:ilvl w:val="0"/>
          <w:numId w:val="17"/>
        </w:numPr>
        <w:jc w:val="both"/>
      </w:pPr>
      <w:r w:rsidRPr="00BB2C4B">
        <w:rPr>
          <w:u w:val="single"/>
        </w:rPr>
        <w:t>« Poids à Vide Tolérance+ »</w:t>
      </w:r>
      <w:r w:rsidR="001F7067">
        <w:t xml:space="preserve"> : la tolérance maximale du poids de la </w:t>
      </w:r>
      <w:r w:rsidR="00095B0F">
        <w:t>Carton</w:t>
      </w:r>
      <w:r w:rsidR="001F7067">
        <w:t xml:space="preserve"> dans la même unité que le produit.</w:t>
      </w:r>
    </w:p>
    <w:p w14:paraId="1299429C" w14:textId="724F59D3" w:rsidR="006133F2" w:rsidRPr="00684A51" w:rsidRDefault="006133F2" w:rsidP="00412990">
      <w:pPr>
        <w:pStyle w:val="Paragraphedeliste"/>
        <w:numPr>
          <w:ilvl w:val="0"/>
          <w:numId w:val="17"/>
        </w:numPr>
        <w:jc w:val="both"/>
      </w:pPr>
      <w:r w:rsidRPr="00684A51">
        <w:t>« Largeur »</w:t>
      </w:r>
      <w:r w:rsidR="001F7067">
        <w:t xml:space="preserve"> : Largeur du carton en </w:t>
      </w:r>
      <w:r w:rsidR="00C07D2F">
        <w:t>mm</w:t>
      </w:r>
      <w:r w:rsidR="0091554D">
        <w:t xml:space="preserve"> &gt; 0</w:t>
      </w:r>
      <w:r w:rsidR="00C07D2F">
        <w:t xml:space="preserve">. </w:t>
      </w:r>
    </w:p>
    <w:p w14:paraId="1C9D0575" w14:textId="54BD0400" w:rsidR="006133F2" w:rsidRPr="00684A51" w:rsidRDefault="006133F2" w:rsidP="00412990">
      <w:pPr>
        <w:pStyle w:val="Paragraphedeliste"/>
        <w:numPr>
          <w:ilvl w:val="0"/>
          <w:numId w:val="17"/>
        </w:numPr>
        <w:jc w:val="both"/>
      </w:pPr>
      <w:r w:rsidRPr="00684A51">
        <w:t>« Hauteur »</w:t>
      </w:r>
      <w:r w:rsidR="001F7067">
        <w:t> : Hauteur</w:t>
      </w:r>
      <w:r w:rsidR="003E4E36">
        <w:t xml:space="preserve"> du</w:t>
      </w:r>
      <w:r w:rsidR="001F7067">
        <w:t xml:space="preserve"> Carton en mm</w:t>
      </w:r>
      <w:r w:rsidR="00C07D2F">
        <w:t xml:space="preserve"> </w:t>
      </w:r>
      <w:r w:rsidR="0091554D">
        <w:t>&gt; 0</w:t>
      </w:r>
      <w:r w:rsidR="00C07D2F">
        <w:t>.</w:t>
      </w:r>
    </w:p>
    <w:p w14:paraId="4B5B923D" w14:textId="6935EE15" w:rsidR="006133F2" w:rsidRDefault="006133F2" w:rsidP="00412990">
      <w:pPr>
        <w:pStyle w:val="Paragraphedeliste"/>
        <w:numPr>
          <w:ilvl w:val="0"/>
          <w:numId w:val="17"/>
        </w:numPr>
        <w:jc w:val="both"/>
      </w:pPr>
      <w:r w:rsidRPr="00684A51">
        <w:t>« Profondeur »</w:t>
      </w:r>
      <w:r w:rsidR="001F7067">
        <w:t> : Profondeur</w:t>
      </w:r>
      <w:r w:rsidR="003E4E36">
        <w:t xml:space="preserve"> du</w:t>
      </w:r>
      <w:r w:rsidR="001F7067">
        <w:t xml:space="preserve"> Carton en mm</w:t>
      </w:r>
      <w:r w:rsidR="00C07D2F">
        <w:t xml:space="preserve"> </w:t>
      </w:r>
      <w:r w:rsidR="0091554D">
        <w:t>&gt; 0</w:t>
      </w:r>
      <w:r w:rsidR="00C07D2F">
        <w:t xml:space="preserve">. </w:t>
      </w:r>
    </w:p>
    <w:p w14:paraId="48064E04" w14:textId="77777777" w:rsidR="00AB4C63" w:rsidRDefault="00AB4C63" w:rsidP="000A6E90"/>
    <w:p w14:paraId="553FA9D7" w14:textId="77777777" w:rsidR="00261A8A" w:rsidRDefault="00163205" w:rsidP="00261A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A3C0D9F" wp14:editId="17B35399">
            <wp:extent cx="5008880" cy="2817702"/>
            <wp:effectExtent l="0" t="0" r="1270" b="1905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2197" cy="2819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02254" w14:textId="74E34DCF" w:rsidR="00BB5FEF" w:rsidRPr="00684A51" w:rsidRDefault="00261A8A" w:rsidP="00261A8A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47E9F">
        <w:rPr>
          <w:noProof/>
        </w:rPr>
        <w:t>2</w:t>
      </w:r>
      <w:r>
        <w:fldChar w:fldCharType="end"/>
      </w:r>
      <w:r>
        <w:t xml:space="preserve"> : Modification de l'interface "Produit" au</w:t>
      </w:r>
      <w:r w:rsidR="00A47E9F">
        <w:t xml:space="preserve"> niveau de</w:t>
      </w:r>
      <w:r>
        <w:t xml:space="preserve"> D01.G0</w:t>
      </w:r>
      <w:r w:rsidR="007D67A4">
        <w:t>2</w:t>
      </w:r>
    </w:p>
    <w:p w14:paraId="6F2C57AA" w14:textId="33119151" w:rsidR="00DB636F" w:rsidRPr="00684A51" w:rsidRDefault="00DB636F" w:rsidP="00D9777D">
      <w:pPr>
        <w:pStyle w:val="Titre3"/>
      </w:pPr>
      <w:bookmarkStart w:id="14" w:name="_Toc66124472"/>
      <w:r w:rsidRPr="00684A51">
        <w:t>Règles de Gestion</w:t>
      </w:r>
      <w:bookmarkEnd w:id="14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7F2485" w:rsidRPr="00684A51" w14:paraId="2F72A757" w14:textId="77777777" w:rsidTr="003A21A8">
        <w:tc>
          <w:tcPr>
            <w:tcW w:w="1488" w:type="dxa"/>
          </w:tcPr>
          <w:p w14:paraId="6914DED7" w14:textId="77777777" w:rsidR="007F2485" w:rsidRPr="00415B9D" w:rsidRDefault="007F2485" w:rsidP="000A6E90">
            <w:pPr>
              <w:rPr>
                <w:b/>
                <w:bCs/>
              </w:rPr>
            </w:pPr>
            <w:r w:rsidRPr="00415B9D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37DCDF63" w14:textId="77777777" w:rsidR="007F2485" w:rsidRPr="00415B9D" w:rsidRDefault="007F2485" w:rsidP="000A6E90">
            <w:pPr>
              <w:rPr>
                <w:b/>
                <w:bCs/>
              </w:rPr>
            </w:pPr>
            <w:r w:rsidRPr="00415B9D">
              <w:rPr>
                <w:b/>
                <w:bCs/>
              </w:rPr>
              <w:t>Description</w:t>
            </w:r>
          </w:p>
        </w:tc>
      </w:tr>
      <w:tr w:rsidR="007F2485" w:rsidRPr="00684A51" w14:paraId="1D88736C" w14:textId="77777777" w:rsidTr="003A21A8">
        <w:tc>
          <w:tcPr>
            <w:tcW w:w="1488" w:type="dxa"/>
          </w:tcPr>
          <w:p w14:paraId="5C8A8E4B" w14:textId="4B0D541B" w:rsidR="007F2485" w:rsidRPr="00684A51" w:rsidRDefault="007F2485" w:rsidP="000A6E90">
            <w:r w:rsidRPr="00684A51">
              <w:t>D</w:t>
            </w:r>
            <w:r w:rsidR="00D311B1">
              <w:t>01</w:t>
            </w:r>
            <w:r w:rsidRPr="00684A51">
              <w:t>.</w:t>
            </w:r>
            <w:r w:rsidR="00DC29EA">
              <w:t>G02</w:t>
            </w:r>
            <w:r w:rsidRPr="00684A51">
              <w:t>.R01</w:t>
            </w:r>
          </w:p>
        </w:tc>
        <w:tc>
          <w:tcPr>
            <w:tcW w:w="7579" w:type="dxa"/>
          </w:tcPr>
          <w:p w14:paraId="6E49BA99" w14:textId="7884A3AF" w:rsidR="007F2485" w:rsidRPr="00684A51" w:rsidRDefault="003A21A8" w:rsidP="000A6E90">
            <w:r>
              <w:t xml:space="preserve">Les champs </w:t>
            </w:r>
            <w:r w:rsidR="00BB2C4B">
              <w:t>soulignés</w:t>
            </w:r>
            <w:r>
              <w:t xml:space="preserve"> prédéfinis dans 2.3.2 sont des champs obligatoires</w:t>
            </w:r>
          </w:p>
        </w:tc>
      </w:tr>
    </w:tbl>
    <w:p w14:paraId="2487D139" w14:textId="77777777" w:rsidR="0039073B" w:rsidRDefault="00DB636F" w:rsidP="00D9777D">
      <w:pPr>
        <w:pStyle w:val="Titre3"/>
      </w:pPr>
      <w:bookmarkStart w:id="15" w:name="_Toc66124473"/>
      <w:r w:rsidRPr="00684A51">
        <w:t>Scénarii de Test</w:t>
      </w:r>
      <w:bookmarkEnd w:id="15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655"/>
        <w:gridCol w:w="5936"/>
      </w:tblGrid>
      <w:tr w:rsidR="00372E92" w:rsidRPr="00684A51" w14:paraId="02B1DC24" w14:textId="77777777" w:rsidTr="00A903A1">
        <w:tc>
          <w:tcPr>
            <w:tcW w:w="1303" w:type="dxa"/>
          </w:tcPr>
          <w:p w14:paraId="5E3158B0" w14:textId="77777777" w:rsidR="00372E92" w:rsidRPr="00415B9D" w:rsidRDefault="00372E92" w:rsidP="00B92CD2">
            <w:pPr>
              <w:rPr>
                <w:b/>
                <w:bCs/>
              </w:rPr>
            </w:pPr>
            <w:r w:rsidRPr="00415B9D">
              <w:rPr>
                <w:b/>
                <w:bCs/>
              </w:rPr>
              <w:t>ID</w:t>
            </w:r>
          </w:p>
        </w:tc>
        <w:tc>
          <w:tcPr>
            <w:tcW w:w="1669" w:type="dxa"/>
          </w:tcPr>
          <w:p w14:paraId="26245359" w14:textId="77777777" w:rsidR="00372E92" w:rsidRPr="00415B9D" w:rsidRDefault="00372E92" w:rsidP="00B92CD2">
            <w:pPr>
              <w:rPr>
                <w:b/>
                <w:bCs/>
              </w:rPr>
            </w:pPr>
            <w:r w:rsidRPr="00415B9D">
              <w:rPr>
                <w:b/>
                <w:bCs/>
              </w:rPr>
              <w:t>Test</w:t>
            </w:r>
          </w:p>
        </w:tc>
        <w:tc>
          <w:tcPr>
            <w:tcW w:w="6095" w:type="dxa"/>
          </w:tcPr>
          <w:p w14:paraId="5A9E3707" w14:textId="77777777" w:rsidR="00372E92" w:rsidRPr="00415B9D" w:rsidRDefault="00372E92" w:rsidP="00B92CD2">
            <w:pPr>
              <w:rPr>
                <w:b/>
                <w:bCs/>
              </w:rPr>
            </w:pPr>
            <w:r w:rsidRPr="00415B9D">
              <w:rPr>
                <w:b/>
                <w:bCs/>
              </w:rPr>
              <w:t>Description</w:t>
            </w:r>
          </w:p>
        </w:tc>
      </w:tr>
      <w:tr w:rsidR="00495551" w:rsidRPr="00684A51" w14:paraId="02A445B8" w14:textId="77777777" w:rsidTr="00A903A1">
        <w:tc>
          <w:tcPr>
            <w:tcW w:w="1303" w:type="dxa"/>
          </w:tcPr>
          <w:p w14:paraId="7C570753" w14:textId="635A301F" w:rsidR="00495551" w:rsidRPr="00684A51" w:rsidRDefault="00495551" w:rsidP="00412990">
            <w:pPr>
              <w:jc w:val="both"/>
            </w:pPr>
            <w:r w:rsidRPr="00684A51">
              <w:t>D</w:t>
            </w:r>
            <w:r w:rsidR="006D5918">
              <w:t>01</w:t>
            </w:r>
            <w:r w:rsidRPr="00684A51">
              <w:t>.</w:t>
            </w:r>
            <w:r w:rsidR="00DC29EA">
              <w:t>G02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669" w:type="dxa"/>
          </w:tcPr>
          <w:p w14:paraId="31C0E87A" w14:textId="2AAD03BD" w:rsidR="00495551" w:rsidRDefault="00495551" w:rsidP="00412990">
            <w:pPr>
              <w:jc w:val="both"/>
            </w:pPr>
            <w:r>
              <w:t xml:space="preserve">Création des </w:t>
            </w:r>
            <w:r w:rsidR="0059777D">
              <w:t>Carton</w:t>
            </w:r>
            <w:r>
              <w:t>s</w:t>
            </w:r>
          </w:p>
        </w:tc>
        <w:tc>
          <w:tcPr>
            <w:tcW w:w="6095" w:type="dxa"/>
          </w:tcPr>
          <w:p w14:paraId="16F5C4E2" w14:textId="64B698DD" w:rsidR="00495551" w:rsidRDefault="00495551" w:rsidP="00415B9D">
            <w:pPr>
              <w:pStyle w:val="Paragraphedeliste"/>
              <w:numPr>
                <w:ilvl w:val="0"/>
                <w:numId w:val="21"/>
              </w:numPr>
              <w:ind w:left="284" w:hanging="284"/>
              <w:jc w:val="both"/>
            </w:pPr>
            <w:r>
              <w:t>Vérifier les champs obligatoires</w:t>
            </w:r>
            <w:r w:rsidR="00CA5EA7">
              <w:t>.</w:t>
            </w:r>
          </w:p>
          <w:p w14:paraId="25F3522D" w14:textId="779769C1" w:rsidR="00495551" w:rsidRPr="00684A51" w:rsidRDefault="00495551" w:rsidP="00415B9D">
            <w:pPr>
              <w:pStyle w:val="Paragraphedeliste"/>
              <w:numPr>
                <w:ilvl w:val="0"/>
                <w:numId w:val="21"/>
              </w:numPr>
              <w:ind w:left="284" w:hanging="284"/>
              <w:jc w:val="both"/>
            </w:pPr>
            <w:r>
              <w:t>Vérifier que les champs remplis sont enregistrés correctement</w:t>
            </w:r>
            <w:r w:rsidR="00CA5EA7">
              <w:t>.</w:t>
            </w:r>
          </w:p>
        </w:tc>
      </w:tr>
      <w:tr w:rsidR="00495551" w:rsidRPr="00684A51" w14:paraId="76BC8FF6" w14:textId="77777777" w:rsidTr="00A903A1">
        <w:tc>
          <w:tcPr>
            <w:tcW w:w="1303" w:type="dxa"/>
          </w:tcPr>
          <w:p w14:paraId="73134E40" w14:textId="72379696" w:rsidR="00495551" w:rsidRPr="00684A51" w:rsidRDefault="00495551" w:rsidP="00412990">
            <w:pPr>
              <w:jc w:val="both"/>
            </w:pPr>
            <w:r w:rsidRPr="00684A51">
              <w:t>D</w:t>
            </w:r>
            <w:r w:rsidR="006D5918">
              <w:t>01</w:t>
            </w:r>
            <w:r w:rsidRPr="00684A51">
              <w:t>.</w:t>
            </w:r>
            <w:r w:rsidR="00DC29EA">
              <w:t>G02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669" w:type="dxa"/>
          </w:tcPr>
          <w:p w14:paraId="46ADE61D" w14:textId="721EED0D" w:rsidR="00495551" w:rsidRPr="00684A51" w:rsidRDefault="00495551" w:rsidP="00412990">
            <w:pPr>
              <w:jc w:val="both"/>
            </w:pPr>
            <w:r>
              <w:t xml:space="preserve">Affectation des </w:t>
            </w:r>
            <w:r w:rsidR="0059777D">
              <w:t>Cartons</w:t>
            </w:r>
          </w:p>
        </w:tc>
        <w:tc>
          <w:tcPr>
            <w:tcW w:w="6095" w:type="dxa"/>
          </w:tcPr>
          <w:p w14:paraId="200AA433" w14:textId="06C113CB" w:rsidR="00495551" w:rsidRDefault="00495551" w:rsidP="00415B9D">
            <w:pPr>
              <w:pStyle w:val="Paragraphedeliste"/>
              <w:numPr>
                <w:ilvl w:val="0"/>
                <w:numId w:val="22"/>
              </w:numPr>
              <w:ind w:left="284" w:hanging="284"/>
              <w:jc w:val="both"/>
            </w:pPr>
            <w:r>
              <w:t xml:space="preserve">Vérifier que la liste des </w:t>
            </w:r>
            <w:r w:rsidR="0059777D">
              <w:t>Cartons</w:t>
            </w:r>
            <w:r>
              <w:t xml:space="preserve"> dans la création des produits s’affiche correctement</w:t>
            </w:r>
            <w:r w:rsidR="00CA5EA7">
              <w:t>.</w:t>
            </w:r>
          </w:p>
          <w:p w14:paraId="1861B07E" w14:textId="251176C7" w:rsidR="00495551" w:rsidRPr="00684A51" w:rsidRDefault="00495551" w:rsidP="00415B9D">
            <w:pPr>
              <w:pStyle w:val="Paragraphedeliste"/>
              <w:numPr>
                <w:ilvl w:val="0"/>
                <w:numId w:val="22"/>
              </w:numPr>
              <w:ind w:left="284" w:hanging="284"/>
              <w:jc w:val="both"/>
            </w:pPr>
            <w:r>
              <w:t xml:space="preserve">Vérifier que </w:t>
            </w:r>
            <w:r w:rsidR="0059777D">
              <w:t>le Carton</w:t>
            </w:r>
            <w:r>
              <w:t xml:space="preserve"> s’affecte au produit correspondant à la création produit.</w:t>
            </w:r>
          </w:p>
        </w:tc>
      </w:tr>
    </w:tbl>
    <w:p w14:paraId="741AD9EF" w14:textId="2A4B5026" w:rsidR="00DB636F" w:rsidRDefault="003F1782" w:rsidP="00E05923">
      <w:pPr>
        <w:pStyle w:val="Titre2"/>
      </w:pPr>
      <w:bookmarkStart w:id="16" w:name="_Toc66124474"/>
      <w:r w:rsidRPr="003F1782">
        <w:t>Analyse</w:t>
      </w:r>
      <w:r w:rsidR="00FE5B2E">
        <w:t xml:space="preserve"> Fonctionnelle D</w:t>
      </w:r>
      <w:r w:rsidRPr="003F1782">
        <w:t>étaillée Gap : D1.</w:t>
      </w:r>
      <w:r w:rsidR="00566716">
        <w:t>G03</w:t>
      </w:r>
      <w:bookmarkEnd w:id="16"/>
    </w:p>
    <w:p w14:paraId="78295E22" w14:textId="77777777" w:rsidR="003F1782" w:rsidRPr="00684A51" w:rsidRDefault="003F1782" w:rsidP="00D9777D">
      <w:pPr>
        <w:pStyle w:val="Titre3"/>
      </w:pPr>
      <w:bookmarkStart w:id="17" w:name="_Toc66124475"/>
      <w:r w:rsidRPr="00684A51">
        <w:t>Existant</w:t>
      </w:r>
      <w:bookmarkEnd w:id="17"/>
    </w:p>
    <w:p w14:paraId="660D393B" w14:textId="5B3385B9" w:rsidR="003F1782" w:rsidRPr="000A6E90" w:rsidRDefault="003F1782" w:rsidP="00412990">
      <w:pPr>
        <w:jc w:val="both"/>
      </w:pPr>
      <w:r w:rsidRPr="000A6E90">
        <w:t xml:space="preserve">Ce gap touche l’écran Smart Factory / Accueil / Configuration / Usine / Produit. Cet écran contient </w:t>
      </w:r>
      <w:r>
        <w:t>après modification Gap D01.</w:t>
      </w:r>
      <w:r w:rsidR="00DC29EA">
        <w:t>G02</w:t>
      </w:r>
      <w:r w:rsidRPr="000A6E90">
        <w:t xml:space="preserve"> les boutons Gestion des produits, Affectation</w:t>
      </w:r>
      <w:r>
        <w:t xml:space="preserve"> Produit/Lignes, </w:t>
      </w:r>
      <w:r w:rsidRPr="000A6E90">
        <w:t>Gestion des unités des produits</w:t>
      </w:r>
      <w:r>
        <w:t xml:space="preserve"> et Gestion des Cartons.</w:t>
      </w:r>
    </w:p>
    <w:p w14:paraId="6D0EDEDD" w14:textId="77777777" w:rsidR="00261A8A" w:rsidRDefault="00B231DB" w:rsidP="00261A8A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3931544" wp14:editId="22EAAE23">
            <wp:extent cx="3800475" cy="2137925"/>
            <wp:effectExtent l="0" t="0" r="0" b="0"/>
            <wp:docPr id="41" name="Graphiqu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1476" cy="214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98871" w14:textId="7E28D0D2" w:rsidR="003F1782" w:rsidRPr="00684A51" w:rsidRDefault="00261A8A" w:rsidP="00261A8A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A47E9F">
        <w:rPr>
          <w:noProof/>
        </w:rPr>
        <w:t>3</w:t>
      </w:r>
      <w:r>
        <w:fldChar w:fldCharType="end"/>
      </w:r>
      <w:r>
        <w:t xml:space="preserve"> : Interface "Produit" après les modifications au </w:t>
      </w:r>
      <w:r w:rsidR="00A47E9F">
        <w:t xml:space="preserve">niveau de </w:t>
      </w:r>
      <w:r>
        <w:t>D01.G0</w:t>
      </w:r>
      <w:r w:rsidR="007D67A4">
        <w:t>2</w:t>
      </w:r>
    </w:p>
    <w:p w14:paraId="19D42222" w14:textId="77777777" w:rsidR="003F1782" w:rsidRPr="00684A51" w:rsidRDefault="003F1782" w:rsidP="00D9777D">
      <w:pPr>
        <w:pStyle w:val="Titre3"/>
      </w:pPr>
      <w:bookmarkStart w:id="18" w:name="_Toc66124476"/>
      <w:r w:rsidRPr="00684A51">
        <w:t>Modifications</w:t>
      </w:r>
      <w:bookmarkEnd w:id="18"/>
    </w:p>
    <w:p w14:paraId="5773C76D" w14:textId="6F2B46CC" w:rsidR="003F1782" w:rsidRDefault="003F1782" w:rsidP="00412990">
      <w:pPr>
        <w:pStyle w:val="Paragraphedeliste"/>
        <w:numPr>
          <w:ilvl w:val="0"/>
          <w:numId w:val="23"/>
        </w:numPr>
        <w:jc w:val="both"/>
      </w:pPr>
      <w:r>
        <w:t xml:space="preserve">Ajouter </w:t>
      </w:r>
      <w:r w:rsidR="00B231DB">
        <w:t>le</w:t>
      </w:r>
      <w:r>
        <w:t xml:space="preserve"> bouton « Gestion des </w:t>
      </w:r>
      <w:r w:rsidR="00B231DB">
        <w:t>Intercalaires</w:t>
      </w:r>
      <w:r>
        <w:t> » comme indiqué dans la figure.</w:t>
      </w:r>
    </w:p>
    <w:p w14:paraId="0FB6981D" w14:textId="114C237E" w:rsidR="003F1782" w:rsidRDefault="003F1782" w:rsidP="00412990">
      <w:pPr>
        <w:pStyle w:val="Paragraphedeliste"/>
        <w:numPr>
          <w:ilvl w:val="0"/>
          <w:numId w:val="23"/>
        </w:numPr>
        <w:jc w:val="both"/>
      </w:pPr>
      <w:r>
        <w:t xml:space="preserve">Dans « Gestion des </w:t>
      </w:r>
      <w:r w:rsidR="009F743E">
        <w:t>Intercalaires</w:t>
      </w:r>
      <w:r>
        <w:t xml:space="preserve"> », rajouter un nouveau tableau Gestion des </w:t>
      </w:r>
      <w:r w:rsidR="009F743E">
        <w:t xml:space="preserve">Intercalaires </w:t>
      </w:r>
      <w:r>
        <w:t xml:space="preserve">contenant les nouvelles entités de type </w:t>
      </w:r>
      <w:r w:rsidR="00D80CE2">
        <w:t>Intercalaire</w:t>
      </w:r>
      <w:r>
        <w:t>.</w:t>
      </w:r>
    </w:p>
    <w:p w14:paraId="6AF63925" w14:textId="2B6DE9E9" w:rsidR="003F1782" w:rsidRDefault="003F1782" w:rsidP="00412990">
      <w:pPr>
        <w:pStyle w:val="Paragraphedeliste"/>
        <w:numPr>
          <w:ilvl w:val="0"/>
          <w:numId w:val="23"/>
        </w:numPr>
        <w:jc w:val="both"/>
      </w:pPr>
      <w:r>
        <w:t xml:space="preserve">Dans « Gestion des </w:t>
      </w:r>
      <w:r w:rsidR="00095B0F">
        <w:t>Intercalaires</w:t>
      </w:r>
      <w:r>
        <w:t xml:space="preserve"> », ajouter un bouton « + » qui affiche un modal permettant la création d’une nouvelle entité </w:t>
      </w:r>
      <w:r w:rsidR="00095B0F">
        <w:t>Intercalaire</w:t>
      </w:r>
      <w:r>
        <w:t>.</w:t>
      </w:r>
    </w:p>
    <w:p w14:paraId="02FB2B85" w14:textId="27896FBB" w:rsidR="003F1782" w:rsidRDefault="003F1782" w:rsidP="00412990">
      <w:pPr>
        <w:pStyle w:val="Paragraphedeliste"/>
        <w:numPr>
          <w:ilvl w:val="0"/>
          <w:numId w:val="23"/>
        </w:numPr>
        <w:jc w:val="both"/>
      </w:pPr>
      <w:r>
        <w:t xml:space="preserve">Ajouter les champs suivants dans le tableau Gestion des </w:t>
      </w:r>
      <w:r w:rsidR="00095B0F">
        <w:t>Intercalaires</w:t>
      </w:r>
      <w:r>
        <w:t> :</w:t>
      </w:r>
    </w:p>
    <w:p w14:paraId="78C13028" w14:textId="4F905AC7" w:rsidR="003F1782" w:rsidRPr="00684A51" w:rsidRDefault="003F1782" w:rsidP="00412990">
      <w:pPr>
        <w:pStyle w:val="Paragraphedeliste"/>
        <w:numPr>
          <w:ilvl w:val="0"/>
          <w:numId w:val="17"/>
        </w:numPr>
        <w:jc w:val="both"/>
      </w:pPr>
      <w:r w:rsidRPr="00684A51">
        <w:t>« </w:t>
      </w:r>
      <w:r w:rsidR="001E0AEC">
        <w:t xml:space="preserve">Code Intercalaire </w:t>
      </w:r>
      <w:r w:rsidRPr="00684A51">
        <w:t>»</w:t>
      </w:r>
      <w:r>
        <w:t xml:space="preserve"> : C’est l’identifiant unique </w:t>
      </w:r>
      <w:r w:rsidR="00095B0F">
        <w:t xml:space="preserve">de </w:t>
      </w:r>
      <w:r w:rsidR="00C22D87">
        <w:t>l’</w:t>
      </w:r>
      <w:r w:rsidR="00C22D87" w:rsidRPr="00095B0F">
        <w:t>Intercalaire</w:t>
      </w:r>
      <w:r w:rsidR="00C20C2A">
        <w:t>.</w:t>
      </w:r>
      <w:r>
        <w:t xml:space="preserve"> Il est généré par </w:t>
      </w:r>
      <w:r w:rsidR="001E0AEC">
        <w:t>L’ERP</w:t>
      </w:r>
      <w:r>
        <w:t>.</w:t>
      </w:r>
    </w:p>
    <w:p w14:paraId="26615A22" w14:textId="7469E2F8" w:rsidR="003F1782" w:rsidRPr="00684A51" w:rsidRDefault="003F1782" w:rsidP="00412990">
      <w:pPr>
        <w:pStyle w:val="Paragraphedeliste"/>
        <w:numPr>
          <w:ilvl w:val="0"/>
          <w:numId w:val="17"/>
        </w:numPr>
        <w:jc w:val="both"/>
      </w:pPr>
      <w:r w:rsidRPr="00684A51">
        <w:t>« Libellé »</w:t>
      </w:r>
      <w:r>
        <w:t xml:space="preserve"> : </w:t>
      </w:r>
      <w:bookmarkStart w:id="19" w:name="_Hlk65609419"/>
      <w:r w:rsidR="006A6E59">
        <w:t>Chaîne de caractères définie par le client</w:t>
      </w:r>
      <w:r>
        <w:t>.</w:t>
      </w:r>
    </w:p>
    <w:bookmarkEnd w:id="19"/>
    <w:p w14:paraId="6FDACF86" w14:textId="7C6132F9" w:rsidR="00C140C0" w:rsidRPr="00684A51" w:rsidRDefault="00C140C0" w:rsidP="00412990">
      <w:pPr>
        <w:pStyle w:val="Paragraphedeliste"/>
        <w:numPr>
          <w:ilvl w:val="0"/>
          <w:numId w:val="17"/>
        </w:numPr>
        <w:jc w:val="both"/>
      </w:pPr>
      <w:r>
        <w:t>« Type » : Choisir entre « </w:t>
      </w:r>
      <w:r w:rsidR="002D1125">
        <w:t>I</w:t>
      </w:r>
      <w:r>
        <w:t xml:space="preserve">ntercalaire </w:t>
      </w:r>
      <w:r w:rsidR="002D1125">
        <w:t>Carton » et « Intercalaire Emballage »</w:t>
      </w:r>
    </w:p>
    <w:p w14:paraId="7FCB8E9C" w14:textId="405B652D" w:rsidR="003F1782" w:rsidRPr="00684A51" w:rsidRDefault="003F1782" w:rsidP="00412990">
      <w:pPr>
        <w:pStyle w:val="Paragraphedeliste"/>
        <w:numPr>
          <w:ilvl w:val="0"/>
          <w:numId w:val="17"/>
        </w:numPr>
        <w:jc w:val="both"/>
      </w:pPr>
      <w:r w:rsidRPr="00684A51">
        <w:t>« Poids</w:t>
      </w:r>
      <w:r w:rsidR="00095B0F">
        <w:t xml:space="preserve"> </w:t>
      </w:r>
      <w:r w:rsidRPr="00684A51">
        <w:t>»</w:t>
      </w:r>
      <w:r>
        <w:t xml:space="preserve"> : Le poids </w:t>
      </w:r>
      <w:r w:rsidR="0067594C">
        <w:t>nominal</w:t>
      </w:r>
      <w:r>
        <w:t xml:space="preserve"> d</w:t>
      </w:r>
      <w:r w:rsidR="00095B0F">
        <w:t>e l’</w:t>
      </w:r>
      <w:r w:rsidR="00095B0F" w:rsidRPr="00095B0F">
        <w:t>Intercalaire</w:t>
      </w:r>
      <w:r>
        <w:t xml:space="preserve"> &gt; 0.</w:t>
      </w:r>
      <w:r w:rsidRPr="00684A51">
        <w:t xml:space="preserve"> </w:t>
      </w:r>
    </w:p>
    <w:p w14:paraId="3F2AE2B8" w14:textId="78E15D5B" w:rsidR="003F1782" w:rsidRPr="00684A51" w:rsidRDefault="003F1782" w:rsidP="00412990">
      <w:pPr>
        <w:pStyle w:val="Paragraphedeliste"/>
        <w:numPr>
          <w:ilvl w:val="0"/>
          <w:numId w:val="17"/>
        </w:numPr>
        <w:jc w:val="both"/>
      </w:pPr>
      <w:r w:rsidRPr="00684A51">
        <w:t>« Poids Tolérance- »</w:t>
      </w:r>
      <w:r>
        <w:t xml:space="preserve"> : </w:t>
      </w:r>
      <w:r w:rsidR="007746CA">
        <w:t>L</w:t>
      </w:r>
      <w:r>
        <w:t xml:space="preserve">a tolérance minimale du poids du Carton dans la même unité que le Carton. Valeur supérieure ou égale à zéro et strictement inférieure au poids </w:t>
      </w:r>
      <w:r w:rsidR="00095B0F">
        <w:t>de l’Intercalaire</w:t>
      </w:r>
      <w:r>
        <w:t>.</w:t>
      </w:r>
    </w:p>
    <w:p w14:paraId="68093711" w14:textId="1346B279" w:rsidR="003F1782" w:rsidRDefault="003F1782" w:rsidP="00412990">
      <w:pPr>
        <w:pStyle w:val="Paragraphedeliste"/>
        <w:numPr>
          <w:ilvl w:val="0"/>
          <w:numId w:val="17"/>
        </w:numPr>
        <w:spacing w:after="240"/>
        <w:jc w:val="both"/>
      </w:pPr>
      <w:r w:rsidRPr="00684A51">
        <w:t>« Poids Tolérance+ »</w:t>
      </w:r>
      <w:r>
        <w:t xml:space="preserve"> : </w:t>
      </w:r>
      <w:r w:rsidR="007746CA">
        <w:t>L</w:t>
      </w:r>
      <w:r>
        <w:t xml:space="preserve">a tolérance maximale du poids de </w:t>
      </w:r>
      <w:r w:rsidR="00A27C25">
        <w:t>l’</w:t>
      </w:r>
      <w:r w:rsidR="00A27C25" w:rsidRPr="00095B0F">
        <w:t>Intercalaire</w:t>
      </w:r>
      <w:r>
        <w:t xml:space="preserve"> dans la même unité que l</w:t>
      </w:r>
      <w:r w:rsidR="00A27C25">
        <w:t>’Intercalaire</w:t>
      </w:r>
      <w:r>
        <w:t>.</w:t>
      </w:r>
    </w:p>
    <w:p w14:paraId="3ECC4128" w14:textId="77777777" w:rsidR="00A47E9F" w:rsidRDefault="00F84F3B" w:rsidP="00A47E9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09DC1E37" wp14:editId="159DC438">
            <wp:extent cx="3933825" cy="2212939"/>
            <wp:effectExtent l="0" t="0" r="0" b="0"/>
            <wp:docPr id="39" name="Graphiqu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6649" cy="222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277CB" w14:textId="695DAA07" w:rsidR="003F1782" w:rsidRPr="00684A51" w:rsidRDefault="00A47E9F" w:rsidP="00A47E9F">
      <w:pPr>
        <w:pStyle w:val="Lgende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: Modification de l'interface Produit au niveau de D01.G03</w:t>
      </w:r>
    </w:p>
    <w:p w14:paraId="420A80CF" w14:textId="77777777" w:rsidR="003F1782" w:rsidRPr="00684A51" w:rsidRDefault="003F1782" w:rsidP="00D9777D">
      <w:pPr>
        <w:pStyle w:val="Titre3"/>
      </w:pPr>
      <w:bookmarkStart w:id="20" w:name="_Toc66124477"/>
      <w:r w:rsidRPr="00684A51">
        <w:t>Règles de Gestion</w:t>
      </w:r>
      <w:bookmarkEnd w:id="20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88"/>
        <w:gridCol w:w="7579"/>
      </w:tblGrid>
      <w:tr w:rsidR="003F1782" w:rsidRPr="00684A51" w14:paraId="625DDF23" w14:textId="77777777" w:rsidTr="00441969">
        <w:tc>
          <w:tcPr>
            <w:tcW w:w="1488" w:type="dxa"/>
          </w:tcPr>
          <w:p w14:paraId="27FC6BC7" w14:textId="77777777" w:rsidR="003F1782" w:rsidRPr="00BB2C4B" w:rsidRDefault="003F1782" w:rsidP="00B92CD2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7579" w:type="dxa"/>
          </w:tcPr>
          <w:p w14:paraId="19BF7E52" w14:textId="77777777" w:rsidR="003F1782" w:rsidRPr="00BB2C4B" w:rsidRDefault="003F1782" w:rsidP="00B92CD2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3F1782" w:rsidRPr="00684A51" w14:paraId="6E7FB75B" w14:textId="77777777" w:rsidTr="00441969">
        <w:tc>
          <w:tcPr>
            <w:tcW w:w="1488" w:type="dxa"/>
          </w:tcPr>
          <w:p w14:paraId="46462944" w14:textId="151F722C" w:rsidR="003F1782" w:rsidRPr="00684A51" w:rsidRDefault="003F1782" w:rsidP="00B92CD2">
            <w:r w:rsidRPr="00684A51">
              <w:t>D</w:t>
            </w:r>
            <w:r w:rsidR="006D5918">
              <w:t>01</w:t>
            </w:r>
            <w:r w:rsidRPr="00684A51">
              <w:t>.</w:t>
            </w:r>
            <w:r w:rsidR="00566716">
              <w:t>G03</w:t>
            </w:r>
            <w:r w:rsidRPr="00684A51">
              <w:t>.R01</w:t>
            </w:r>
          </w:p>
        </w:tc>
        <w:tc>
          <w:tcPr>
            <w:tcW w:w="7579" w:type="dxa"/>
          </w:tcPr>
          <w:p w14:paraId="0CA9F098" w14:textId="30335AE5" w:rsidR="003F1782" w:rsidRPr="00684A51" w:rsidRDefault="003A21A8" w:rsidP="00B92CD2">
            <w:r>
              <w:t>Les champs prédéfinis dans 2.4.2 sont des champs obligatoires</w:t>
            </w:r>
            <w:r w:rsidR="00563E3E">
              <w:t>.</w:t>
            </w:r>
          </w:p>
        </w:tc>
      </w:tr>
      <w:tr w:rsidR="00C13DBB" w:rsidRPr="00684A51" w14:paraId="69878106" w14:textId="77777777" w:rsidTr="00441969">
        <w:tc>
          <w:tcPr>
            <w:tcW w:w="1488" w:type="dxa"/>
          </w:tcPr>
          <w:p w14:paraId="7FAE3333" w14:textId="11D5E82E" w:rsidR="00C13DBB" w:rsidRPr="00684A51" w:rsidRDefault="00C13DBB" w:rsidP="00B92CD2">
            <w:r>
              <w:t>D01.G03.R01</w:t>
            </w:r>
          </w:p>
        </w:tc>
        <w:tc>
          <w:tcPr>
            <w:tcW w:w="7579" w:type="dxa"/>
          </w:tcPr>
          <w:p w14:paraId="58EF25BC" w14:textId="40B79AC1" w:rsidR="00C13DBB" w:rsidRDefault="00C13DBB" w:rsidP="00B92CD2">
            <w:r>
              <w:t>Chaque Carton contient 2 Intercalaires Carton.</w:t>
            </w:r>
          </w:p>
        </w:tc>
      </w:tr>
    </w:tbl>
    <w:p w14:paraId="61F0DF6B" w14:textId="77777777" w:rsidR="003F1782" w:rsidRDefault="003F1782" w:rsidP="00D9777D">
      <w:pPr>
        <w:pStyle w:val="Titre3"/>
      </w:pPr>
      <w:bookmarkStart w:id="21" w:name="_Toc66124478"/>
      <w:r w:rsidRPr="00684A51">
        <w:t>Scénarii de Test</w:t>
      </w:r>
      <w:bookmarkEnd w:id="21"/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1476"/>
        <w:gridCol w:w="1780"/>
        <w:gridCol w:w="5811"/>
      </w:tblGrid>
      <w:tr w:rsidR="003F1782" w:rsidRPr="00684A51" w14:paraId="2B39810A" w14:textId="77777777" w:rsidTr="00412990">
        <w:tc>
          <w:tcPr>
            <w:tcW w:w="1476" w:type="dxa"/>
          </w:tcPr>
          <w:p w14:paraId="70B7EF00" w14:textId="77777777" w:rsidR="003F1782" w:rsidRPr="00BB2C4B" w:rsidRDefault="003F1782" w:rsidP="00B92CD2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ID</w:t>
            </w:r>
          </w:p>
        </w:tc>
        <w:tc>
          <w:tcPr>
            <w:tcW w:w="1780" w:type="dxa"/>
          </w:tcPr>
          <w:p w14:paraId="5B58B8C0" w14:textId="77777777" w:rsidR="003F1782" w:rsidRPr="00BB2C4B" w:rsidRDefault="003F1782" w:rsidP="00B92CD2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Test</w:t>
            </w:r>
          </w:p>
        </w:tc>
        <w:tc>
          <w:tcPr>
            <w:tcW w:w="5811" w:type="dxa"/>
          </w:tcPr>
          <w:p w14:paraId="75B4915D" w14:textId="77777777" w:rsidR="003F1782" w:rsidRPr="00BB2C4B" w:rsidRDefault="003F1782" w:rsidP="00B92CD2">
            <w:pPr>
              <w:rPr>
                <w:b/>
                <w:bCs/>
              </w:rPr>
            </w:pPr>
            <w:r w:rsidRPr="00BB2C4B">
              <w:rPr>
                <w:b/>
                <w:bCs/>
              </w:rPr>
              <w:t>Description</w:t>
            </w:r>
          </w:p>
        </w:tc>
      </w:tr>
      <w:tr w:rsidR="003F1782" w:rsidRPr="00684A51" w14:paraId="323449DD" w14:textId="77777777" w:rsidTr="00412990">
        <w:tc>
          <w:tcPr>
            <w:tcW w:w="1476" w:type="dxa"/>
          </w:tcPr>
          <w:p w14:paraId="581837F8" w14:textId="2B39A93A" w:rsidR="003F1782" w:rsidRPr="00684A51" w:rsidRDefault="003F1782" w:rsidP="00412990">
            <w:pPr>
              <w:jc w:val="both"/>
            </w:pPr>
            <w:bookmarkStart w:id="22" w:name="_Hlk65602874"/>
            <w:r w:rsidRPr="00684A51">
              <w:t>D</w:t>
            </w:r>
            <w:r w:rsidR="007E5744">
              <w:t>01</w:t>
            </w:r>
            <w:r w:rsidRPr="00684A51">
              <w:t>.</w:t>
            </w:r>
            <w:r w:rsidR="00566716">
              <w:t>G03</w:t>
            </w:r>
            <w:r w:rsidRPr="00684A51">
              <w:t>.</w:t>
            </w:r>
            <w:r>
              <w:t>T</w:t>
            </w:r>
            <w:r w:rsidRPr="00684A51">
              <w:t>01</w:t>
            </w:r>
          </w:p>
        </w:tc>
        <w:tc>
          <w:tcPr>
            <w:tcW w:w="1780" w:type="dxa"/>
          </w:tcPr>
          <w:p w14:paraId="34280F0B" w14:textId="3AD3C416" w:rsidR="003F1782" w:rsidRDefault="003F1782" w:rsidP="00412990">
            <w:pPr>
              <w:jc w:val="both"/>
            </w:pPr>
            <w:r>
              <w:t xml:space="preserve">Création des </w:t>
            </w:r>
            <w:r w:rsidR="0007657A">
              <w:t>Intercalaires</w:t>
            </w:r>
          </w:p>
        </w:tc>
        <w:tc>
          <w:tcPr>
            <w:tcW w:w="5811" w:type="dxa"/>
          </w:tcPr>
          <w:p w14:paraId="7FD5ECB0" w14:textId="068A6774" w:rsidR="003F1782" w:rsidRDefault="003F1782" w:rsidP="0056150F">
            <w:pPr>
              <w:pStyle w:val="Paragraphedeliste"/>
              <w:numPr>
                <w:ilvl w:val="0"/>
                <w:numId w:val="21"/>
              </w:numPr>
              <w:ind w:left="357" w:hanging="357"/>
              <w:jc w:val="both"/>
            </w:pPr>
            <w:r>
              <w:t>Vérifier les champs obligatoires</w:t>
            </w:r>
            <w:r w:rsidR="0063426F">
              <w:t>.</w:t>
            </w:r>
            <w:r>
              <w:t xml:space="preserve"> </w:t>
            </w:r>
          </w:p>
          <w:p w14:paraId="4CE61805" w14:textId="06AF85B7" w:rsidR="003F1782" w:rsidRPr="00684A51" w:rsidRDefault="003F1782" w:rsidP="0056150F">
            <w:pPr>
              <w:pStyle w:val="Paragraphedeliste"/>
              <w:numPr>
                <w:ilvl w:val="0"/>
                <w:numId w:val="21"/>
              </w:numPr>
              <w:ind w:left="357" w:hanging="357"/>
              <w:jc w:val="both"/>
            </w:pPr>
            <w:r>
              <w:t>Vérifier que les champs remplis sont enregistrés correctement</w:t>
            </w:r>
            <w:r w:rsidR="0063426F">
              <w:t>.</w:t>
            </w:r>
          </w:p>
        </w:tc>
      </w:tr>
      <w:tr w:rsidR="003F1782" w:rsidRPr="00684A51" w14:paraId="418E127B" w14:textId="77777777" w:rsidTr="00412990">
        <w:tc>
          <w:tcPr>
            <w:tcW w:w="1476" w:type="dxa"/>
          </w:tcPr>
          <w:p w14:paraId="1B027928" w14:textId="3C5E9CC4" w:rsidR="003F1782" w:rsidRPr="00684A51" w:rsidRDefault="003F1782" w:rsidP="00412990">
            <w:pPr>
              <w:jc w:val="both"/>
            </w:pPr>
            <w:r w:rsidRPr="00684A51">
              <w:t>D</w:t>
            </w:r>
            <w:r w:rsidR="007E5744">
              <w:t>01</w:t>
            </w:r>
            <w:r w:rsidRPr="00684A51">
              <w:t>.</w:t>
            </w:r>
            <w:r w:rsidR="00566716">
              <w:t>G03</w:t>
            </w:r>
            <w:r w:rsidRPr="00684A51">
              <w:t>.</w:t>
            </w:r>
            <w:r>
              <w:t>T</w:t>
            </w:r>
            <w:r w:rsidRPr="00684A51">
              <w:t>0</w:t>
            </w:r>
            <w:r>
              <w:t>2</w:t>
            </w:r>
          </w:p>
        </w:tc>
        <w:tc>
          <w:tcPr>
            <w:tcW w:w="1780" w:type="dxa"/>
          </w:tcPr>
          <w:p w14:paraId="48EEAD27" w14:textId="6618A1C4" w:rsidR="003F1782" w:rsidRPr="00684A51" w:rsidRDefault="003F1782" w:rsidP="00412990">
            <w:pPr>
              <w:jc w:val="both"/>
            </w:pPr>
            <w:r>
              <w:t>Affectation des</w:t>
            </w:r>
            <w:r w:rsidR="0007657A">
              <w:t xml:space="preserve"> Intercalaires</w:t>
            </w:r>
          </w:p>
        </w:tc>
        <w:tc>
          <w:tcPr>
            <w:tcW w:w="5811" w:type="dxa"/>
          </w:tcPr>
          <w:p w14:paraId="27FFBDEB" w14:textId="16A97647" w:rsidR="003F1782" w:rsidRDefault="003F1782" w:rsidP="0056150F">
            <w:pPr>
              <w:pStyle w:val="Paragraphedeliste"/>
              <w:numPr>
                <w:ilvl w:val="0"/>
                <w:numId w:val="22"/>
              </w:numPr>
              <w:ind w:left="357" w:hanging="357"/>
              <w:jc w:val="both"/>
            </w:pPr>
            <w:r>
              <w:t xml:space="preserve">Vérifier </w:t>
            </w:r>
            <w:r w:rsidR="0007657A">
              <w:t>que la liste des intercalaires dans la création des produits s’affiche correctement</w:t>
            </w:r>
            <w:r w:rsidR="0063426F">
              <w:t>.</w:t>
            </w:r>
          </w:p>
          <w:p w14:paraId="07757ECC" w14:textId="41A308D5" w:rsidR="0007657A" w:rsidRPr="00684A51" w:rsidRDefault="0007657A" w:rsidP="0056150F">
            <w:pPr>
              <w:pStyle w:val="Paragraphedeliste"/>
              <w:numPr>
                <w:ilvl w:val="0"/>
                <w:numId w:val="22"/>
              </w:numPr>
              <w:ind w:left="357" w:hanging="357"/>
              <w:jc w:val="both"/>
            </w:pPr>
            <w:r>
              <w:t>Vérifier que l’intercalaire s’</w:t>
            </w:r>
            <w:r w:rsidR="002A5E18">
              <w:t>affecte au produit correspondant à la création produit.</w:t>
            </w:r>
          </w:p>
        </w:tc>
      </w:tr>
      <w:bookmarkEnd w:id="22"/>
    </w:tbl>
    <w:p w14:paraId="25DEAA50" w14:textId="77777777" w:rsidR="003F1782" w:rsidRPr="003F1782" w:rsidRDefault="003F1782" w:rsidP="003F1782"/>
    <w:p w14:paraId="45279F48" w14:textId="77777777" w:rsidR="004919CC" w:rsidRPr="004919CC" w:rsidRDefault="004919CC" w:rsidP="000A6E90"/>
    <w:sectPr w:rsidR="004919CC" w:rsidRPr="004919CC" w:rsidSect="00B364DA">
      <w:headerReference w:type="default" r:id="rId22"/>
      <w:footerReference w:type="default" r:id="rId23"/>
      <w:pgSz w:w="11900" w:h="16840"/>
      <w:pgMar w:top="1134" w:right="1417" w:bottom="1417" w:left="1417" w:header="426" w:footer="0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5" w:author="Mahdi" w:date="2021-03-10T17:04:00Z" w:initials="M">
    <w:p w14:paraId="3D692450" w14:textId="77777777" w:rsidR="005E1D5C" w:rsidRDefault="005E1D5C" w:rsidP="005E1D5C">
      <w:pPr>
        <w:pStyle w:val="Commentaire"/>
      </w:pPr>
      <w:r>
        <w:rPr>
          <w:rStyle w:val="Marquedecommentaire"/>
        </w:rPr>
        <w:annotationRef/>
      </w:r>
      <w:r>
        <w:t>Nouveau champ : une lettre alphabétique</w:t>
      </w:r>
    </w:p>
  </w:comment>
  <w:comment w:id="6" w:author="Imed Ayadi" w:date="2021-03-02T15:09:00Z" w:initials="IA">
    <w:p w14:paraId="5F0E0069" w14:textId="77777777" w:rsidR="00CA311B" w:rsidRDefault="00CA311B" w:rsidP="000A6E90">
      <w:pPr>
        <w:pStyle w:val="Commentaire"/>
      </w:pPr>
      <w:r>
        <w:rPr>
          <w:rStyle w:val="Marquedecommentaire"/>
        </w:rPr>
        <w:annotationRef/>
      </w:r>
      <w:r>
        <w:t>Anouar est-ce le cas où le nombre d’intercalaire est fixe par Carton ?</w:t>
      </w:r>
    </w:p>
    <w:p w14:paraId="3732ABDD" w14:textId="77777777" w:rsidR="00CA311B" w:rsidRDefault="00CA311B" w:rsidP="000A6E90">
      <w:pPr>
        <w:pStyle w:val="Commentaire"/>
      </w:pPr>
    </w:p>
  </w:comment>
  <w:comment w:id="7" w:author="Mahdi" w:date="2021-03-08T10:51:00Z" w:initials="M">
    <w:p w14:paraId="7E2C8A1F" w14:textId="121D3C6F" w:rsidR="00F001F2" w:rsidRDefault="00F001F2">
      <w:pPr>
        <w:pStyle w:val="Commentaire"/>
      </w:pPr>
      <w:r>
        <w:rPr>
          <w:rStyle w:val="Marquedecommentaire"/>
        </w:rPr>
        <w:annotationRef/>
      </w:r>
      <w:r>
        <w:t>Vérifier si c’est le cas ? Vérifier si tous les intercalaires ont la même capacité</w:t>
      </w:r>
    </w:p>
  </w:comment>
  <w:comment w:id="13" w:author="Mahdi" w:date="2021-03-04T12:04:00Z" w:initials="M">
    <w:p w14:paraId="6BC753C3" w14:textId="341F6778" w:rsidR="00C2279A" w:rsidRDefault="00C2279A">
      <w:pPr>
        <w:pStyle w:val="Commentaire"/>
      </w:pPr>
      <w:r>
        <w:rPr>
          <w:rStyle w:val="Marquedecommentaire"/>
        </w:rPr>
        <w:annotationRef/>
      </w:r>
      <w:r>
        <w:t>A Vérifier avec le client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D692450" w15:done="0"/>
  <w15:commentEx w15:paraId="3732ABDD" w15:done="0"/>
  <w15:commentEx w15:paraId="7E2C8A1F" w15:done="0"/>
  <w15:commentEx w15:paraId="6BC753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3F37A96" w16cex:dateUtc="2021-03-10T16:04:00Z"/>
  <w16cex:commentExtensible w16cex:durableId="23E8DD88" w16cex:dateUtc="2021-03-02T14:09:00Z"/>
  <w16cex:commentExtensible w16cex:durableId="23F08018" w16cex:dateUtc="2021-03-08T09:51:00Z"/>
  <w16cex:commentExtensible w16cex:durableId="23EB4B5B" w16cex:dateUtc="2021-03-04T11:0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D692450" w16cid:durableId="23F37A96"/>
  <w16cid:commentId w16cid:paraId="3732ABDD" w16cid:durableId="23E8DD88"/>
  <w16cid:commentId w16cid:paraId="7E2C8A1F" w16cid:durableId="23F08018"/>
  <w16cid:commentId w16cid:paraId="6BC753C3" w16cid:durableId="23EB4B5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A3AEF8" w14:textId="77777777" w:rsidR="00F02ACF" w:rsidRDefault="00F02ACF" w:rsidP="000A6E90">
      <w:r>
        <w:separator/>
      </w:r>
    </w:p>
  </w:endnote>
  <w:endnote w:type="continuationSeparator" w:id="0">
    <w:p w14:paraId="061D681C" w14:textId="77777777" w:rsidR="00F02ACF" w:rsidRDefault="00F02ACF" w:rsidP="000A6E90">
      <w:r>
        <w:continuationSeparator/>
      </w:r>
    </w:p>
  </w:endnote>
  <w:endnote w:type="continuationNotice" w:id="1">
    <w:p w14:paraId="0E535D67" w14:textId="77777777" w:rsidR="00F02ACF" w:rsidRDefault="00F02ACF" w:rsidP="000A6E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116C6" w14:textId="77777777" w:rsidR="00106D9D" w:rsidRPr="00F078B6" w:rsidRDefault="00106D9D" w:rsidP="000A6E90">
    <w:pPr>
      <w:pStyle w:val="En-tte"/>
    </w:pPr>
  </w:p>
  <w:tbl>
    <w:tblPr>
      <w:tblStyle w:val="Grilledutableau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686"/>
      <w:gridCol w:w="2351"/>
      <w:gridCol w:w="3019"/>
    </w:tblGrid>
    <w:tr w:rsidR="00106D9D" w:rsidRPr="00F078B6" w14:paraId="1317397A" w14:textId="77777777" w:rsidTr="00DB636F">
      <w:tc>
        <w:tcPr>
          <w:tcW w:w="3686" w:type="dxa"/>
        </w:tcPr>
        <w:p w14:paraId="2D737CA7" w14:textId="25FEC8AF" w:rsidR="00106D9D" w:rsidRPr="00286187" w:rsidRDefault="00DB636F" w:rsidP="007E0D0B">
          <w:pPr>
            <w:jc w:val="both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Analyse Fonctionnelle Détaillée : D0</w:t>
          </w:r>
          <w:r w:rsidR="00437D4C">
            <w:rPr>
              <w:sz w:val="20"/>
              <w:szCs w:val="20"/>
            </w:rPr>
            <w:t>1</w:t>
          </w:r>
        </w:p>
      </w:tc>
      <w:tc>
        <w:tcPr>
          <w:tcW w:w="2351" w:type="dxa"/>
        </w:tcPr>
        <w:p w14:paraId="4281DA86" w14:textId="1EADA14D" w:rsidR="00106D9D" w:rsidRPr="00286187" w:rsidRDefault="00106D9D" w:rsidP="007E0D0B">
          <w:pPr>
            <w:jc w:val="center"/>
            <w:rPr>
              <w:sz w:val="20"/>
              <w:szCs w:val="20"/>
            </w:rPr>
          </w:pPr>
          <w:r w:rsidRPr="00286187">
            <w:rPr>
              <w:sz w:val="20"/>
              <w:szCs w:val="20"/>
            </w:rPr>
            <w:t>V</w:t>
          </w:r>
          <w:r w:rsidR="00E57D84" w:rsidRPr="00286187">
            <w:rPr>
              <w:sz w:val="20"/>
              <w:szCs w:val="20"/>
            </w:rPr>
            <w:t>1.0</w:t>
          </w:r>
        </w:p>
      </w:tc>
      <w:tc>
        <w:tcPr>
          <w:tcW w:w="3019" w:type="dxa"/>
        </w:tcPr>
        <w:sdt>
          <w:sdtPr>
            <w:rPr>
              <w:sz w:val="20"/>
              <w:szCs w:val="20"/>
            </w:rPr>
            <w:id w:val="673924340"/>
            <w:docPartObj>
              <w:docPartGallery w:val="Page Numbers (Top of Page)"/>
              <w:docPartUnique/>
            </w:docPartObj>
          </w:sdtPr>
          <w:sdtEndPr>
            <w:rPr>
              <w:color w:val="000000" w:themeColor="text1"/>
            </w:rPr>
          </w:sdtEndPr>
          <w:sdtContent>
            <w:p w14:paraId="0AA927F1" w14:textId="77777777" w:rsidR="004A075F" w:rsidRPr="00286187" w:rsidRDefault="00106D9D" w:rsidP="007E0D0B">
              <w:pPr>
                <w:jc w:val="right"/>
                <w:rPr>
                  <w:sz w:val="20"/>
                  <w:szCs w:val="20"/>
                </w:rPr>
              </w:pPr>
              <w:r w:rsidRPr="00286187">
                <w:rPr>
                  <w:sz w:val="20"/>
                  <w:szCs w:val="20"/>
                </w:rPr>
                <w:t xml:space="preserve">Page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PAGE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1</w:t>
              </w:r>
              <w:r w:rsidRPr="00286187">
                <w:rPr>
                  <w:sz w:val="20"/>
                  <w:szCs w:val="20"/>
                </w:rPr>
                <w:fldChar w:fldCharType="end"/>
              </w:r>
              <w:r w:rsidRPr="00286187">
                <w:rPr>
                  <w:sz w:val="20"/>
                  <w:szCs w:val="20"/>
                </w:rPr>
                <w:t xml:space="preserve"> sur </w:t>
              </w:r>
              <w:r w:rsidRPr="00286187">
                <w:rPr>
                  <w:sz w:val="20"/>
                  <w:szCs w:val="20"/>
                </w:rPr>
                <w:fldChar w:fldCharType="begin"/>
              </w:r>
              <w:r w:rsidRPr="00286187">
                <w:rPr>
                  <w:sz w:val="20"/>
                  <w:szCs w:val="20"/>
                </w:rPr>
                <w:instrText>NUMPAGES</w:instrText>
              </w:r>
              <w:r w:rsidRPr="00286187">
                <w:rPr>
                  <w:sz w:val="20"/>
                  <w:szCs w:val="20"/>
                </w:rPr>
                <w:fldChar w:fldCharType="separate"/>
              </w:r>
              <w:r w:rsidRPr="00286187">
                <w:rPr>
                  <w:sz w:val="20"/>
                  <w:szCs w:val="20"/>
                </w:rPr>
                <w:t>5</w:t>
              </w:r>
              <w:r w:rsidRPr="00286187">
                <w:rPr>
                  <w:sz w:val="20"/>
                  <w:szCs w:val="20"/>
                </w:rPr>
                <w:fldChar w:fldCharType="end"/>
              </w:r>
            </w:p>
            <w:p w14:paraId="166DF330" w14:textId="2802AB7C" w:rsidR="00106D9D" w:rsidRPr="00286187" w:rsidRDefault="004A075F" w:rsidP="007E0D0B">
              <w:pPr>
                <w:jc w:val="right"/>
                <w:rPr>
                  <w:sz w:val="20"/>
                  <w:szCs w:val="20"/>
                </w:rPr>
              </w:pPr>
              <w:r w:rsidRPr="007E0D0B">
                <w:rPr>
                  <w:sz w:val="6"/>
                  <w:szCs w:val="6"/>
                </w:rPr>
                <w:t>M65-V1.4 - MEP le 17/05/2020</w:t>
              </w:r>
            </w:p>
          </w:sdtContent>
        </w:sdt>
      </w:tc>
    </w:tr>
  </w:tbl>
  <w:p w14:paraId="7D04CA45" w14:textId="77777777" w:rsidR="00106D9D" w:rsidRPr="00F078B6" w:rsidRDefault="00106D9D" w:rsidP="000A6E90"/>
  <w:p w14:paraId="3BD0A7D0" w14:textId="77777777" w:rsidR="003A76C2" w:rsidRPr="00FC183A" w:rsidRDefault="003A76C2" w:rsidP="000A6E9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C22FA3" w14:textId="77777777" w:rsidR="00F02ACF" w:rsidRDefault="00F02ACF" w:rsidP="000A6E90">
      <w:r>
        <w:separator/>
      </w:r>
    </w:p>
  </w:footnote>
  <w:footnote w:type="continuationSeparator" w:id="0">
    <w:p w14:paraId="0D103A6B" w14:textId="77777777" w:rsidR="00F02ACF" w:rsidRDefault="00F02ACF" w:rsidP="000A6E90">
      <w:r>
        <w:continuationSeparator/>
      </w:r>
    </w:p>
  </w:footnote>
  <w:footnote w:type="continuationNotice" w:id="1">
    <w:p w14:paraId="3A52A5E5" w14:textId="77777777" w:rsidR="00F02ACF" w:rsidRDefault="00F02ACF" w:rsidP="000A6E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B5710D" w14:textId="77777777" w:rsidR="00106D9D" w:rsidRDefault="00106D9D" w:rsidP="000A6E90">
    <w:pPr>
      <w:pStyle w:val="En-tte"/>
    </w:pPr>
  </w:p>
  <w:tbl>
    <w:tblPr>
      <w:tblStyle w:val="Grilledutableau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28"/>
      <w:gridCol w:w="4528"/>
    </w:tblGrid>
    <w:tr w:rsidR="00106D9D" w14:paraId="0EC2247C" w14:textId="77777777" w:rsidTr="00D7375C">
      <w:tc>
        <w:tcPr>
          <w:tcW w:w="4528" w:type="dxa"/>
        </w:tcPr>
        <w:p w14:paraId="3BBED464" w14:textId="77777777" w:rsidR="00106D9D" w:rsidRDefault="00106D9D" w:rsidP="000A6E90">
          <w:pPr>
            <w:pStyle w:val="En-tte"/>
          </w:pPr>
          <w:r>
            <w:rPr>
              <w:noProof/>
            </w:rPr>
            <w:drawing>
              <wp:inline distT="0" distB="0" distL="0" distR="0" wp14:anchorId="5DF5967C" wp14:editId="319AEE76">
                <wp:extent cx="1295400" cy="304800"/>
                <wp:effectExtent l="0" t="0" r="0" b="0"/>
                <wp:docPr id="33" name="Image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1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1582" cy="310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28" w:type="dxa"/>
        </w:tcPr>
        <w:p w14:paraId="22E6E3E9" w14:textId="29600CC2" w:rsidR="00106D9D" w:rsidRPr="00285BB5" w:rsidRDefault="00106D9D" w:rsidP="000A6E90">
          <w:pPr>
            <w:pStyle w:val="En-tte"/>
          </w:pPr>
        </w:p>
      </w:tc>
    </w:tr>
  </w:tbl>
  <w:p w14:paraId="48FE5D6C" w14:textId="77777777" w:rsidR="00B32BF3" w:rsidRDefault="00B32BF3" w:rsidP="000A6E90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77DE4"/>
    <w:multiLevelType w:val="hybridMultilevel"/>
    <w:tmpl w:val="D7AA2656"/>
    <w:lvl w:ilvl="0" w:tplc="8C865FA6">
      <w:start w:val="1"/>
      <w:numFmt w:val="decimal"/>
      <w:lvlText w:val="%1.1.1"/>
      <w:lvlJc w:val="left"/>
      <w:pPr>
        <w:ind w:left="360" w:hanging="360"/>
      </w:pPr>
      <w:rPr>
        <w:rFonts w:ascii="Calibri Light" w:hAnsi="Calibri Light" w:hint="default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6EE3"/>
    <w:multiLevelType w:val="hybridMultilevel"/>
    <w:tmpl w:val="AA4A5CB2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1A513A1F"/>
    <w:multiLevelType w:val="hybridMultilevel"/>
    <w:tmpl w:val="0F2A2CA6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122509"/>
    <w:multiLevelType w:val="multilevel"/>
    <w:tmpl w:val="E6B4312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1D044A46"/>
    <w:multiLevelType w:val="hybridMultilevel"/>
    <w:tmpl w:val="23889E04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E179E3"/>
    <w:multiLevelType w:val="hybridMultilevel"/>
    <w:tmpl w:val="8AAA319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F46AC0"/>
    <w:multiLevelType w:val="hybridMultilevel"/>
    <w:tmpl w:val="0C5C8B7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7282B94"/>
    <w:multiLevelType w:val="multilevel"/>
    <w:tmpl w:val="0A049518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017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34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65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32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6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31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62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296" w:hanging="1800"/>
      </w:pPr>
      <w:rPr>
        <w:rFonts w:hint="default"/>
      </w:rPr>
    </w:lvl>
  </w:abstractNum>
  <w:abstractNum w:abstractNumId="8" w15:restartNumberingAfterBreak="0">
    <w:nsid w:val="3C443465"/>
    <w:multiLevelType w:val="multilevel"/>
    <w:tmpl w:val="089EFE1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40084244"/>
    <w:multiLevelType w:val="multilevel"/>
    <w:tmpl w:val="A74814AC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 w15:restartNumberingAfterBreak="0">
    <w:nsid w:val="45994AFD"/>
    <w:multiLevelType w:val="hybridMultilevel"/>
    <w:tmpl w:val="A664FA9A"/>
    <w:lvl w:ilvl="0" w:tplc="FA867B24">
      <w:numFmt w:val="bullet"/>
      <w:lvlText w:val="-"/>
      <w:lvlJc w:val="left"/>
      <w:pPr>
        <w:ind w:left="72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69210B7"/>
    <w:multiLevelType w:val="hybridMultilevel"/>
    <w:tmpl w:val="A0347920"/>
    <w:lvl w:ilvl="0" w:tplc="527009B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477337F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8F5C5D"/>
    <w:multiLevelType w:val="hybridMultilevel"/>
    <w:tmpl w:val="69101B7A"/>
    <w:lvl w:ilvl="0" w:tplc="FA867B24">
      <w:numFmt w:val="bullet"/>
      <w:lvlText w:val="-"/>
      <w:lvlJc w:val="left"/>
      <w:pPr>
        <w:ind w:left="1068" w:hanging="360"/>
      </w:pPr>
      <w:rPr>
        <w:rFonts w:ascii="Calibri Light" w:eastAsiaTheme="minorEastAsia" w:hAnsi="Calibri Light" w:cs="Calibri Light" w:hint="default"/>
      </w:r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562D5042"/>
    <w:multiLevelType w:val="hybridMultilevel"/>
    <w:tmpl w:val="6084FD80"/>
    <w:lvl w:ilvl="0" w:tplc="9F5E4A1C">
      <w:start w:val="1"/>
      <w:numFmt w:val="bullet"/>
      <w:pStyle w:val="EFLitemtir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F9F17F9"/>
    <w:multiLevelType w:val="hybridMultilevel"/>
    <w:tmpl w:val="5594A31A"/>
    <w:lvl w:ilvl="0" w:tplc="A3BA9F9C">
      <w:start w:val="1"/>
      <w:numFmt w:val="decimal"/>
      <w:lvlText w:val="%1.1.1.1"/>
      <w:lvlJc w:val="left"/>
      <w:pPr>
        <w:ind w:left="1776" w:hanging="360"/>
      </w:pPr>
      <w:rPr>
        <w:rFonts w:ascii="Calibri Light" w:hAnsi="Calibri Light" w:hint="default"/>
        <w:b/>
        <w:i w:val="0"/>
        <w:caps w:val="0"/>
        <w:strike w:val="0"/>
        <w:dstrike w:val="0"/>
        <w:vanish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2856" w:hanging="360"/>
      </w:pPr>
    </w:lvl>
    <w:lvl w:ilvl="2" w:tplc="040C001B" w:tentative="1">
      <w:start w:val="1"/>
      <w:numFmt w:val="lowerRoman"/>
      <w:lvlText w:val="%3."/>
      <w:lvlJc w:val="right"/>
      <w:pPr>
        <w:ind w:left="3576" w:hanging="180"/>
      </w:pPr>
    </w:lvl>
    <w:lvl w:ilvl="3" w:tplc="040C000F">
      <w:start w:val="1"/>
      <w:numFmt w:val="decimal"/>
      <w:lvlText w:val="%4."/>
      <w:lvlJc w:val="left"/>
      <w:pPr>
        <w:ind w:left="4296" w:hanging="360"/>
      </w:pPr>
    </w:lvl>
    <w:lvl w:ilvl="4" w:tplc="040C0019" w:tentative="1">
      <w:start w:val="1"/>
      <w:numFmt w:val="lowerLetter"/>
      <w:lvlText w:val="%5."/>
      <w:lvlJc w:val="left"/>
      <w:pPr>
        <w:ind w:left="5016" w:hanging="360"/>
      </w:pPr>
    </w:lvl>
    <w:lvl w:ilvl="5" w:tplc="040C001B" w:tentative="1">
      <w:start w:val="1"/>
      <w:numFmt w:val="lowerRoman"/>
      <w:lvlText w:val="%6."/>
      <w:lvlJc w:val="right"/>
      <w:pPr>
        <w:ind w:left="5736" w:hanging="180"/>
      </w:pPr>
    </w:lvl>
    <w:lvl w:ilvl="6" w:tplc="040C000F" w:tentative="1">
      <w:start w:val="1"/>
      <w:numFmt w:val="decimal"/>
      <w:lvlText w:val="%7."/>
      <w:lvlJc w:val="left"/>
      <w:pPr>
        <w:ind w:left="6456" w:hanging="360"/>
      </w:pPr>
    </w:lvl>
    <w:lvl w:ilvl="7" w:tplc="040C0019" w:tentative="1">
      <w:start w:val="1"/>
      <w:numFmt w:val="lowerLetter"/>
      <w:lvlText w:val="%8."/>
      <w:lvlJc w:val="left"/>
      <w:pPr>
        <w:ind w:left="7176" w:hanging="360"/>
      </w:pPr>
    </w:lvl>
    <w:lvl w:ilvl="8" w:tplc="040C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6" w15:restartNumberingAfterBreak="0">
    <w:nsid w:val="65A12A3E"/>
    <w:multiLevelType w:val="multilevel"/>
    <w:tmpl w:val="9664E1CE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6ABC7E45"/>
    <w:multiLevelType w:val="multilevel"/>
    <w:tmpl w:val="EEEEE678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6DA94259"/>
    <w:multiLevelType w:val="hybridMultilevel"/>
    <w:tmpl w:val="2E3050EE"/>
    <w:lvl w:ilvl="0" w:tplc="0C709EF4">
      <w:start w:val="1"/>
      <w:numFmt w:val="decimal"/>
      <w:lvlText w:val="%1.1.1"/>
      <w:lvlJc w:val="left"/>
      <w:pPr>
        <w:ind w:left="717" w:hanging="360"/>
      </w:pPr>
      <w:rPr>
        <w:rFonts w:ascii="Calibri Light" w:hAnsi="Calibri Light" w:hint="default"/>
        <w:b/>
        <w:i w:val="0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85B020C"/>
    <w:multiLevelType w:val="hybridMultilevel"/>
    <w:tmpl w:val="742E8388"/>
    <w:lvl w:ilvl="0" w:tplc="8700ABE8">
      <w:start w:val="1"/>
      <w:numFmt w:val="decimal"/>
      <w:lvlText w:val="%1.1. 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2539BC"/>
    <w:multiLevelType w:val="multilevel"/>
    <w:tmpl w:val="929A8ED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i w:val="0"/>
        <w:sz w:val="32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1" w15:restartNumberingAfterBreak="0">
    <w:nsid w:val="7C2E4675"/>
    <w:multiLevelType w:val="hybridMultilevel"/>
    <w:tmpl w:val="645C93F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D73725A"/>
    <w:multiLevelType w:val="hybridMultilevel"/>
    <w:tmpl w:val="C77C9AF8"/>
    <w:lvl w:ilvl="0" w:tplc="FA867B24">
      <w:numFmt w:val="bullet"/>
      <w:lvlText w:val="-"/>
      <w:lvlJc w:val="left"/>
      <w:pPr>
        <w:ind w:left="1080" w:hanging="360"/>
      </w:pPr>
      <w:rPr>
        <w:rFonts w:ascii="Calibri Light" w:eastAsiaTheme="minorEastAsia" w:hAnsi="Calibri Light" w:cs="Calibri Light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20"/>
  </w:num>
  <w:num w:numId="3">
    <w:abstractNumId w:val="19"/>
  </w:num>
  <w:num w:numId="4">
    <w:abstractNumId w:val="18"/>
  </w:num>
  <w:num w:numId="5">
    <w:abstractNumId w:val="15"/>
  </w:num>
  <w:num w:numId="6">
    <w:abstractNumId w:val="7"/>
  </w:num>
  <w:num w:numId="7">
    <w:abstractNumId w:val="11"/>
  </w:num>
  <w:num w:numId="8">
    <w:abstractNumId w:val="17"/>
  </w:num>
  <w:num w:numId="9">
    <w:abstractNumId w:val="0"/>
  </w:num>
  <w:num w:numId="10">
    <w:abstractNumId w:val="17"/>
    <w:lvlOverride w:ilvl="0">
      <w:startOverride w:val="1"/>
    </w:lvlOverride>
  </w:num>
  <w:num w:numId="11">
    <w:abstractNumId w:val="10"/>
  </w:num>
  <w:num w:numId="12">
    <w:abstractNumId w:val="6"/>
  </w:num>
  <w:num w:numId="13">
    <w:abstractNumId w:val="5"/>
  </w:num>
  <w:num w:numId="14">
    <w:abstractNumId w:val="1"/>
  </w:num>
  <w:num w:numId="15">
    <w:abstractNumId w:val="21"/>
  </w:num>
  <w:num w:numId="16">
    <w:abstractNumId w:val="22"/>
  </w:num>
  <w:num w:numId="17">
    <w:abstractNumId w:val="13"/>
  </w:num>
  <w:num w:numId="1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</w:num>
  <w:num w:numId="21">
    <w:abstractNumId w:val="4"/>
  </w:num>
  <w:num w:numId="22">
    <w:abstractNumId w:val="2"/>
  </w:num>
  <w:num w:numId="23">
    <w:abstractNumId w:val="12"/>
  </w:num>
  <w:num w:numId="24">
    <w:abstractNumId w:val="3"/>
  </w:num>
  <w:num w:numId="2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6"/>
  </w:num>
  <w:num w:numId="27">
    <w:abstractNumId w:val="8"/>
  </w:num>
  <w:num w:numId="28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ahdi">
    <w15:presenceInfo w15:providerId="None" w15:userId="Mahdi"/>
  </w15:person>
  <w15:person w15:author="Imed Ayadi">
    <w15:presenceInfo w15:providerId="None" w15:userId="Imed Ayad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76F9"/>
    <w:rsid w:val="00004CA3"/>
    <w:rsid w:val="00005DD0"/>
    <w:rsid w:val="00012E30"/>
    <w:rsid w:val="00026BD7"/>
    <w:rsid w:val="0002793F"/>
    <w:rsid w:val="00031899"/>
    <w:rsid w:val="00034C30"/>
    <w:rsid w:val="000403E3"/>
    <w:rsid w:val="000453AE"/>
    <w:rsid w:val="000471AB"/>
    <w:rsid w:val="00054A9C"/>
    <w:rsid w:val="000664C6"/>
    <w:rsid w:val="00072AFA"/>
    <w:rsid w:val="0007325A"/>
    <w:rsid w:val="00073401"/>
    <w:rsid w:val="00073E66"/>
    <w:rsid w:val="0007657A"/>
    <w:rsid w:val="00083783"/>
    <w:rsid w:val="0009422A"/>
    <w:rsid w:val="00095619"/>
    <w:rsid w:val="00095B0F"/>
    <w:rsid w:val="000A0A9C"/>
    <w:rsid w:val="000A5FA0"/>
    <w:rsid w:val="000A6E90"/>
    <w:rsid w:val="000B4CBF"/>
    <w:rsid w:val="000C4E52"/>
    <w:rsid w:val="000D029F"/>
    <w:rsid w:val="000D4968"/>
    <w:rsid w:val="000E3DCD"/>
    <w:rsid w:val="000E4630"/>
    <w:rsid w:val="00104064"/>
    <w:rsid w:val="00106A61"/>
    <w:rsid w:val="00106D9D"/>
    <w:rsid w:val="001152E0"/>
    <w:rsid w:val="00115F43"/>
    <w:rsid w:val="00126E51"/>
    <w:rsid w:val="001343A5"/>
    <w:rsid w:val="00136A84"/>
    <w:rsid w:val="00136CDA"/>
    <w:rsid w:val="00143B62"/>
    <w:rsid w:val="00163205"/>
    <w:rsid w:val="0016451B"/>
    <w:rsid w:val="0016629E"/>
    <w:rsid w:val="0018254D"/>
    <w:rsid w:val="00184581"/>
    <w:rsid w:val="00184801"/>
    <w:rsid w:val="00186119"/>
    <w:rsid w:val="001920E0"/>
    <w:rsid w:val="001937EE"/>
    <w:rsid w:val="001962BB"/>
    <w:rsid w:val="001A3DE9"/>
    <w:rsid w:val="001D1CD7"/>
    <w:rsid w:val="001E0AEC"/>
    <w:rsid w:val="001E18B1"/>
    <w:rsid w:val="001F323C"/>
    <w:rsid w:val="001F4436"/>
    <w:rsid w:val="001F7067"/>
    <w:rsid w:val="00201B01"/>
    <w:rsid w:val="00211154"/>
    <w:rsid w:val="00220145"/>
    <w:rsid w:val="002201AA"/>
    <w:rsid w:val="0022345D"/>
    <w:rsid w:val="002335CB"/>
    <w:rsid w:val="00244EC3"/>
    <w:rsid w:val="00245433"/>
    <w:rsid w:val="00255828"/>
    <w:rsid w:val="002577F5"/>
    <w:rsid w:val="00261A8A"/>
    <w:rsid w:val="00264F97"/>
    <w:rsid w:val="00265240"/>
    <w:rsid w:val="00267D0A"/>
    <w:rsid w:val="00286187"/>
    <w:rsid w:val="00287CF6"/>
    <w:rsid w:val="00290BE3"/>
    <w:rsid w:val="002953F4"/>
    <w:rsid w:val="002A187A"/>
    <w:rsid w:val="002A5E18"/>
    <w:rsid w:val="002A60A8"/>
    <w:rsid w:val="002A6B08"/>
    <w:rsid w:val="002A6CA8"/>
    <w:rsid w:val="002A6EAB"/>
    <w:rsid w:val="002B727D"/>
    <w:rsid w:val="002C1007"/>
    <w:rsid w:val="002D1125"/>
    <w:rsid w:val="002D1DC7"/>
    <w:rsid w:val="002D5379"/>
    <w:rsid w:val="002D6179"/>
    <w:rsid w:val="002E5753"/>
    <w:rsid w:val="0030043D"/>
    <w:rsid w:val="003112E1"/>
    <w:rsid w:val="003160DA"/>
    <w:rsid w:val="0033002C"/>
    <w:rsid w:val="00351200"/>
    <w:rsid w:val="00354B4C"/>
    <w:rsid w:val="00362C0B"/>
    <w:rsid w:val="00364537"/>
    <w:rsid w:val="003652F6"/>
    <w:rsid w:val="003717BB"/>
    <w:rsid w:val="00372E92"/>
    <w:rsid w:val="003800D5"/>
    <w:rsid w:val="0039073B"/>
    <w:rsid w:val="00390DBA"/>
    <w:rsid w:val="00392548"/>
    <w:rsid w:val="0039711D"/>
    <w:rsid w:val="00397980"/>
    <w:rsid w:val="003A21A8"/>
    <w:rsid w:val="003A76C2"/>
    <w:rsid w:val="003B342D"/>
    <w:rsid w:val="003C1C28"/>
    <w:rsid w:val="003C25E3"/>
    <w:rsid w:val="003C2725"/>
    <w:rsid w:val="003D031B"/>
    <w:rsid w:val="003D4874"/>
    <w:rsid w:val="003E09E4"/>
    <w:rsid w:val="003E4E36"/>
    <w:rsid w:val="003E6141"/>
    <w:rsid w:val="003F012C"/>
    <w:rsid w:val="003F1782"/>
    <w:rsid w:val="003F752B"/>
    <w:rsid w:val="003F7891"/>
    <w:rsid w:val="00403692"/>
    <w:rsid w:val="0040666A"/>
    <w:rsid w:val="00412928"/>
    <w:rsid w:val="00412990"/>
    <w:rsid w:val="00415B9D"/>
    <w:rsid w:val="00424809"/>
    <w:rsid w:val="00425CE7"/>
    <w:rsid w:val="00437D4C"/>
    <w:rsid w:val="0044086D"/>
    <w:rsid w:val="00440AD9"/>
    <w:rsid w:val="00440B46"/>
    <w:rsid w:val="00441969"/>
    <w:rsid w:val="00445585"/>
    <w:rsid w:val="00452588"/>
    <w:rsid w:val="004538AC"/>
    <w:rsid w:val="004603D6"/>
    <w:rsid w:val="004664AB"/>
    <w:rsid w:val="0046670C"/>
    <w:rsid w:val="00466B7D"/>
    <w:rsid w:val="0047474B"/>
    <w:rsid w:val="00480B10"/>
    <w:rsid w:val="004849E2"/>
    <w:rsid w:val="0049118E"/>
    <w:rsid w:val="004919CC"/>
    <w:rsid w:val="00495551"/>
    <w:rsid w:val="004A075F"/>
    <w:rsid w:val="004A168F"/>
    <w:rsid w:val="004A5E73"/>
    <w:rsid w:val="004A6DF2"/>
    <w:rsid w:val="004A7634"/>
    <w:rsid w:val="004B4041"/>
    <w:rsid w:val="004B5EC1"/>
    <w:rsid w:val="004B7228"/>
    <w:rsid w:val="004C004F"/>
    <w:rsid w:val="004C0AB3"/>
    <w:rsid w:val="004C5869"/>
    <w:rsid w:val="004C5F5F"/>
    <w:rsid w:val="004C764C"/>
    <w:rsid w:val="004D2B02"/>
    <w:rsid w:val="004D41F4"/>
    <w:rsid w:val="00501A32"/>
    <w:rsid w:val="00512448"/>
    <w:rsid w:val="00517BB6"/>
    <w:rsid w:val="005241E2"/>
    <w:rsid w:val="005427C6"/>
    <w:rsid w:val="0056150F"/>
    <w:rsid w:val="00563E3E"/>
    <w:rsid w:val="00566716"/>
    <w:rsid w:val="00586E23"/>
    <w:rsid w:val="005900CA"/>
    <w:rsid w:val="0059777D"/>
    <w:rsid w:val="005A1BAD"/>
    <w:rsid w:val="005A457D"/>
    <w:rsid w:val="005B0550"/>
    <w:rsid w:val="005B5B15"/>
    <w:rsid w:val="005B62CF"/>
    <w:rsid w:val="005C38D3"/>
    <w:rsid w:val="005D5783"/>
    <w:rsid w:val="005D72A6"/>
    <w:rsid w:val="005E1BC0"/>
    <w:rsid w:val="005E1D5C"/>
    <w:rsid w:val="005E2BBA"/>
    <w:rsid w:val="005E74A0"/>
    <w:rsid w:val="005F39AC"/>
    <w:rsid w:val="005F4C30"/>
    <w:rsid w:val="00606061"/>
    <w:rsid w:val="006133F2"/>
    <w:rsid w:val="0061778E"/>
    <w:rsid w:val="00621BBA"/>
    <w:rsid w:val="0063426F"/>
    <w:rsid w:val="00635121"/>
    <w:rsid w:val="0063789C"/>
    <w:rsid w:val="006509F9"/>
    <w:rsid w:val="00657011"/>
    <w:rsid w:val="0065783E"/>
    <w:rsid w:val="006632F9"/>
    <w:rsid w:val="00671504"/>
    <w:rsid w:val="0067594C"/>
    <w:rsid w:val="006765B2"/>
    <w:rsid w:val="00684A51"/>
    <w:rsid w:val="00684DD5"/>
    <w:rsid w:val="00696B9C"/>
    <w:rsid w:val="006A5EDE"/>
    <w:rsid w:val="006A6E59"/>
    <w:rsid w:val="006A7D54"/>
    <w:rsid w:val="006B484C"/>
    <w:rsid w:val="006B657D"/>
    <w:rsid w:val="006D5918"/>
    <w:rsid w:val="006D69E8"/>
    <w:rsid w:val="006D7B6E"/>
    <w:rsid w:val="006E0FA7"/>
    <w:rsid w:val="006E5ECF"/>
    <w:rsid w:val="006F71B2"/>
    <w:rsid w:val="00702C64"/>
    <w:rsid w:val="00707F16"/>
    <w:rsid w:val="007179ED"/>
    <w:rsid w:val="007230E2"/>
    <w:rsid w:val="00732DE3"/>
    <w:rsid w:val="00732E51"/>
    <w:rsid w:val="00734DD7"/>
    <w:rsid w:val="00735A48"/>
    <w:rsid w:val="00757B7A"/>
    <w:rsid w:val="007658FF"/>
    <w:rsid w:val="00765B0A"/>
    <w:rsid w:val="00771308"/>
    <w:rsid w:val="007738CC"/>
    <w:rsid w:val="007746CA"/>
    <w:rsid w:val="00781536"/>
    <w:rsid w:val="007851DA"/>
    <w:rsid w:val="00790720"/>
    <w:rsid w:val="007942AA"/>
    <w:rsid w:val="00795739"/>
    <w:rsid w:val="007967D0"/>
    <w:rsid w:val="007A145D"/>
    <w:rsid w:val="007A1D30"/>
    <w:rsid w:val="007A2138"/>
    <w:rsid w:val="007B24EA"/>
    <w:rsid w:val="007B47B1"/>
    <w:rsid w:val="007B6992"/>
    <w:rsid w:val="007B753E"/>
    <w:rsid w:val="007C052D"/>
    <w:rsid w:val="007C7F39"/>
    <w:rsid w:val="007D150E"/>
    <w:rsid w:val="007D5F3F"/>
    <w:rsid w:val="007D616A"/>
    <w:rsid w:val="007D63B5"/>
    <w:rsid w:val="007D67A4"/>
    <w:rsid w:val="007E0D0B"/>
    <w:rsid w:val="007E5744"/>
    <w:rsid w:val="007F2485"/>
    <w:rsid w:val="007F55B7"/>
    <w:rsid w:val="00812B66"/>
    <w:rsid w:val="00816470"/>
    <w:rsid w:val="008232E5"/>
    <w:rsid w:val="00884AFA"/>
    <w:rsid w:val="008859BC"/>
    <w:rsid w:val="008A787B"/>
    <w:rsid w:val="008B0677"/>
    <w:rsid w:val="008B40CE"/>
    <w:rsid w:val="008E4862"/>
    <w:rsid w:val="008E59D3"/>
    <w:rsid w:val="008F006B"/>
    <w:rsid w:val="008F0704"/>
    <w:rsid w:val="008F1C31"/>
    <w:rsid w:val="008F40E3"/>
    <w:rsid w:val="008F657D"/>
    <w:rsid w:val="008F793B"/>
    <w:rsid w:val="00900597"/>
    <w:rsid w:val="0091554D"/>
    <w:rsid w:val="00916C4D"/>
    <w:rsid w:val="009224D6"/>
    <w:rsid w:val="00927158"/>
    <w:rsid w:val="0093795B"/>
    <w:rsid w:val="00945129"/>
    <w:rsid w:val="009625D1"/>
    <w:rsid w:val="009776E9"/>
    <w:rsid w:val="00985539"/>
    <w:rsid w:val="009870FE"/>
    <w:rsid w:val="00991738"/>
    <w:rsid w:val="00991FD9"/>
    <w:rsid w:val="009A1327"/>
    <w:rsid w:val="009A308D"/>
    <w:rsid w:val="009A63F6"/>
    <w:rsid w:val="009B1EA9"/>
    <w:rsid w:val="009B6138"/>
    <w:rsid w:val="009B7A5C"/>
    <w:rsid w:val="009C7019"/>
    <w:rsid w:val="009C7206"/>
    <w:rsid w:val="009D393B"/>
    <w:rsid w:val="009D59E5"/>
    <w:rsid w:val="009E6AC3"/>
    <w:rsid w:val="009E6D37"/>
    <w:rsid w:val="009F10BA"/>
    <w:rsid w:val="009F743E"/>
    <w:rsid w:val="00A15125"/>
    <w:rsid w:val="00A23363"/>
    <w:rsid w:val="00A27C25"/>
    <w:rsid w:val="00A3064A"/>
    <w:rsid w:val="00A309B4"/>
    <w:rsid w:val="00A340A1"/>
    <w:rsid w:val="00A376F9"/>
    <w:rsid w:val="00A42C32"/>
    <w:rsid w:val="00A469F3"/>
    <w:rsid w:val="00A47E9F"/>
    <w:rsid w:val="00A7009F"/>
    <w:rsid w:val="00A7192F"/>
    <w:rsid w:val="00A734E7"/>
    <w:rsid w:val="00A80801"/>
    <w:rsid w:val="00A903A1"/>
    <w:rsid w:val="00A94DFD"/>
    <w:rsid w:val="00A96E53"/>
    <w:rsid w:val="00AA268A"/>
    <w:rsid w:val="00AB4C63"/>
    <w:rsid w:val="00AB68C1"/>
    <w:rsid w:val="00AB6D85"/>
    <w:rsid w:val="00AF18A3"/>
    <w:rsid w:val="00AF31F9"/>
    <w:rsid w:val="00B032CA"/>
    <w:rsid w:val="00B03A11"/>
    <w:rsid w:val="00B05485"/>
    <w:rsid w:val="00B1445E"/>
    <w:rsid w:val="00B231DB"/>
    <w:rsid w:val="00B2330D"/>
    <w:rsid w:val="00B32BF3"/>
    <w:rsid w:val="00B34A27"/>
    <w:rsid w:val="00B34F16"/>
    <w:rsid w:val="00B364DA"/>
    <w:rsid w:val="00B61CB8"/>
    <w:rsid w:val="00B62CA8"/>
    <w:rsid w:val="00B641E7"/>
    <w:rsid w:val="00B6676E"/>
    <w:rsid w:val="00B67CA5"/>
    <w:rsid w:val="00B712D3"/>
    <w:rsid w:val="00B7727F"/>
    <w:rsid w:val="00B81367"/>
    <w:rsid w:val="00B87237"/>
    <w:rsid w:val="00B87552"/>
    <w:rsid w:val="00B926EE"/>
    <w:rsid w:val="00B92CD2"/>
    <w:rsid w:val="00BA5F15"/>
    <w:rsid w:val="00BB2C4B"/>
    <w:rsid w:val="00BB5FEF"/>
    <w:rsid w:val="00BB6BB7"/>
    <w:rsid w:val="00BE71F9"/>
    <w:rsid w:val="00BF73B3"/>
    <w:rsid w:val="00BF77EF"/>
    <w:rsid w:val="00C049C5"/>
    <w:rsid w:val="00C07D2F"/>
    <w:rsid w:val="00C13DBB"/>
    <w:rsid w:val="00C140C0"/>
    <w:rsid w:val="00C1740B"/>
    <w:rsid w:val="00C20C2A"/>
    <w:rsid w:val="00C20D3E"/>
    <w:rsid w:val="00C21D15"/>
    <w:rsid w:val="00C2279A"/>
    <w:rsid w:val="00C22D87"/>
    <w:rsid w:val="00C31F0F"/>
    <w:rsid w:val="00C422AE"/>
    <w:rsid w:val="00C42FEA"/>
    <w:rsid w:val="00C560AE"/>
    <w:rsid w:val="00C57136"/>
    <w:rsid w:val="00C67F0D"/>
    <w:rsid w:val="00C70717"/>
    <w:rsid w:val="00C729CF"/>
    <w:rsid w:val="00C80C75"/>
    <w:rsid w:val="00C80C83"/>
    <w:rsid w:val="00C816C8"/>
    <w:rsid w:val="00C877ED"/>
    <w:rsid w:val="00C90820"/>
    <w:rsid w:val="00C96DCA"/>
    <w:rsid w:val="00C97966"/>
    <w:rsid w:val="00CA311B"/>
    <w:rsid w:val="00CA5EA7"/>
    <w:rsid w:val="00CB2764"/>
    <w:rsid w:val="00CB6972"/>
    <w:rsid w:val="00CE14BF"/>
    <w:rsid w:val="00CE5478"/>
    <w:rsid w:val="00CE70A4"/>
    <w:rsid w:val="00CF1A9E"/>
    <w:rsid w:val="00CF2254"/>
    <w:rsid w:val="00CF5EEF"/>
    <w:rsid w:val="00CF6F12"/>
    <w:rsid w:val="00D01ADA"/>
    <w:rsid w:val="00D0265B"/>
    <w:rsid w:val="00D05C10"/>
    <w:rsid w:val="00D07D16"/>
    <w:rsid w:val="00D15FA3"/>
    <w:rsid w:val="00D311B1"/>
    <w:rsid w:val="00D37283"/>
    <w:rsid w:val="00D41549"/>
    <w:rsid w:val="00D47472"/>
    <w:rsid w:val="00D532FD"/>
    <w:rsid w:val="00D5626C"/>
    <w:rsid w:val="00D64BD9"/>
    <w:rsid w:val="00D701FD"/>
    <w:rsid w:val="00D7375C"/>
    <w:rsid w:val="00D74A5E"/>
    <w:rsid w:val="00D80CE2"/>
    <w:rsid w:val="00D84A15"/>
    <w:rsid w:val="00D92DBD"/>
    <w:rsid w:val="00D95E84"/>
    <w:rsid w:val="00D9777D"/>
    <w:rsid w:val="00DA1A62"/>
    <w:rsid w:val="00DA1DBA"/>
    <w:rsid w:val="00DA463F"/>
    <w:rsid w:val="00DB589F"/>
    <w:rsid w:val="00DB636F"/>
    <w:rsid w:val="00DC29EA"/>
    <w:rsid w:val="00DC65F3"/>
    <w:rsid w:val="00DE6C42"/>
    <w:rsid w:val="00E00245"/>
    <w:rsid w:val="00E03C66"/>
    <w:rsid w:val="00E05923"/>
    <w:rsid w:val="00E10205"/>
    <w:rsid w:val="00E275A0"/>
    <w:rsid w:val="00E30243"/>
    <w:rsid w:val="00E4698E"/>
    <w:rsid w:val="00E57D84"/>
    <w:rsid w:val="00E72E0A"/>
    <w:rsid w:val="00E7441A"/>
    <w:rsid w:val="00EB101C"/>
    <w:rsid w:val="00EB2F2A"/>
    <w:rsid w:val="00EB7EE6"/>
    <w:rsid w:val="00EC0F60"/>
    <w:rsid w:val="00ED1748"/>
    <w:rsid w:val="00ED4334"/>
    <w:rsid w:val="00ED7DA4"/>
    <w:rsid w:val="00EF07E1"/>
    <w:rsid w:val="00EF0C69"/>
    <w:rsid w:val="00EF722D"/>
    <w:rsid w:val="00EF7EAA"/>
    <w:rsid w:val="00F001F2"/>
    <w:rsid w:val="00F02ACF"/>
    <w:rsid w:val="00F063DB"/>
    <w:rsid w:val="00F1002D"/>
    <w:rsid w:val="00F10F38"/>
    <w:rsid w:val="00F17BC5"/>
    <w:rsid w:val="00F21164"/>
    <w:rsid w:val="00F3179D"/>
    <w:rsid w:val="00F36DB7"/>
    <w:rsid w:val="00F371B9"/>
    <w:rsid w:val="00F4115E"/>
    <w:rsid w:val="00F44009"/>
    <w:rsid w:val="00F52A5C"/>
    <w:rsid w:val="00F61E6E"/>
    <w:rsid w:val="00F64EDB"/>
    <w:rsid w:val="00F70F87"/>
    <w:rsid w:val="00F807BA"/>
    <w:rsid w:val="00F849D4"/>
    <w:rsid w:val="00F84F3B"/>
    <w:rsid w:val="00F85E05"/>
    <w:rsid w:val="00F90B02"/>
    <w:rsid w:val="00F9358E"/>
    <w:rsid w:val="00FA1A53"/>
    <w:rsid w:val="00FA390F"/>
    <w:rsid w:val="00FA4466"/>
    <w:rsid w:val="00FB7691"/>
    <w:rsid w:val="00FC027B"/>
    <w:rsid w:val="00FC183A"/>
    <w:rsid w:val="00FC734F"/>
    <w:rsid w:val="00FD42C2"/>
    <w:rsid w:val="00FE5B2E"/>
    <w:rsid w:val="00FE6891"/>
    <w:rsid w:val="00FF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17FD1CE"/>
  <w14:defaultImageDpi w14:val="300"/>
  <w15:docId w15:val="{76729EC5-72AA-4C4C-96F7-28BA90417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GB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E90"/>
    <w:pPr>
      <w:spacing w:line="276" w:lineRule="auto"/>
    </w:pPr>
    <w:rPr>
      <w:rFonts w:ascii="Calibri Light" w:hAnsi="Calibri Light"/>
      <w:lang w:val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C25E3"/>
    <w:pPr>
      <w:keepNext/>
      <w:keepLines/>
      <w:numPr>
        <w:numId w:val="28"/>
      </w:numPr>
      <w:spacing w:before="480" w:after="240"/>
      <w:outlineLvl w:val="0"/>
    </w:pPr>
    <w:rPr>
      <w:rFonts w:eastAsiaTheme="majorEastAsia" w:cs="Calibri Light"/>
      <w:b/>
      <w:smallCaps/>
      <w:sz w:val="32"/>
      <w:szCs w:val="32"/>
    </w:rPr>
  </w:style>
  <w:style w:type="paragraph" w:styleId="Titre2">
    <w:name w:val="heading 2"/>
    <w:basedOn w:val="Titre1"/>
    <w:next w:val="Normal"/>
    <w:link w:val="Titre2Car"/>
    <w:autoRedefine/>
    <w:uiPriority w:val="9"/>
    <w:unhideWhenUsed/>
    <w:qFormat/>
    <w:rsid w:val="00E05923"/>
    <w:pPr>
      <w:numPr>
        <w:ilvl w:val="1"/>
      </w:numPr>
      <w:outlineLvl w:val="1"/>
    </w:pPr>
    <w:rPr>
      <w:sz w:val="28"/>
      <w:szCs w:val="28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3C25E3"/>
    <w:pPr>
      <w:keepNext/>
      <w:keepLines/>
      <w:numPr>
        <w:ilvl w:val="2"/>
        <w:numId w:val="28"/>
      </w:numPr>
      <w:spacing w:before="240" w:after="120"/>
      <w:outlineLvl w:val="2"/>
    </w:pPr>
    <w:rPr>
      <w:rFonts w:eastAsiaTheme="majorEastAsia" w:cs="Calibri Light"/>
      <w:b/>
      <w:sz w:val="28"/>
      <w:szCs w:val="28"/>
    </w:rPr>
  </w:style>
  <w:style w:type="paragraph" w:styleId="Titre4">
    <w:name w:val="heading 4"/>
    <w:basedOn w:val="Normal"/>
    <w:next w:val="Normal"/>
    <w:link w:val="Titre4Car"/>
    <w:autoRedefine/>
    <w:uiPriority w:val="9"/>
    <w:unhideWhenUsed/>
    <w:qFormat/>
    <w:rsid w:val="00F371B9"/>
    <w:pPr>
      <w:keepNext/>
      <w:keepLines/>
      <w:numPr>
        <w:ilvl w:val="3"/>
        <w:numId w:val="8"/>
      </w:numPr>
      <w:spacing w:before="120" w:after="120"/>
      <w:outlineLvl w:val="3"/>
    </w:pPr>
    <w:rPr>
      <w:rFonts w:eastAsiaTheme="majorEastAsia" w:cstheme="majorBidi"/>
      <w:b/>
      <w:iCs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19CC"/>
    <w:pPr>
      <w:keepNext/>
      <w:keepLines/>
      <w:numPr>
        <w:ilvl w:val="4"/>
        <w:numId w:val="8"/>
      </w:numPr>
      <w:spacing w:before="40"/>
      <w:outlineLvl w:val="4"/>
    </w:pPr>
    <w:rPr>
      <w:rFonts w:asciiTheme="majorHAnsi" w:eastAsiaTheme="majorEastAsia" w:hAnsiTheme="majorHAnsi" w:cstheme="majorBidi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342D"/>
    <w:pPr>
      <w:keepNext/>
      <w:keepLines/>
      <w:numPr>
        <w:ilvl w:val="5"/>
        <w:numId w:val="8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342D"/>
    <w:pPr>
      <w:keepNext/>
      <w:keepLines/>
      <w:numPr>
        <w:ilvl w:val="6"/>
        <w:numId w:val="8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342D"/>
    <w:pPr>
      <w:keepNext/>
      <w:keepLines/>
      <w:numPr>
        <w:ilvl w:val="7"/>
        <w:numId w:val="8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342D"/>
    <w:pPr>
      <w:keepNext/>
      <w:keepLines/>
      <w:numPr>
        <w:ilvl w:val="8"/>
        <w:numId w:val="8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734DD7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34DD7"/>
    <w:rPr>
      <w:rFonts w:ascii="Lucida Grande" w:hAnsi="Lucida Grande" w:cs="Lucida Grande"/>
      <w:sz w:val="18"/>
      <w:szCs w:val="18"/>
      <w:lang w:val="fr-FR"/>
    </w:rPr>
  </w:style>
  <w:style w:type="character" w:styleId="Lienhypertexte">
    <w:name w:val="Hyperlink"/>
    <w:basedOn w:val="Policepardfaut"/>
    <w:uiPriority w:val="99"/>
    <w:unhideWhenUsed/>
    <w:rsid w:val="002953F4"/>
    <w:rPr>
      <w:color w:val="0000FF" w:themeColor="hyperlink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2953F4"/>
    <w:rPr>
      <w:color w:val="800080" w:themeColor="followed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560AE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560AE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560AE"/>
    <w:rPr>
      <w:lang w:val="fr-FR"/>
    </w:rPr>
  </w:style>
  <w:style w:type="paragraph" w:styleId="Sansinterligne">
    <w:name w:val="No Spacing"/>
    <w:uiPriority w:val="1"/>
    <w:qFormat/>
    <w:rsid w:val="009D393B"/>
    <w:rPr>
      <w:rFonts w:ascii="Calibri Light" w:hAnsi="Calibri Light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3C25E3"/>
    <w:rPr>
      <w:rFonts w:ascii="Calibri Light" w:eastAsiaTheme="majorEastAsia" w:hAnsi="Calibri Light" w:cs="Calibri Light"/>
      <w:b/>
      <w:smallCaps/>
      <w:sz w:val="32"/>
      <w:szCs w:val="32"/>
      <w:lang w:val="fr-FR"/>
    </w:rPr>
  </w:style>
  <w:style w:type="paragraph" w:styleId="Titre">
    <w:name w:val="Title"/>
    <w:basedOn w:val="Normal"/>
    <w:next w:val="Normal"/>
    <w:link w:val="TitreCar"/>
    <w:uiPriority w:val="10"/>
    <w:qFormat/>
    <w:rsid w:val="009D393B"/>
    <w:pPr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393B"/>
    <w:rPr>
      <w:rFonts w:ascii="Calibri Light" w:eastAsiaTheme="majorEastAsia" w:hAnsi="Calibri Light" w:cstheme="majorBidi"/>
      <w:spacing w:val="-10"/>
      <w:kern w:val="28"/>
      <w:sz w:val="32"/>
      <w:szCs w:val="5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E05923"/>
    <w:rPr>
      <w:rFonts w:ascii="Calibri Light" w:eastAsiaTheme="majorEastAsia" w:hAnsi="Calibri Light" w:cs="Calibri Light"/>
      <w:b/>
      <w:smallCaps/>
      <w:sz w:val="28"/>
      <w:szCs w:val="28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3C25E3"/>
    <w:rPr>
      <w:rFonts w:ascii="Calibri Light" w:eastAsiaTheme="majorEastAsia" w:hAnsi="Calibri Light" w:cs="Calibri Light"/>
      <w:b/>
      <w:sz w:val="28"/>
      <w:szCs w:val="28"/>
      <w:lang w:val="fr-FR"/>
    </w:rPr>
  </w:style>
  <w:style w:type="paragraph" w:customStyle="1" w:styleId="EFLdestinataire">
    <w:name w:val="EFLdestinataire"/>
    <w:basedOn w:val="EFLnormal"/>
    <w:rsid w:val="0022345D"/>
    <w:pPr>
      <w:ind w:left="5387"/>
      <w:contextualSpacing/>
      <w:jc w:val="left"/>
    </w:pPr>
  </w:style>
  <w:style w:type="paragraph" w:customStyle="1" w:styleId="EFLexpediteur">
    <w:name w:val="EFLexpediteur"/>
    <w:basedOn w:val="EFLnormal"/>
    <w:rsid w:val="0022345D"/>
    <w:pPr>
      <w:ind w:right="4536"/>
      <w:contextualSpacing/>
      <w:jc w:val="left"/>
    </w:pPr>
  </w:style>
  <w:style w:type="paragraph" w:customStyle="1" w:styleId="EFLdate">
    <w:name w:val="EFLdate"/>
    <w:basedOn w:val="EFLnormal"/>
    <w:rsid w:val="0022345D"/>
    <w:pPr>
      <w:ind w:left="5387"/>
      <w:jc w:val="left"/>
    </w:pPr>
  </w:style>
  <w:style w:type="paragraph" w:customStyle="1" w:styleId="EFLformuledepolitesse">
    <w:name w:val="EFLformuledepolitesse"/>
    <w:basedOn w:val="EFLnormal"/>
    <w:rsid w:val="0022345D"/>
    <w:pPr>
      <w:spacing w:before="560"/>
    </w:pPr>
  </w:style>
  <w:style w:type="paragraph" w:customStyle="1" w:styleId="EFLnormal">
    <w:name w:val="EFLnormal"/>
    <w:basedOn w:val="Normal"/>
    <w:link w:val="EFLnormalCar"/>
    <w:rsid w:val="0022345D"/>
    <w:pPr>
      <w:autoSpaceDE w:val="0"/>
      <w:autoSpaceDN w:val="0"/>
      <w:spacing w:before="120" w:line="260" w:lineRule="exact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paragraph" w:customStyle="1" w:styleId="EFLtitredestinataire">
    <w:name w:val="EFLtitredestinataire"/>
    <w:basedOn w:val="EFLnormal"/>
    <w:rsid w:val="0022345D"/>
    <w:pPr>
      <w:spacing w:before="440" w:after="240"/>
    </w:pPr>
  </w:style>
  <w:style w:type="paragraph" w:customStyle="1" w:styleId="EFLreferencespiecesjointes">
    <w:name w:val="EFLreferencespiecesjointes"/>
    <w:basedOn w:val="EFLnormal"/>
    <w:rsid w:val="0022345D"/>
    <w:pPr>
      <w:contextualSpacing/>
    </w:pPr>
    <w:rPr>
      <w:b/>
      <w:bCs/>
    </w:rPr>
  </w:style>
  <w:style w:type="paragraph" w:customStyle="1" w:styleId="EFLitemtiret">
    <w:name w:val="EFLitemtiret"/>
    <w:basedOn w:val="Normal"/>
    <w:rsid w:val="0022345D"/>
    <w:pPr>
      <w:numPr>
        <w:numId w:val="1"/>
      </w:numPr>
      <w:autoSpaceDE w:val="0"/>
      <w:autoSpaceDN w:val="0"/>
      <w:spacing w:line="260" w:lineRule="exact"/>
      <w:ind w:left="284" w:firstLine="142"/>
      <w:jc w:val="both"/>
    </w:pPr>
    <w:rPr>
      <w:rFonts w:ascii="Times New Roman" w:eastAsia="Times New Roman" w:hAnsi="Times New Roman" w:cs="Times New Roman"/>
      <w:color w:val="000000"/>
      <w:sz w:val="22"/>
      <w:szCs w:val="22"/>
    </w:rPr>
  </w:style>
  <w:style w:type="character" w:customStyle="1" w:styleId="EFLnormalCar">
    <w:name w:val="EFLnormal Car"/>
    <w:link w:val="EFLnormal"/>
    <w:rsid w:val="0022345D"/>
    <w:rPr>
      <w:rFonts w:ascii="Times New Roman" w:eastAsia="Times New Roman" w:hAnsi="Times New Roman" w:cs="Times New Roman"/>
      <w:color w:val="000000"/>
      <w:sz w:val="22"/>
      <w:szCs w:val="22"/>
      <w:lang w:val="fr-FR"/>
    </w:rPr>
  </w:style>
  <w:style w:type="paragraph" w:customStyle="1" w:styleId="EFLsignatureunique">
    <w:name w:val="EFLsignatureunique"/>
    <w:basedOn w:val="EFLnormal"/>
    <w:rsid w:val="0022345D"/>
    <w:pPr>
      <w:keepNext/>
      <w:spacing w:before="240"/>
      <w:jc w:val="right"/>
    </w:pPr>
  </w:style>
  <w:style w:type="character" w:customStyle="1" w:styleId="Titre4Car">
    <w:name w:val="Titre 4 Car"/>
    <w:basedOn w:val="Policepardfaut"/>
    <w:link w:val="Titre4"/>
    <w:uiPriority w:val="9"/>
    <w:rsid w:val="00F371B9"/>
    <w:rPr>
      <w:rFonts w:ascii="Calibri Light" w:eastAsiaTheme="majorEastAsia" w:hAnsi="Calibri Light" w:cstheme="majorBidi"/>
      <w:b/>
      <w:iCs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393B"/>
    <w:pPr>
      <w:numPr>
        <w:ilvl w:val="1"/>
      </w:numPr>
      <w:spacing w:after="160"/>
    </w:pPr>
    <w:rPr>
      <w:color w:val="5A5A5A" w:themeColor="text1" w:themeTint="A5"/>
      <w:spacing w:val="15"/>
      <w:sz w:val="28"/>
      <w:szCs w:val="22"/>
    </w:rPr>
  </w:style>
  <w:style w:type="character" w:customStyle="1" w:styleId="Sous-titreCar">
    <w:name w:val="Sous-titre Car"/>
    <w:basedOn w:val="Policepardfaut"/>
    <w:link w:val="Sous-titre"/>
    <w:uiPriority w:val="11"/>
    <w:rsid w:val="009D393B"/>
    <w:rPr>
      <w:rFonts w:ascii="Calibri Light" w:hAnsi="Calibri Light"/>
      <w:color w:val="5A5A5A" w:themeColor="text1" w:themeTint="A5"/>
      <w:spacing w:val="15"/>
      <w:sz w:val="28"/>
      <w:szCs w:val="22"/>
      <w:lang w:val="fr-FR"/>
    </w:rPr>
  </w:style>
  <w:style w:type="character" w:styleId="Accentuationlgre">
    <w:name w:val="Subtle Emphasis"/>
    <w:basedOn w:val="Policepardfaut"/>
    <w:uiPriority w:val="19"/>
    <w:qFormat/>
    <w:rsid w:val="009D393B"/>
    <w:rPr>
      <w:rFonts w:ascii="Calibri Light" w:hAnsi="Calibri Light"/>
      <w:i/>
      <w:iCs/>
      <w:color w:val="404040" w:themeColor="text1" w:themeTint="BF"/>
      <w:sz w:val="24"/>
    </w:rPr>
  </w:style>
  <w:style w:type="character" w:styleId="Accentuation">
    <w:name w:val="Emphasis"/>
    <w:basedOn w:val="Policepardfaut"/>
    <w:uiPriority w:val="20"/>
    <w:qFormat/>
    <w:rsid w:val="009D393B"/>
    <w:rPr>
      <w:rFonts w:ascii="Calibri Light" w:hAnsi="Calibri Light"/>
      <w:i/>
      <w:iCs/>
      <w:sz w:val="24"/>
    </w:rPr>
  </w:style>
  <w:style w:type="character" w:styleId="Accentuationintense">
    <w:name w:val="Intense Emphasis"/>
    <w:basedOn w:val="Policepardfaut"/>
    <w:uiPriority w:val="21"/>
    <w:qFormat/>
    <w:rsid w:val="009D393B"/>
    <w:rPr>
      <w:rFonts w:ascii="Calibri Light" w:hAnsi="Calibri Light"/>
      <w:i/>
      <w:iCs/>
      <w:color w:val="4F81BD" w:themeColor="accent1"/>
      <w:sz w:val="24"/>
    </w:rPr>
  </w:style>
  <w:style w:type="character" w:styleId="lev">
    <w:name w:val="Strong"/>
    <w:basedOn w:val="Policepardfaut"/>
    <w:uiPriority w:val="22"/>
    <w:qFormat/>
    <w:rsid w:val="009D393B"/>
    <w:rPr>
      <w:rFonts w:ascii="Calibri Light" w:hAnsi="Calibri Light"/>
      <w:b/>
      <w:bCs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9D393B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393B"/>
    <w:rPr>
      <w:rFonts w:ascii="Calibri Light" w:hAnsi="Calibri Light"/>
      <w:i/>
      <w:iCs/>
      <w:color w:val="404040" w:themeColor="text1" w:themeTint="BF"/>
      <w:lang w:val="fr-FR"/>
    </w:rPr>
  </w:style>
  <w:style w:type="character" w:styleId="Rfrencelgre">
    <w:name w:val="Subtle Reference"/>
    <w:basedOn w:val="Policepardfaut"/>
    <w:uiPriority w:val="31"/>
    <w:qFormat/>
    <w:rsid w:val="009D393B"/>
    <w:rPr>
      <w:rFonts w:ascii="Calibri Light" w:hAnsi="Calibri Light"/>
      <w:smallCaps/>
      <w:color w:val="5A5A5A" w:themeColor="text1" w:themeTint="A5"/>
      <w:sz w:val="24"/>
    </w:rPr>
  </w:style>
  <w:style w:type="character" w:styleId="Rfrenceintense">
    <w:name w:val="Intense Reference"/>
    <w:basedOn w:val="Policepardfaut"/>
    <w:uiPriority w:val="32"/>
    <w:qFormat/>
    <w:rsid w:val="009D393B"/>
    <w:rPr>
      <w:rFonts w:ascii="Calibri Light" w:hAnsi="Calibri Light"/>
      <w:b/>
      <w:bCs/>
      <w:smallCaps/>
      <w:color w:val="4F81BD" w:themeColor="accent1"/>
      <w:spacing w:val="5"/>
      <w:sz w:val="24"/>
    </w:rPr>
  </w:style>
  <w:style w:type="character" w:styleId="Titredulivre">
    <w:name w:val="Book Title"/>
    <w:basedOn w:val="Policepardfaut"/>
    <w:uiPriority w:val="33"/>
    <w:qFormat/>
    <w:rsid w:val="009D393B"/>
    <w:rPr>
      <w:rFonts w:ascii="Calibri Light" w:hAnsi="Calibri Light"/>
      <w:b/>
      <w:bCs/>
      <w:i/>
      <w:iCs/>
      <w:spacing w:val="5"/>
      <w:sz w:val="24"/>
    </w:rPr>
  </w:style>
  <w:style w:type="paragraph" w:styleId="Paragraphedeliste">
    <w:name w:val="List Paragraph"/>
    <w:basedOn w:val="Normal"/>
    <w:uiPriority w:val="34"/>
    <w:qFormat/>
    <w:rsid w:val="009D393B"/>
    <w:pPr>
      <w:ind w:left="720"/>
      <w:contextualSpacing/>
    </w:pPr>
  </w:style>
  <w:style w:type="character" w:customStyle="1" w:styleId="Titre5Car">
    <w:name w:val="Titre 5 Car"/>
    <w:basedOn w:val="Policepardfaut"/>
    <w:link w:val="Titre5"/>
    <w:uiPriority w:val="9"/>
    <w:semiHidden/>
    <w:rsid w:val="004919CC"/>
    <w:rPr>
      <w:rFonts w:asciiTheme="majorHAnsi" w:eastAsiaTheme="majorEastAsia" w:hAnsiTheme="majorHAnsi" w:cstheme="majorBidi"/>
      <w:lang w:val="fr-FR"/>
    </w:rPr>
  </w:style>
  <w:style w:type="table" w:styleId="Grilledutableau">
    <w:name w:val="Table Grid"/>
    <w:basedOn w:val="TableauNormal"/>
    <w:uiPriority w:val="59"/>
    <w:rsid w:val="00106D9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detabledesmatires">
    <w:name w:val="TOC Heading"/>
    <w:basedOn w:val="Titre1"/>
    <w:next w:val="Normal"/>
    <w:uiPriority w:val="39"/>
    <w:unhideWhenUsed/>
    <w:qFormat/>
    <w:rsid w:val="00106D9D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</w:rPr>
  </w:style>
  <w:style w:type="paragraph" w:styleId="TM1">
    <w:name w:val="toc 1"/>
    <w:basedOn w:val="Normal"/>
    <w:next w:val="Normal"/>
    <w:autoRedefine/>
    <w:uiPriority w:val="39"/>
    <w:unhideWhenUsed/>
    <w:rsid w:val="00106D9D"/>
    <w:pPr>
      <w:tabs>
        <w:tab w:val="left" w:pos="440"/>
        <w:tab w:val="right" w:leader="dot" w:pos="9056"/>
      </w:tabs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06D9D"/>
    <w:pPr>
      <w:tabs>
        <w:tab w:val="left" w:pos="567"/>
        <w:tab w:val="left" w:pos="660"/>
        <w:tab w:val="right" w:leader="dot" w:pos="9056"/>
      </w:tabs>
      <w:spacing w:after="100"/>
    </w:pPr>
  </w:style>
  <w:style w:type="paragraph" w:styleId="TM3">
    <w:name w:val="toc 3"/>
    <w:basedOn w:val="Normal"/>
    <w:next w:val="Normal"/>
    <w:autoRedefine/>
    <w:uiPriority w:val="39"/>
    <w:unhideWhenUsed/>
    <w:rsid w:val="00106D9D"/>
    <w:pPr>
      <w:tabs>
        <w:tab w:val="left" w:pos="880"/>
        <w:tab w:val="right" w:leader="dot" w:pos="9056"/>
      </w:tabs>
      <w:spacing w:after="100"/>
    </w:pPr>
  </w:style>
  <w:style w:type="character" w:styleId="Marquedecommentaire">
    <w:name w:val="annotation reference"/>
    <w:basedOn w:val="Policepardfaut"/>
    <w:uiPriority w:val="99"/>
    <w:semiHidden/>
    <w:unhideWhenUsed/>
    <w:rsid w:val="00AA268A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AA268A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AA268A"/>
    <w:rPr>
      <w:rFonts w:ascii="Calibri Light" w:hAnsi="Calibri Light"/>
      <w:sz w:val="20"/>
      <w:szCs w:val="20"/>
      <w:lang w:val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A268A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A268A"/>
    <w:rPr>
      <w:rFonts w:ascii="Calibri Light" w:hAnsi="Calibri Light"/>
      <w:b/>
      <w:bCs/>
      <w:sz w:val="20"/>
      <w:szCs w:val="20"/>
      <w:lang w:val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3B342D"/>
    <w:rPr>
      <w:rFonts w:asciiTheme="majorHAnsi" w:eastAsiaTheme="majorEastAsia" w:hAnsiTheme="majorHAnsi" w:cstheme="majorBidi"/>
      <w:color w:val="243F60" w:themeColor="accent1" w:themeShade="7F"/>
      <w:lang w:val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3B342D"/>
    <w:rPr>
      <w:rFonts w:asciiTheme="majorHAnsi" w:eastAsiaTheme="majorEastAsia" w:hAnsiTheme="majorHAnsi" w:cstheme="majorBidi"/>
      <w:i/>
      <w:iCs/>
      <w:color w:val="243F60" w:themeColor="accent1" w:themeShade="7F"/>
      <w:lang w:val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3B342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3B342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Lgende">
    <w:name w:val="caption"/>
    <w:basedOn w:val="Normal"/>
    <w:next w:val="Normal"/>
    <w:uiPriority w:val="35"/>
    <w:unhideWhenUsed/>
    <w:qFormat/>
    <w:rsid w:val="00261A8A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image" Target="media/image4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7.svg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image" Target="media/image3.svg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1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5.sv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8/08/relationships/commentsExtensible" Target="commentsExtensible.xml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Espace%20Travail\ADDIXO\BPS%20-%20Orga%20&amp;%20Moyens\PMS\Syst&#232;me%20Qualit&#233;\Production\Espace%20Travail\SF\Analyse%20Fonctionnelle%20D&#233;taill&#233;e%20V1.0.dotx" TargetMode="Externa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b908ec-9e92-424c-a4ad-3174bac6e888" xsi:nil="true"/>
    <lcf76f155ced4ddcb4097134ff3c332f xmlns="5f2f9e80-f74a-40c7-b145-b94d8e4966f0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80D1F9D018AF642BD71F6EA77BA1FCC" ma:contentTypeVersion="15" ma:contentTypeDescription="Crée un document." ma:contentTypeScope="" ma:versionID="97fa8e5381d4afd3c2616966314fa889">
  <xsd:schema xmlns:xsd="http://www.w3.org/2001/XMLSchema" xmlns:xs="http://www.w3.org/2001/XMLSchema" xmlns:p="http://schemas.microsoft.com/office/2006/metadata/properties" xmlns:ns2="5f2f9e80-f74a-40c7-b145-b94d8e4966f0" xmlns:ns3="43b908ec-9e92-424c-a4ad-3174bac6e888" targetNamespace="http://schemas.microsoft.com/office/2006/metadata/properties" ma:root="true" ma:fieldsID="035e21461a3455a1fa8f9ac9d0103124" ns2:_="" ns3:_="">
    <xsd:import namespace="5f2f9e80-f74a-40c7-b145-b94d8e4966f0"/>
    <xsd:import namespace="43b908ec-9e92-424c-a4ad-3174bac6e88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2f9e80-f74a-40c7-b145-b94d8e4966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b0894d81-c9a7-44d3-b7de-4b9756e0b1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b908ec-9e92-424c-a4ad-3174bac6e88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49cff33-3cb1-46cb-abfa-a403cc2b0291}" ma:internalName="TaxCatchAll" ma:showField="CatchAllData" ma:web="43b908ec-9e92-424c-a4ad-3174bac6e88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9A628AD-8383-4E7E-AEEA-E97DC3C47F8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C09EFA-86E3-4C5F-BB4B-C261B91E92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D26DE8-B1A7-4C03-8C6B-30BD6B8E46C8}"/>
</file>

<file path=customXml/itemProps4.xml><?xml version="1.0" encoding="utf-8"?>
<ds:datastoreItem xmlns:ds="http://schemas.openxmlformats.org/officeDocument/2006/customXml" ds:itemID="{3E2EC1A4-CA4C-447A-92DA-D93894769C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Analyse Fonctionnelle Détaillée V1.0</Template>
  <TotalTime>2630</TotalTime>
  <Pages>9</Pages>
  <Words>1397</Words>
  <Characters>7684</Characters>
  <Application>Microsoft Office Word</Application>
  <DocSecurity>0</DocSecurity>
  <Lines>64</Lines>
  <Paragraphs>18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Analyse Fonctionnelle Détaillée</vt:lpstr>
      <vt:lpstr/>
    </vt:vector>
  </TitlesOfParts>
  <Company>ADDIXO</Company>
  <LinksUpToDate>false</LinksUpToDate>
  <CharactersWithSpaces>9063</CharactersWithSpaces>
  <SharedDoc>false</SharedDoc>
  <HLinks>
    <vt:vector size="102" baseType="variant">
      <vt:variant>
        <vt:i4>1245237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_Toc65829122</vt:lpwstr>
      </vt:variant>
      <vt:variant>
        <vt:i4>1048629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_Toc65829121</vt:lpwstr>
      </vt:variant>
      <vt:variant>
        <vt:i4>1114165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_Toc65829120</vt:lpwstr>
      </vt:variant>
      <vt:variant>
        <vt:i4>1572918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_Toc65829119</vt:lpwstr>
      </vt:variant>
      <vt:variant>
        <vt:i4>1638454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_Toc65829118</vt:lpwstr>
      </vt:variant>
      <vt:variant>
        <vt:i4>1441846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_Toc65829117</vt:lpwstr>
      </vt:variant>
      <vt:variant>
        <vt:i4>1507382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_Toc65829116</vt:lpwstr>
      </vt:variant>
      <vt:variant>
        <vt:i4>1310774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_Toc65829115</vt:lpwstr>
      </vt:variant>
      <vt:variant>
        <vt:i4>1376310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_Toc65829114</vt:lpwstr>
      </vt:variant>
      <vt:variant>
        <vt:i4>1179702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_Toc65829113</vt:lpwstr>
      </vt:variant>
      <vt:variant>
        <vt:i4>1245238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_Toc65829112</vt:lpwstr>
      </vt:variant>
      <vt:variant>
        <vt:i4>1048630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_Toc65829111</vt:lpwstr>
      </vt:variant>
      <vt:variant>
        <vt:i4>1114166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_Toc65829110</vt:lpwstr>
      </vt:variant>
      <vt:variant>
        <vt:i4>1572919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_Toc65829109</vt:lpwstr>
      </vt:variant>
      <vt:variant>
        <vt:i4>1638455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_Toc65829108</vt:lpwstr>
      </vt:variant>
      <vt:variant>
        <vt:i4>1441847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_Toc65829107</vt:lpwstr>
      </vt:variant>
      <vt:variant>
        <vt:i4>1507383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_Toc65829106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Analyse Fonctionnelle Détaillée</dc:title>
  <dc:subject/>
  <dc:creator>AYADI Imed</dc:creator>
  <cp:keywords/>
  <dc:description/>
  <cp:lastModifiedBy>Mahdi  Besbes</cp:lastModifiedBy>
  <cp:revision>286</cp:revision>
  <cp:lastPrinted>2019-04-04T02:26:00Z</cp:lastPrinted>
  <dcterms:created xsi:type="dcterms:W3CDTF">2021-03-04T01:45:00Z</dcterms:created>
  <dcterms:modified xsi:type="dcterms:W3CDTF">2022-02-02T07:01:00Z</dcterms:modified>
  <cp:category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0x010100080D1F9D018AF642BD71F6EA77BA1FCC</vt:lpwstr>
  </property>
  <property fmtid="{D5CDD505-2E9C-101B-9397-08002B2CF9AE}" pid="3" name="MediaServiceImageTags">
    <vt:lpwstr/>
  </property>
</Properties>
</file>