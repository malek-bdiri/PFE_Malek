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BD0B9D" w14:textId="77777777" w:rsidR="00106D9D" w:rsidRPr="00285BB5" w:rsidRDefault="00106D9D" w:rsidP="000A6E90"/>
    <w:p w14:paraId="2B737B60" w14:textId="77777777" w:rsidR="00106D9D" w:rsidRPr="00285BB5" w:rsidRDefault="00106D9D" w:rsidP="000A6E90"/>
    <w:p w14:paraId="0850D6BD" w14:textId="77777777" w:rsidR="00106D9D" w:rsidRPr="00285BB5" w:rsidRDefault="00106D9D" w:rsidP="000A6E90"/>
    <w:p w14:paraId="204AC15E" w14:textId="77777777" w:rsidR="00106D9D" w:rsidRPr="00285BB5" w:rsidRDefault="00106D9D" w:rsidP="000A6E90"/>
    <w:p w14:paraId="6EE8E92B" w14:textId="77777777" w:rsidR="00106D9D" w:rsidRPr="00285BB5" w:rsidRDefault="00106D9D" w:rsidP="000A6E90">
      <w:r w:rsidRPr="00285BB5">
        <w:tab/>
      </w:r>
      <w:r w:rsidRPr="00285BB5">
        <w:tab/>
      </w:r>
    </w:p>
    <w:p w14:paraId="78461566" w14:textId="77777777" w:rsidR="00106D9D" w:rsidRPr="00285BB5" w:rsidRDefault="00106D9D" w:rsidP="000A6E90"/>
    <w:p w14:paraId="33AFD0C8" w14:textId="77777777" w:rsidR="00106D9D" w:rsidRPr="00285BB5" w:rsidRDefault="00106D9D" w:rsidP="000A6E90"/>
    <w:p w14:paraId="7AE963B1" w14:textId="77777777" w:rsidR="00106D9D" w:rsidRPr="00285BB5" w:rsidRDefault="00106D9D" w:rsidP="000A6E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106D9D" w:rsidRPr="00684A51" w14:paraId="4A1042F4" w14:textId="77777777" w:rsidTr="00D7375C">
        <w:tc>
          <w:tcPr>
            <w:tcW w:w="8494" w:type="dxa"/>
          </w:tcPr>
          <w:p w14:paraId="66A271BD" w14:textId="62062D0B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14:paraId="69272310" w14:textId="2E0199AE" w:rsidR="00106D9D" w:rsidRPr="00B60D4F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14:paraId="1D791B12" w14:textId="77777777" w:rsidR="00106D9D" w:rsidRPr="00684A51" w:rsidRDefault="00106D9D" w:rsidP="000A6E90"/>
        </w:tc>
      </w:tr>
      <w:tr w:rsidR="00106D9D" w:rsidRPr="00684A51" w14:paraId="39A7AA78" w14:textId="77777777" w:rsidTr="00D7375C">
        <w:tc>
          <w:tcPr>
            <w:tcW w:w="8494" w:type="dxa"/>
          </w:tcPr>
          <w:p w14:paraId="34D710AE" w14:textId="5AA03B64" w:rsidR="00884AFA" w:rsidRPr="00ED7DA4" w:rsidRDefault="00ED7DA4" w:rsidP="00ED7DA4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="00884AFA"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505652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="00884AFA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F5783E">
              <w:rPr>
                <w:rFonts w:asciiTheme="majorHAnsi" w:hAnsiTheme="majorHAnsi" w:cstheme="majorHAnsi"/>
                <w:sz w:val="32"/>
                <w:szCs w:val="32"/>
              </w:rPr>
              <w:t>D06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 : </w:t>
            </w:r>
            <w:r w:rsidR="0096758D">
              <w:rPr>
                <w:rFonts w:asciiTheme="majorHAnsi" w:hAnsiTheme="majorHAnsi" w:cstheme="majorHAnsi"/>
                <w:sz w:val="32"/>
                <w:szCs w:val="32"/>
              </w:rPr>
              <w:t>Interfaçage avec M3</w:t>
            </w:r>
          </w:p>
        </w:tc>
      </w:tr>
    </w:tbl>
    <w:p w14:paraId="70438D77" w14:textId="77777777" w:rsidR="00106D9D" w:rsidRPr="00684A51" w:rsidRDefault="00106D9D" w:rsidP="000A6E90"/>
    <w:p w14:paraId="6A970032" w14:textId="77777777" w:rsidR="00106D9D" w:rsidRPr="00684A51" w:rsidRDefault="00106D9D" w:rsidP="000A6E90"/>
    <w:p w14:paraId="3DEF62A5" w14:textId="77777777" w:rsidR="00106D9D" w:rsidRPr="00684A51" w:rsidRDefault="00106D9D" w:rsidP="000A6E90"/>
    <w:p w14:paraId="23A81DAC" w14:textId="77777777" w:rsidR="00106D9D" w:rsidRPr="00684A51" w:rsidRDefault="00106D9D" w:rsidP="000A6E90"/>
    <w:p w14:paraId="03871F23" w14:textId="77777777" w:rsidR="00106D9D" w:rsidRPr="00684A51" w:rsidRDefault="00106D9D" w:rsidP="000A6E90"/>
    <w:p w14:paraId="71C23869" w14:textId="77777777" w:rsidR="00106D9D" w:rsidRPr="00684A51" w:rsidRDefault="00106D9D" w:rsidP="000A6E90"/>
    <w:p w14:paraId="42FB04E9" w14:textId="77777777" w:rsidR="00106D9D" w:rsidRPr="00684A51" w:rsidRDefault="00106D9D" w:rsidP="000A6E90"/>
    <w:p w14:paraId="32F846B9" w14:textId="77777777" w:rsidR="00106D9D" w:rsidRPr="00684A51" w:rsidRDefault="00106D9D" w:rsidP="000A6E90"/>
    <w:p w14:paraId="79BDE625" w14:textId="77777777" w:rsidR="00106D9D" w:rsidRPr="00684A51" w:rsidRDefault="00106D9D" w:rsidP="000A6E90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684A51" w14:paraId="749707E9" w14:textId="77777777" w:rsidTr="00D7375C">
        <w:tc>
          <w:tcPr>
            <w:tcW w:w="2122" w:type="dxa"/>
          </w:tcPr>
          <w:p w14:paraId="05330977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14:paraId="11FEBCA0" w14:textId="670D2838" w:rsidR="00106D9D" w:rsidRPr="00684A51" w:rsidRDefault="001937EE" w:rsidP="000A6E90">
            <w:r w:rsidRPr="00684A51">
              <w:t>V</w:t>
            </w:r>
            <w:r w:rsidR="002A187A" w:rsidRPr="00684A51">
              <w:t>1.0</w:t>
            </w:r>
          </w:p>
        </w:tc>
      </w:tr>
      <w:tr w:rsidR="00106D9D" w:rsidRPr="00684A51" w14:paraId="78012234" w14:textId="77777777" w:rsidTr="00D7375C">
        <w:tc>
          <w:tcPr>
            <w:tcW w:w="2122" w:type="dxa"/>
          </w:tcPr>
          <w:p w14:paraId="611761EA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14:paraId="591439FA" w14:textId="71D9963A" w:rsidR="00106D9D" w:rsidRPr="00684A51" w:rsidRDefault="002A187A" w:rsidP="000A6E90">
            <w:r w:rsidRPr="00684A51">
              <w:t>0</w:t>
            </w:r>
            <w:r w:rsidR="00B73BDC">
              <w:t>4</w:t>
            </w:r>
            <w:r w:rsidRPr="00684A51">
              <w:t>/03/2021</w:t>
            </w:r>
          </w:p>
        </w:tc>
      </w:tr>
      <w:tr w:rsidR="00106D9D" w:rsidRPr="00684A51" w14:paraId="797F9D06" w14:textId="77777777" w:rsidTr="00D7375C">
        <w:tc>
          <w:tcPr>
            <w:tcW w:w="2122" w:type="dxa"/>
          </w:tcPr>
          <w:p w14:paraId="5E8A24CB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14:paraId="74B25BFB" w14:textId="33360478" w:rsidR="00106D9D" w:rsidRPr="00684A51" w:rsidRDefault="00106D9D" w:rsidP="000A6E90">
            <w:r w:rsidRPr="00684A51">
              <w:t xml:space="preserve">Usage Strictement Interne </w:t>
            </w:r>
          </w:p>
        </w:tc>
      </w:tr>
      <w:tr w:rsidR="00106D9D" w:rsidRPr="00684A51" w14:paraId="66656B9E" w14:textId="77777777" w:rsidTr="00D7375C">
        <w:tc>
          <w:tcPr>
            <w:tcW w:w="2122" w:type="dxa"/>
          </w:tcPr>
          <w:p w14:paraId="2FB7DE4D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14:paraId="3BD7F1D6" w14:textId="117D3AE5" w:rsidR="00106D9D" w:rsidRPr="00684A51" w:rsidRDefault="002A187A" w:rsidP="000A6E90">
            <w:r w:rsidRPr="00684A51">
              <w:t>Mahdi Besbes</w:t>
            </w:r>
          </w:p>
        </w:tc>
      </w:tr>
      <w:tr w:rsidR="00106D9D" w:rsidRPr="00684A51" w14:paraId="4099CB6F" w14:textId="77777777" w:rsidTr="00D7375C">
        <w:tc>
          <w:tcPr>
            <w:tcW w:w="2122" w:type="dxa"/>
            <w:vMerge w:val="restart"/>
          </w:tcPr>
          <w:p w14:paraId="5BDE742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14:paraId="001BABC8" w14:textId="139D0D88" w:rsidR="00106D9D" w:rsidRPr="00684A51" w:rsidRDefault="002A187A" w:rsidP="000A6E90">
            <w:r w:rsidRPr="00684A51">
              <w:t>Anouar Marai</w:t>
            </w:r>
          </w:p>
        </w:tc>
      </w:tr>
      <w:tr w:rsidR="00106D9D" w:rsidRPr="00684A51" w14:paraId="543FEB3E" w14:textId="77777777" w:rsidTr="00D7375C">
        <w:tc>
          <w:tcPr>
            <w:tcW w:w="2122" w:type="dxa"/>
            <w:vMerge/>
          </w:tcPr>
          <w:p w14:paraId="671E2881" w14:textId="77777777" w:rsidR="00106D9D" w:rsidRPr="005B59FE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0B04DA86" w14:textId="16C5266B" w:rsidR="00106D9D" w:rsidRPr="00684A51" w:rsidRDefault="002A187A" w:rsidP="000A6E90">
            <w:r w:rsidRPr="00684A51">
              <w:t>Achref Dali</w:t>
            </w:r>
          </w:p>
        </w:tc>
      </w:tr>
      <w:tr w:rsidR="00106D9D" w:rsidRPr="00684A51" w14:paraId="4EF75D75" w14:textId="77777777" w:rsidTr="00D7375C">
        <w:tc>
          <w:tcPr>
            <w:tcW w:w="2122" w:type="dxa"/>
          </w:tcPr>
          <w:p w14:paraId="7942E12C" w14:textId="6EA65819" w:rsidR="00106D9D" w:rsidRPr="005B59FE" w:rsidRDefault="00106D9D" w:rsidP="00FE1D9E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14:paraId="15C55916" w14:textId="00C6E472" w:rsidR="00106D9D" w:rsidRPr="00684A51" w:rsidRDefault="00106D9D" w:rsidP="000A6E90"/>
        </w:tc>
      </w:tr>
    </w:tbl>
    <w:p w14:paraId="4274B08D" w14:textId="77777777" w:rsidR="00106D9D" w:rsidRPr="00684A51" w:rsidRDefault="00106D9D" w:rsidP="000A6E90"/>
    <w:p w14:paraId="11A5D928" w14:textId="77777777" w:rsidR="00106D9D" w:rsidRPr="00684A51" w:rsidRDefault="00106D9D" w:rsidP="000A6E90"/>
    <w:p w14:paraId="22889565" w14:textId="77777777" w:rsidR="00106D9D" w:rsidRPr="00684A51" w:rsidRDefault="00106D9D" w:rsidP="000A6E90"/>
    <w:p w14:paraId="6CD81091" w14:textId="3DB7ACA0" w:rsidR="00106D9D" w:rsidRPr="00684A51" w:rsidRDefault="00106D9D" w:rsidP="000A6E90"/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14:paraId="38007274" w14:textId="77777777" w:rsidR="00106D9D" w:rsidRPr="001B6AA0" w:rsidRDefault="00106D9D" w:rsidP="00CE50E1">
          <w:pPr>
            <w:pStyle w:val="En-ttedetabledesmatires"/>
          </w:pPr>
          <w:r w:rsidRPr="001B6AA0">
            <w:t>Table des matières</w:t>
          </w:r>
        </w:p>
        <w:p w14:paraId="12CE2814" w14:textId="1786F4EF" w:rsidR="006C64C0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anchor="_Toc66869898" w:history="1">
            <w:r w:rsidR="006C64C0" w:rsidRPr="00867775">
              <w:rPr>
                <w:rStyle w:val="Lienhypertexte"/>
                <w:noProof/>
              </w:rPr>
              <w:t>1</w:t>
            </w:r>
            <w:r w:rsidR="006C6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C64C0" w:rsidRPr="00867775">
              <w:rPr>
                <w:rStyle w:val="Lienhypertexte"/>
                <w:noProof/>
              </w:rPr>
              <w:t>Besoins Clients</w:t>
            </w:r>
            <w:r w:rsidR="006C64C0">
              <w:rPr>
                <w:noProof/>
                <w:webHidden/>
              </w:rPr>
              <w:tab/>
            </w:r>
            <w:r w:rsidR="006C64C0">
              <w:rPr>
                <w:noProof/>
                <w:webHidden/>
              </w:rPr>
              <w:fldChar w:fldCharType="begin"/>
            </w:r>
            <w:r w:rsidR="006C64C0">
              <w:rPr>
                <w:noProof/>
                <w:webHidden/>
              </w:rPr>
              <w:instrText xml:space="preserve"> PAGEREF _Toc66869898 \h </w:instrText>
            </w:r>
            <w:r w:rsidR="006C64C0">
              <w:rPr>
                <w:noProof/>
                <w:webHidden/>
              </w:rPr>
            </w:r>
            <w:r w:rsidR="006C64C0">
              <w:rPr>
                <w:noProof/>
                <w:webHidden/>
              </w:rPr>
              <w:fldChar w:fldCharType="separate"/>
            </w:r>
            <w:r w:rsidR="006C64C0">
              <w:rPr>
                <w:noProof/>
                <w:webHidden/>
              </w:rPr>
              <w:t>4</w:t>
            </w:r>
            <w:r w:rsidR="006C64C0">
              <w:rPr>
                <w:noProof/>
                <w:webHidden/>
              </w:rPr>
              <w:fldChar w:fldCharType="end"/>
            </w:r>
          </w:hyperlink>
        </w:p>
        <w:p w14:paraId="09E44383" w14:textId="610BC81A" w:rsidR="006C64C0" w:rsidRDefault="00505652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66869899" w:history="1">
            <w:r w:rsidR="006C64C0" w:rsidRPr="00867775">
              <w:rPr>
                <w:rStyle w:val="Lienhypertexte"/>
                <w:noProof/>
              </w:rPr>
              <w:t>2</w:t>
            </w:r>
            <w:r w:rsidR="006C6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C64C0" w:rsidRPr="00867775">
              <w:rPr>
                <w:rStyle w:val="Lienhypertexte"/>
                <w:noProof/>
              </w:rPr>
              <w:t>Indentification des Gaps</w:t>
            </w:r>
            <w:r w:rsidR="006C64C0">
              <w:rPr>
                <w:noProof/>
                <w:webHidden/>
              </w:rPr>
              <w:tab/>
            </w:r>
            <w:r w:rsidR="006C64C0">
              <w:rPr>
                <w:noProof/>
                <w:webHidden/>
              </w:rPr>
              <w:fldChar w:fldCharType="begin"/>
            </w:r>
            <w:r w:rsidR="006C64C0">
              <w:rPr>
                <w:noProof/>
                <w:webHidden/>
              </w:rPr>
              <w:instrText xml:space="preserve"> PAGEREF _Toc66869899 \h </w:instrText>
            </w:r>
            <w:r w:rsidR="006C64C0">
              <w:rPr>
                <w:noProof/>
                <w:webHidden/>
              </w:rPr>
            </w:r>
            <w:r w:rsidR="006C64C0">
              <w:rPr>
                <w:noProof/>
                <w:webHidden/>
              </w:rPr>
              <w:fldChar w:fldCharType="separate"/>
            </w:r>
            <w:r w:rsidR="006C64C0">
              <w:rPr>
                <w:noProof/>
                <w:webHidden/>
              </w:rPr>
              <w:t>4</w:t>
            </w:r>
            <w:r w:rsidR="006C64C0">
              <w:rPr>
                <w:noProof/>
                <w:webHidden/>
              </w:rPr>
              <w:fldChar w:fldCharType="end"/>
            </w:r>
          </w:hyperlink>
        </w:p>
        <w:p w14:paraId="14FEAD91" w14:textId="313FAAD0" w:rsidR="006C64C0" w:rsidRDefault="00505652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66869900" w:history="1">
            <w:r w:rsidR="006C64C0" w:rsidRPr="00867775">
              <w:rPr>
                <w:rStyle w:val="Lienhypertexte"/>
                <w:noProof/>
              </w:rPr>
              <w:t>2.1</w:t>
            </w:r>
            <w:r w:rsidR="006C6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C64C0" w:rsidRPr="00867775">
              <w:rPr>
                <w:rStyle w:val="Lienhypertexte"/>
                <w:noProof/>
              </w:rPr>
              <w:t xml:space="preserve">Analyse détaillée Gap :  </w:t>
            </w:r>
            <w:r w:rsidR="00F5783E">
              <w:rPr>
                <w:rStyle w:val="Lienhypertexte"/>
                <w:noProof/>
              </w:rPr>
              <w:t>D06</w:t>
            </w:r>
            <w:r w:rsidR="006C64C0" w:rsidRPr="00867775">
              <w:rPr>
                <w:rStyle w:val="Lienhypertexte"/>
                <w:noProof/>
              </w:rPr>
              <w:t>.G01</w:t>
            </w:r>
            <w:r w:rsidR="006C64C0">
              <w:rPr>
                <w:noProof/>
                <w:webHidden/>
              </w:rPr>
              <w:tab/>
            </w:r>
            <w:r w:rsidR="006C64C0">
              <w:rPr>
                <w:noProof/>
                <w:webHidden/>
              </w:rPr>
              <w:fldChar w:fldCharType="begin"/>
            </w:r>
            <w:r w:rsidR="006C64C0">
              <w:rPr>
                <w:noProof/>
                <w:webHidden/>
              </w:rPr>
              <w:instrText xml:space="preserve"> PAGEREF _Toc66869900 \h </w:instrText>
            </w:r>
            <w:r w:rsidR="006C64C0">
              <w:rPr>
                <w:noProof/>
                <w:webHidden/>
              </w:rPr>
            </w:r>
            <w:r w:rsidR="006C64C0">
              <w:rPr>
                <w:noProof/>
                <w:webHidden/>
              </w:rPr>
              <w:fldChar w:fldCharType="separate"/>
            </w:r>
            <w:r w:rsidR="006C64C0">
              <w:rPr>
                <w:noProof/>
                <w:webHidden/>
              </w:rPr>
              <w:t>4</w:t>
            </w:r>
            <w:r w:rsidR="006C64C0">
              <w:rPr>
                <w:noProof/>
                <w:webHidden/>
              </w:rPr>
              <w:fldChar w:fldCharType="end"/>
            </w:r>
          </w:hyperlink>
        </w:p>
        <w:p w14:paraId="09555744" w14:textId="59C53F13" w:rsidR="006C64C0" w:rsidRDefault="0050565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869901" w:history="1">
            <w:r w:rsidR="006C64C0" w:rsidRPr="00867775">
              <w:rPr>
                <w:rStyle w:val="Lienhypertexte"/>
                <w:noProof/>
              </w:rPr>
              <w:t>2.1.1</w:t>
            </w:r>
            <w:r w:rsidR="006C6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C64C0" w:rsidRPr="00867775">
              <w:rPr>
                <w:rStyle w:val="Lienhypertexte"/>
                <w:noProof/>
              </w:rPr>
              <w:t>Existant</w:t>
            </w:r>
            <w:r w:rsidR="006C64C0">
              <w:rPr>
                <w:noProof/>
                <w:webHidden/>
              </w:rPr>
              <w:tab/>
            </w:r>
            <w:r w:rsidR="006C64C0">
              <w:rPr>
                <w:noProof/>
                <w:webHidden/>
              </w:rPr>
              <w:fldChar w:fldCharType="begin"/>
            </w:r>
            <w:r w:rsidR="006C64C0">
              <w:rPr>
                <w:noProof/>
                <w:webHidden/>
              </w:rPr>
              <w:instrText xml:space="preserve"> PAGEREF _Toc66869901 \h </w:instrText>
            </w:r>
            <w:r w:rsidR="006C64C0">
              <w:rPr>
                <w:noProof/>
                <w:webHidden/>
              </w:rPr>
            </w:r>
            <w:r w:rsidR="006C64C0">
              <w:rPr>
                <w:noProof/>
                <w:webHidden/>
              </w:rPr>
              <w:fldChar w:fldCharType="separate"/>
            </w:r>
            <w:r w:rsidR="006C64C0">
              <w:rPr>
                <w:noProof/>
                <w:webHidden/>
              </w:rPr>
              <w:t>4</w:t>
            </w:r>
            <w:r w:rsidR="006C64C0">
              <w:rPr>
                <w:noProof/>
                <w:webHidden/>
              </w:rPr>
              <w:fldChar w:fldCharType="end"/>
            </w:r>
          </w:hyperlink>
        </w:p>
        <w:p w14:paraId="2A017909" w14:textId="133B94ED" w:rsidR="006C64C0" w:rsidRDefault="0050565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869902" w:history="1">
            <w:r w:rsidR="006C64C0" w:rsidRPr="00867775">
              <w:rPr>
                <w:rStyle w:val="Lienhypertexte"/>
                <w:noProof/>
              </w:rPr>
              <w:t>2.1.2</w:t>
            </w:r>
            <w:r w:rsidR="006C6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C64C0" w:rsidRPr="00867775">
              <w:rPr>
                <w:rStyle w:val="Lienhypertexte"/>
                <w:noProof/>
              </w:rPr>
              <w:t>Modifications</w:t>
            </w:r>
            <w:r w:rsidR="006C64C0">
              <w:rPr>
                <w:noProof/>
                <w:webHidden/>
              </w:rPr>
              <w:tab/>
            </w:r>
            <w:r w:rsidR="006C64C0">
              <w:rPr>
                <w:noProof/>
                <w:webHidden/>
              </w:rPr>
              <w:fldChar w:fldCharType="begin"/>
            </w:r>
            <w:r w:rsidR="006C64C0">
              <w:rPr>
                <w:noProof/>
                <w:webHidden/>
              </w:rPr>
              <w:instrText xml:space="preserve"> PAGEREF _Toc66869902 \h </w:instrText>
            </w:r>
            <w:r w:rsidR="006C64C0">
              <w:rPr>
                <w:noProof/>
                <w:webHidden/>
              </w:rPr>
            </w:r>
            <w:r w:rsidR="006C64C0">
              <w:rPr>
                <w:noProof/>
                <w:webHidden/>
              </w:rPr>
              <w:fldChar w:fldCharType="separate"/>
            </w:r>
            <w:r w:rsidR="006C64C0">
              <w:rPr>
                <w:noProof/>
                <w:webHidden/>
              </w:rPr>
              <w:t>4</w:t>
            </w:r>
            <w:r w:rsidR="006C64C0">
              <w:rPr>
                <w:noProof/>
                <w:webHidden/>
              </w:rPr>
              <w:fldChar w:fldCharType="end"/>
            </w:r>
          </w:hyperlink>
        </w:p>
        <w:p w14:paraId="158D23FE" w14:textId="607C5C86" w:rsidR="006C64C0" w:rsidRDefault="0050565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869903" w:history="1">
            <w:r w:rsidR="006C64C0" w:rsidRPr="00867775">
              <w:rPr>
                <w:rStyle w:val="Lienhypertexte"/>
                <w:noProof/>
              </w:rPr>
              <w:t>2.1.3</w:t>
            </w:r>
            <w:r w:rsidR="006C6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C64C0" w:rsidRPr="00867775">
              <w:rPr>
                <w:rStyle w:val="Lienhypertexte"/>
                <w:noProof/>
              </w:rPr>
              <w:t>Règles de Gestion</w:t>
            </w:r>
            <w:r w:rsidR="006C64C0">
              <w:rPr>
                <w:noProof/>
                <w:webHidden/>
              </w:rPr>
              <w:tab/>
            </w:r>
            <w:r w:rsidR="006C64C0">
              <w:rPr>
                <w:noProof/>
                <w:webHidden/>
              </w:rPr>
              <w:fldChar w:fldCharType="begin"/>
            </w:r>
            <w:r w:rsidR="006C64C0">
              <w:rPr>
                <w:noProof/>
                <w:webHidden/>
              </w:rPr>
              <w:instrText xml:space="preserve"> PAGEREF _Toc66869903 \h </w:instrText>
            </w:r>
            <w:r w:rsidR="006C64C0">
              <w:rPr>
                <w:noProof/>
                <w:webHidden/>
              </w:rPr>
            </w:r>
            <w:r w:rsidR="006C64C0">
              <w:rPr>
                <w:noProof/>
                <w:webHidden/>
              </w:rPr>
              <w:fldChar w:fldCharType="separate"/>
            </w:r>
            <w:r w:rsidR="006C64C0">
              <w:rPr>
                <w:noProof/>
                <w:webHidden/>
              </w:rPr>
              <w:t>5</w:t>
            </w:r>
            <w:r w:rsidR="006C64C0">
              <w:rPr>
                <w:noProof/>
                <w:webHidden/>
              </w:rPr>
              <w:fldChar w:fldCharType="end"/>
            </w:r>
          </w:hyperlink>
        </w:p>
        <w:p w14:paraId="62AA72F4" w14:textId="5D03E525" w:rsidR="006C64C0" w:rsidRDefault="0050565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869904" w:history="1">
            <w:r w:rsidR="006C64C0" w:rsidRPr="00867775">
              <w:rPr>
                <w:rStyle w:val="Lienhypertexte"/>
                <w:noProof/>
              </w:rPr>
              <w:t>2.1.4</w:t>
            </w:r>
            <w:r w:rsidR="006C64C0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6C64C0" w:rsidRPr="00867775">
              <w:rPr>
                <w:rStyle w:val="Lienhypertexte"/>
                <w:noProof/>
              </w:rPr>
              <w:t>Scénarii de Test</w:t>
            </w:r>
            <w:r w:rsidR="006C64C0">
              <w:rPr>
                <w:noProof/>
                <w:webHidden/>
              </w:rPr>
              <w:tab/>
            </w:r>
            <w:r w:rsidR="006C64C0">
              <w:rPr>
                <w:noProof/>
                <w:webHidden/>
              </w:rPr>
              <w:fldChar w:fldCharType="begin"/>
            </w:r>
            <w:r w:rsidR="006C64C0">
              <w:rPr>
                <w:noProof/>
                <w:webHidden/>
              </w:rPr>
              <w:instrText xml:space="preserve"> PAGEREF _Toc66869904 \h </w:instrText>
            </w:r>
            <w:r w:rsidR="006C64C0">
              <w:rPr>
                <w:noProof/>
                <w:webHidden/>
              </w:rPr>
            </w:r>
            <w:r w:rsidR="006C64C0">
              <w:rPr>
                <w:noProof/>
                <w:webHidden/>
              </w:rPr>
              <w:fldChar w:fldCharType="separate"/>
            </w:r>
            <w:r w:rsidR="006C64C0">
              <w:rPr>
                <w:noProof/>
                <w:webHidden/>
              </w:rPr>
              <w:t>5</w:t>
            </w:r>
            <w:r w:rsidR="006C64C0">
              <w:rPr>
                <w:noProof/>
                <w:webHidden/>
              </w:rPr>
              <w:fldChar w:fldCharType="end"/>
            </w:r>
          </w:hyperlink>
        </w:p>
        <w:p w14:paraId="1395F8C6" w14:textId="4008F6DF" w:rsidR="00106D9D" w:rsidRPr="00684A51" w:rsidRDefault="00106D9D" w:rsidP="000A6E90">
          <w:r w:rsidRPr="00684A51">
            <w:fldChar w:fldCharType="end"/>
          </w:r>
        </w:p>
      </w:sdtContent>
    </w:sdt>
    <w:p w14:paraId="7B758C15" w14:textId="77777777" w:rsidR="00106D9D" w:rsidRPr="00684A51" w:rsidRDefault="00106D9D" w:rsidP="000A6E90"/>
    <w:p w14:paraId="678BFEC2" w14:textId="77777777" w:rsidR="00106D9D" w:rsidRPr="00684A51" w:rsidRDefault="00106D9D" w:rsidP="000A6E90">
      <w:r w:rsidRPr="00684A51">
        <w:tab/>
      </w:r>
    </w:p>
    <w:p w14:paraId="00B93F82" w14:textId="77777777" w:rsidR="00106D9D" w:rsidRPr="00684A51" w:rsidRDefault="00106D9D" w:rsidP="000A6E90"/>
    <w:p w14:paraId="5DC60856" w14:textId="77777777" w:rsidR="00106D9D" w:rsidRPr="00684A51" w:rsidRDefault="00106D9D" w:rsidP="000A6E90">
      <w:r w:rsidRPr="00684A51">
        <w:br w:type="page"/>
      </w:r>
    </w:p>
    <w:p w14:paraId="113AA83C" w14:textId="77777777" w:rsidR="00106D9D" w:rsidRPr="00684A51" w:rsidRDefault="00106D9D" w:rsidP="000A6E90"/>
    <w:p w14:paraId="1254AE56" w14:textId="77777777" w:rsidR="00106D9D" w:rsidRPr="00684A51" w:rsidRDefault="00106D9D" w:rsidP="000A6E90"/>
    <w:p w14:paraId="55B0D6FB" w14:textId="77777777" w:rsidR="00106D9D" w:rsidRPr="00790891" w:rsidRDefault="00106D9D" w:rsidP="00790891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14:paraId="7C344ECB" w14:textId="77777777" w:rsidR="00106D9D" w:rsidRPr="00684A51" w:rsidRDefault="00106D9D" w:rsidP="000A6E9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684A51" w14:paraId="7EFE65D1" w14:textId="77777777" w:rsidTr="00D7375C">
        <w:tc>
          <w:tcPr>
            <w:tcW w:w="2264" w:type="dxa"/>
          </w:tcPr>
          <w:p w14:paraId="7DBFCC5C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14:paraId="420FE71F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14:paraId="77227A48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14:paraId="00BA1D30" w14:textId="77777777" w:rsidR="00106D9D" w:rsidRPr="005B59FE" w:rsidRDefault="00106D9D" w:rsidP="000A6E90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="00106D9D" w:rsidRPr="00684A51" w14:paraId="1689F2BA" w14:textId="77777777" w:rsidTr="00D7375C">
        <w:tc>
          <w:tcPr>
            <w:tcW w:w="2264" w:type="dxa"/>
          </w:tcPr>
          <w:p w14:paraId="009509A7" w14:textId="5BDA3F1A" w:rsidR="00106D9D" w:rsidRPr="00684A51" w:rsidRDefault="00106D9D" w:rsidP="000A6E90">
            <w:r w:rsidRPr="00684A51">
              <w:t>V</w:t>
            </w:r>
            <w:r w:rsidR="002A187A" w:rsidRPr="00684A51">
              <w:t>1.0</w:t>
            </w:r>
          </w:p>
        </w:tc>
        <w:tc>
          <w:tcPr>
            <w:tcW w:w="2264" w:type="dxa"/>
          </w:tcPr>
          <w:p w14:paraId="709FFAF2" w14:textId="5C2AC9CE" w:rsidR="00106D9D" w:rsidRPr="00684A51" w:rsidRDefault="002A187A" w:rsidP="000A6E90">
            <w:r w:rsidRPr="00684A51">
              <w:t>0</w:t>
            </w:r>
            <w:r w:rsidR="00B73BDC">
              <w:t>4</w:t>
            </w:r>
            <w:r w:rsidRPr="00684A51">
              <w:t>/03/2021</w:t>
            </w:r>
          </w:p>
        </w:tc>
        <w:tc>
          <w:tcPr>
            <w:tcW w:w="2264" w:type="dxa"/>
          </w:tcPr>
          <w:p w14:paraId="592A400D" w14:textId="64A279C9" w:rsidR="00106D9D" w:rsidRPr="00684A51" w:rsidRDefault="002A187A" w:rsidP="000A6E90">
            <w:r w:rsidRPr="00684A51">
              <w:t>Version initiale</w:t>
            </w:r>
          </w:p>
        </w:tc>
        <w:tc>
          <w:tcPr>
            <w:tcW w:w="2264" w:type="dxa"/>
          </w:tcPr>
          <w:p w14:paraId="44E81567" w14:textId="2BB66299" w:rsidR="00106D9D" w:rsidRPr="00684A51" w:rsidRDefault="00B73BDC" w:rsidP="000A6E90">
            <w:r>
              <w:t>Amani Sliman</w:t>
            </w:r>
            <w:r w:rsidR="002A187A" w:rsidRPr="00684A51">
              <w:br/>
              <w:t>Non validée par le client</w:t>
            </w:r>
          </w:p>
        </w:tc>
      </w:tr>
    </w:tbl>
    <w:p w14:paraId="181B487B" w14:textId="77777777" w:rsidR="00106D9D" w:rsidRPr="00684A51" w:rsidRDefault="00106D9D" w:rsidP="000A6E90"/>
    <w:p w14:paraId="69B862A9" w14:textId="77777777" w:rsidR="00106D9D" w:rsidRPr="00684A51" w:rsidRDefault="00106D9D" w:rsidP="00493443">
      <w:pPr>
        <w:pStyle w:val="Titre1"/>
        <w:numPr>
          <w:ilvl w:val="0"/>
          <w:numId w:val="0"/>
        </w:numPr>
        <w:ind w:left="432"/>
      </w:pPr>
      <w:r w:rsidRPr="00684A51">
        <w:br w:type="page"/>
      </w:r>
    </w:p>
    <w:p w14:paraId="3EB272D5" w14:textId="15B3CA26" w:rsidR="00884AFA" w:rsidRPr="00D9777D" w:rsidRDefault="00884AFA" w:rsidP="00CE50E1">
      <w:pPr>
        <w:pStyle w:val="Titre1"/>
        <w:numPr>
          <w:ilvl w:val="0"/>
          <w:numId w:val="25"/>
        </w:numPr>
      </w:pPr>
      <w:bookmarkStart w:id="0" w:name="_Toc66869898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="00452588" w:rsidRPr="00684A51" w14:paraId="6B76CB9F" w14:textId="77777777" w:rsidTr="006B2096">
        <w:tc>
          <w:tcPr>
            <w:tcW w:w="1036" w:type="dxa"/>
          </w:tcPr>
          <w:p w14:paraId="5EEC2F5E" w14:textId="77777777" w:rsidR="00452588" w:rsidRPr="00CA63CE" w:rsidRDefault="00452588" w:rsidP="000A6E90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14:paraId="7518416D" w14:textId="2F5B54FF" w:rsidR="00452588" w:rsidRPr="00CA63CE" w:rsidRDefault="00F85E05" w:rsidP="000A6E90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14:paraId="25E208C2" w14:textId="3769E8E4" w:rsidR="00452588" w:rsidRPr="00CA63CE" w:rsidRDefault="00452588" w:rsidP="000A6E90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="00C06E10" w:rsidRPr="00684A51" w14:paraId="6209DFE0" w14:textId="77777777" w:rsidTr="006B2096">
        <w:tc>
          <w:tcPr>
            <w:tcW w:w="1036" w:type="dxa"/>
          </w:tcPr>
          <w:p w14:paraId="4942ED0B" w14:textId="72B33C5B" w:rsidR="00C06E10" w:rsidRPr="00684A51" w:rsidRDefault="00F5783E" w:rsidP="00D7798E">
            <w:pPr>
              <w:jc w:val="both"/>
            </w:pPr>
            <w:r>
              <w:t>D06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14:paraId="278C8E92" w14:textId="2899D9F6" w:rsidR="00C06E10" w:rsidRPr="00684A51" w:rsidRDefault="00EB3159" w:rsidP="00D7798E">
            <w:pPr>
              <w:jc w:val="both"/>
            </w:pPr>
            <w:r>
              <w:t>Colis</w:t>
            </w:r>
          </w:p>
        </w:tc>
        <w:tc>
          <w:tcPr>
            <w:tcW w:w="5800" w:type="dxa"/>
          </w:tcPr>
          <w:p w14:paraId="56464D21" w14:textId="1F8C31BD" w:rsidR="00F85467" w:rsidRDefault="00837EF2" w:rsidP="00353915">
            <w:pPr>
              <w:jc w:val="both"/>
            </w:pPr>
            <w:r>
              <w:t>Déclarer les quantités produites</w:t>
            </w:r>
            <w:r w:rsidR="00A031AF">
              <w:t xml:space="preserve"> à</w:t>
            </w:r>
            <w:r w:rsidR="00FE1D9E">
              <w:t xml:space="preserve"> M3 via des Web services</w:t>
            </w:r>
          </w:p>
        </w:tc>
      </w:tr>
    </w:tbl>
    <w:p w14:paraId="235C5269" w14:textId="77777777" w:rsidR="00884AFA" w:rsidRPr="00684A51" w:rsidRDefault="00884AFA" w:rsidP="00CE50E1">
      <w:pPr>
        <w:pStyle w:val="Titre1"/>
      </w:pPr>
      <w:bookmarkStart w:id="1" w:name="_Toc66869899"/>
      <w:r w:rsidRPr="00684A51">
        <w:t>Indentification des Gaps</w:t>
      </w:r>
      <w:bookmarkEnd w:id="1"/>
    </w:p>
    <w:p w14:paraId="52C6FB72" w14:textId="0C547F35" w:rsidR="00884AFA" w:rsidRPr="00684A51" w:rsidRDefault="00884AFA" w:rsidP="00790891">
      <w:pPr>
        <w:spacing w:after="240"/>
        <w:jc w:val="both"/>
      </w:pPr>
      <w:r w:rsidRPr="00684A51">
        <w:t>La liste suivante définit les écarts/adaptations/suppression par rapport aux fonctionnalités existantes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="00884AFA" w:rsidRPr="00684A51" w14:paraId="3C775D61" w14:textId="77777777" w:rsidTr="00A220D8">
        <w:tc>
          <w:tcPr>
            <w:tcW w:w="1058" w:type="dxa"/>
          </w:tcPr>
          <w:p w14:paraId="36A936D5" w14:textId="77777777" w:rsidR="00884AFA" w:rsidRPr="005B59FE" w:rsidRDefault="00884AFA" w:rsidP="00B364DA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14A94ADF" w14:textId="77777777" w:rsidR="00884AFA" w:rsidRPr="005B59FE" w:rsidRDefault="00884AFA" w:rsidP="00B364DA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14:paraId="3DA9F70C" w14:textId="77777777" w:rsidR="00884AFA" w:rsidRPr="005B59FE" w:rsidRDefault="00884AFA" w:rsidP="00B364DA">
            <w:pPr>
              <w:spacing w:line="240" w:lineRule="auto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684DD5" w:rsidRPr="00684A51" w14:paraId="52FBFD2D" w14:textId="77777777" w:rsidTr="00A220D8">
        <w:tc>
          <w:tcPr>
            <w:tcW w:w="1058" w:type="dxa"/>
          </w:tcPr>
          <w:p w14:paraId="1A8FF0DD" w14:textId="0DE53020" w:rsidR="00684DD5" w:rsidRPr="00684A51" w:rsidRDefault="00F5783E" w:rsidP="00D7798E">
            <w:pPr>
              <w:spacing w:line="240" w:lineRule="auto"/>
              <w:jc w:val="both"/>
            </w:pPr>
            <w:r>
              <w:t>D06</w:t>
            </w:r>
            <w:r w:rsidR="00684DD5" w:rsidRPr="00684A51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14:paraId="1F18183E" w14:textId="023A9560" w:rsidR="00684DD5" w:rsidRPr="00684A51" w:rsidRDefault="00EB3159" w:rsidP="00D7798E">
            <w:pPr>
              <w:spacing w:line="240" w:lineRule="auto"/>
              <w:jc w:val="both"/>
            </w:pPr>
            <w:r>
              <w:t>Ajout</w:t>
            </w:r>
          </w:p>
        </w:tc>
        <w:tc>
          <w:tcPr>
            <w:tcW w:w="6555" w:type="dxa"/>
          </w:tcPr>
          <w:p w14:paraId="7A66C0B6" w14:textId="605CF4DA" w:rsidR="00922900" w:rsidRPr="00684A51" w:rsidRDefault="00837EF2" w:rsidP="00880947">
            <w:pPr>
              <w:jc w:val="both"/>
            </w:pPr>
            <w:r>
              <w:t>Assurer un interfaçage entre Smart Factory et M3</w:t>
            </w:r>
            <w:r w:rsidR="00A031AF">
              <w:t>.</w:t>
            </w:r>
          </w:p>
        </w:tc>
      </w:tr>
    </w:tbl>
    <w:p w14:paraId="2B745779" w14:textId="76D3A82D" w:rsidR="002577F5" w:rsidRPr="00684A51" w:rsidRDefault="002577F5" w:rsidP="00CE50E1">
      <w:pPr>
        <w:pStyle w:val="Titre2"/>
      </w:pPr>
      <w:bookmarkStart w:id="2" w:name="_Toc66869900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 w:rsidR="00F5783E">
        <w:t>D06</w:t>
      </w:r>
      <w:r>
        <w:t>.</w:t>
      </w:r>
      <w:r w:rsidRPr="00684A51">
        <w:t>G0</w:t>
      </w:r>
      <w:r w:rsidR="007D6BD5">
        <w:t>1</w:t>
      </w:r>
      <w:bookmarkEnd w:id="2"/>
      <w:r w:rsidRPr="00684A51">
        <w:t xml:space="preserve">  </w:t>
      </w:r>
    </w:p>
    <w:p w14:paraId="448622D4" w14:textId="7D8AEA3B" w:rsidR="00884AFA" w:rsidRDefault="007230E2" w:rsidP="00833E46">
      <w:pPr>
        <w:pStyle w:val="Titre3"/>
      </w:pPr>
      <w:bookmarkStart w:id="3" w:name="_Toc66869901"/>
      <w:r w:rsidRPr="00226CE9">
        <w:t>Existant</w:t>
      </w:r>
      <w:bookmarkEnd w:id="3"/>
    </w:p>
    <w:p w14:paraId="5548C6C1" w14:textId="12211ADD" w:rsidR="007E76F9" w:rsidRPr="007E76F9" w:rsidRDefault="00837EF2" w:rsidP="007E76F9">
      <w:r>
        <w:t xml:space="preserve">La </w:t>
      </w:r>
      <w:r w:rsidR="00200D99">
        <w:t xml:space="preserve">déclaration de la production s’effectue à travers le bouton </w:t>
      </w:r>
      <w:r w:rsidR="00F236D2">
        <w:t>« Déclarer Production » de l’interface de déclaration de production. Ce bouton permet l’enregistrement des données des colis dan</w:t>
      </w:r>
      <w:r w:rsidR="005C5208">
        <w:t>s</w:t>
      </w:r>
      <w:r w:rsidR="00F236D2">
        <w:t xml:space="preserve"> un fichier Excel.</w:t>
      </w:r>
    </w:p>
    <w:p w14:paraId="732843F7" w14:textId="2B6B8BC5" w:rsidR="00774606" w:rsidRDefault="006D7B6E" w:rsidP="00CE50E1">
      <w:pPr>
        <w:pStyle w:val="Titre3"/>
      </w:pPr>
      <w:bookmarkStart w:id="4" w:name="_Toc66869902"/>
      <w:r>
        <w:t>Modification</w:t>
      </w:r>
      <w:r w:rsidR="00D7375C">
        <w:t>s</w:t>
      </w:r>
      <w:bookmarkEnd w:id="4"/>
    </w:p>
    <w:p w14:paraId="3291FEAC" w14:textId="467F39B7" w:rsidR="00D047E3" w:rsidRDefault="001435F2" w:rsidP="00880E10">
      <w:pPr>
        <w:pStyle w:val="Paragraphedeliste"/>
        <w:numPr>
          <w:ilvl w:val="0"/>
          <w:numId w:val="37"/>
        </w:numPr>
        <w:jc w:val="both"/>
      </w:pPr>
      <w:r>
        <w:t xml:space="preserve">A l’appui sur le bouton </w:t>
      </w:r>
      <w:r w:rsidR="00FD5CA1">
        <w:t>« D</w:t>
      </w:r>
      <w:r>
        <w:t>éclar</w:t>
      </w:r>
      <w:r w:rsidR="00FD5CA1">
        <w:t>er</w:t>
      </w:r>
      <w:r>
        <w:t xml:space="preserve"> </w:t>
      </w:r>
      <w:r w:rsidR="00FD5CA1">
        <w:t>P</w:t>
      </w:r>
      <w:r>
        <w:t>roduction</w:t>
      </w:r>
      <w:r w:rsidR="00FD5CA1">
        <w:t> »,</w:t>
      </w:r>
      <w:r>
        <w:t xml:space="preserve"> Smart Factory envoie via des Web services </w:t>
      </w:r>
      <w:r w:rsidR="002966B5">
        <w:t xml:space="preserve">les données suivantes pour les </w:t>
      </w:r>
      <w:r w:rsidR="004A7590">
        <w:t>colis « Non-Synchronisé</w:t>
      </w:r>
      <w:r w:rsidR="00FD5CA1">
        <w:t>s »</w:t>
      </w:r>
      <w:r w:rsidR="00D047E3">
        <w:t> :</w:t>
      </w:r>
    </w:p>
    <w:p w14:paraId="22421937" w14:textId="26807733" w:rsidR="00D047E3" w:rsidRDefault="00F0006A" w:rsidP="00012421">
      <w:pPr>
        <w:pStyle w:val="Paragraphedeliste"/>
        <w:numPr>
          <w:ilvl w:val="1"/>
          <w:numId w:val="37"/>
        </w:numPr>
        <w:ind w:left="1134" w:hanging="283"/>
        <w:jc w:val="both"/>
      </w:pPr>
      <w:r>
        <w:t>Numéro Colis</w:t>
      </w:r>
    </w:p>
    <w:p w14:paraId="40C1BCF6" w14:textId="634236A5" w:rsidR="00F0006A" w:rsidRDefault="00F0006A" w:rsidP="00012421">
      <w:pPr>
        <w:pStyle w:val="Paragraphedeliste"/>
        <w:numPr>
          <w:ilvl w:val="1"/>
          <w:numId w:val="37"/>
        </w:numPr>
        <w:ind w:left="1134" w:hanging="283"/>
        <w:jc w:val="both"/>
      </w:pPr>
      <w:r>
        <w:t>Numéro OF</w:t>
      </w:r>
      <w:r w:rsidR="00FD5CA1">
        <w:tab/>
      </w:r>
    </w:p>
    <w:p w14:paraId="7291DD77" w14:textId="574CA494" w:rsidR="00C2381A" w:rsidRDefault="00C2381A" w:rsidP="00012421">
      <w:pPr>
        <w:pStyle w:val="Paragraphedeliste"/>
        <w:numPr>
          <w:ilvl w:val="1"/>
          <w:numId w:val="37"/>
        </w:numPr>
        <w:ind w:left="1134" w:hanging="283"/>
        <w:jc w:val="both"/>
      </w:pPr>
      <w:r>
        <w:t>Produit</w:t>
      </w:r>
    </w:p>
    <w:p w14:paraId="580714D4" w14:textId="19C86DC7" w:rsidR="00C2381A" w:rsidRDefault="00C2381A" w:rsidP="00FD5CA1">
      <w:pPr>
        <w:pStyle w:val="Paragraphedeliste"/>
        <w:numPr>
          <w:ilvl w:val="1"/>
          <w:numId w:val="37"/>
        </w:numPr>
        <w:ind w:left="1134" w:hanging="283"/>
        <w:jc w:val="both"/>
      </w:pPr>
      <w:r>
        <w:t>Ligne</w:t>
      </w:r>
    </w:p>
    <w:p w14:paraId="10AFEF95" w14:textId="31C9FA10" w:rsidR="00F0006A" w:rsidRDefault="00F0006A" w:rsidP="00012421">
      <w:pPr>
        <w:pStyle w:val="Paragraphedeliste"/>
        <w:numPr>
          <w:ilvl w:val="1"/>
          <w:numId w:val="37"/>
        </w:numPr>
        <w:ind w:left="1134" w:hanging="283"/>
        <w:jc w:val="both"/>
      </w:pPr>
      <w:r>
        <w:t>Quantité produite</w:t>
      </w:r>
    </w:p>
    <w:p w14:paraId="400F415B" w14:textId="6B1D68C6" w:rsidR="00F0006A" w:rsidRDefault="00C2381A" w:rsidP="00012421">
      <w:pPr>
        <w:pStyle w:val="Paragraphedeliste"/>
        <w:numPr>
          <w:ilvl w:val="1"/>
          <w:numId w:val="37"/>
        </w:numPr>
        <w:ind w:left="1134" w:hanging="283"/>
        <w:jc w:val="both"/>
      </w:pPr>
      <w:r>
        <w:t>Poids Colis</w:t>
      </w:r>
    </w:p>
    <w:p w14:paraId="67ED6917" w14:textId="141EB25B" w:rsidR="00880E10" w:rsidRDefault="00880E10" w:rsidP="00FD5CA1">
      <w:pPr>
        <w:pStyle w:val="Paragraphedeliste"/>
        <w:numPr>
          <w:ilvl w:val="1"/>
          <w:numId w:val="37"/>
        </w:numPr>
        <w:ind w:left="1134" w:hanging="283"/>
        <w:jc w:val="both"/>
      </w:pPr>
      <w:r>
        <w:t>Indice</w:t>
      </w:r>
    </w:p>
    <w:p w14:paraId="21FC5499" w14:textId="14DA31D0" w:rsidR="00C2381A" w:rsidRDefault="00C2381A" w:rsidP="00012421">
      <w:pPr>
        <w:pStyle w:val="Paragraphedeliste"/>
        <w:numPr>
          <w:ilvl w:val="1"/>
          <w:numId w:val="37"/>
        </w:numPr>
        <w:ind w:left="1134" w:hanging="283"/>
        <w:jc w:val="both"/>
      </w:pPr>
      <w:r>
        <w:t>Date</w:t>
      </w:r>
      <w:r w:rsidR="000923B3">
        <w:t xml:space="preserve"> et Heure</w:t>
      </w:r>
    </w:p>
    <w:p w14:paraId="11B5A36D" w14:textId="4492AD5F" w:rsidR="008A3C72" w:rsidRDefault="00BF1807" w:rsidP="008A3C72">
      <w:pPr>
        <w:pStyle w:val="Paragraphedeliste"/>
        <w:numPr>
          <w:ilvl w:val="0"/>
          <w:numId w:val="37"/>
        </w:numPr>
        <w:jc w:val="both"/>
      </w:pPr>
      <w:r>
        <w:t>Seuls les Colis « Non-Synchronisés » sont déclarés.</w:t>
      </w:r>
    </w:p>
    <w:p w14:paraId="4A11F7F8" w14:textId="55DBDCD6" w:rsidR="00BF1807" w:rsidRDefault="00BF1807" w:rsidP="008A3C72">
      <w:pPr>
        <w:pStyle w:val="Paragraphedeliste"/>
        <w:numPr>
          <w:ilvl w:val="0"/>
          <w:numId w:val="37"/>
        </w:numPr>
        <w:jc w:val="both"/>
      </w:pPr>
      <w:r>
        <w:t xml:space="preserve">Un Workshop Technique est </w:t>
      </w:r>
      <w:r w:rsidR="00B62902">
        <w:t>à planifier pour préciser les éléments nécessaires pour établir l’interfaçage ente Smart Factory et M3.</w:t>
      </w:r>
      <w:r w:rsidR="001A0D2D">
        <w:t xml:space="preserve"> Ce Workshop doit inclure </w:t>
      </w:r>
      <w:r w:rsidR="004A3CB8">
        <w:t xml:space="preserve">des représentants de l’équipe </w:t>
      </w:r>
      <w:r w:rsidR="006D29FB">
        <w:t xml:space="preserve">Software Engineering de Smart Factory et </w:t>
      </w:r>
      <w:r w:rsidR="001104F6">
        <w:t>de l’équipe I</w:t>
      </w:r>
      <w:r w:rsidR="00175DC3">
        <w:t>T</w:t>
      </w:r>
      <w:r w:rsidR="001104F6">
        <w:t xml:space="preserve"> de Cotherm.</w:t>
      </w:r>
    </w:p>
    <w:p w14:paraId="2BF0681C" w14:textId="667E2D1B" w:rsidR="000168D7" w:rsidRDefault="005057CB" w:rsidP="00CC221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772AC58" wp14:editId="2FA03ED8">
            <wp:extent cx="5622452" cy="3162300"/>
            <wp:effectExtent l="19050" t="19050" r="16510" b="190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653" cy="31669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1637E1" w14:textId="621F99A9" w:rsidR="00E43948" w:rsidRPr="00CE50E1" w:rsidRDefault="000168D7" w:rsidP="000168D7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: Interface de déclaration de production</w:t>
      </w:r>
    </w:p>
    <w:p w14:paraId="1D9E2110" w14:textId="77777777" w:rsidR="009870FE" w:rsidRPr="00684A51" w:rsidRDefault="009870FE" w:rsidP="00833E46">
      <w:pPr>
        <w:pStyle w:val="Titre3"/>
      </w:pPr>
      <w:bookmarkStart w:id="5" w:name="_Toc66869903"/>
      <w:r w:rsidRPr="00684A51">
        <w:t>Règles de Gestion</w:t>
      </w:r>
      <w:bookmarkEnd w:id="5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9870FE" w:rsidRPr="00684A51" w14:paraId="2DBF5FCC" w14:textId="77777777" w:rsidTr="009A3E1E">
        <w:tc>
          <w:tcPr>
            <w:tcW w:w="1488" w:type="dxa"/>
          </w:tcPr>
          <w:p w14:paraId="5667262C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4E304B23" w14:textId="77777777" w:rsidR="009870FE" w:rsidRPr="005B59FE" w:rsidRDefault="009870FE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E95907" w:rsidRPr="00684A51" w14:paraId="742557AD" w14:textId="77777777" w:rsidTr="009A3E1E">
        <w:tc>
          <w:tcPr>
            <w:tcW w:w="1488" w:type="dxa"/>
          </w:tcPr>
          <w:p w14:paraId="21CAE609" w14:textId="6326F262" w:rsidR="00E95907" w:rsidRPr="00684A51" w:rsidRDefault="00F5783E" w:rsidP="00B76435">
            <w:r>
              <w:t>D06</w:t>
            </w:r>
            <w:r w:rsidR="00E95907" w:rsidRPr="00684A51">
              <w:t>.G0</w:t>
            </w:r>
            <w:r w:rsidR="00E95907">
              <w:t>1</w:t>
            </w:r>
            <w:r w:rsidR="00E95907" w:rsidRPr="00684A51">
              <w:t>.R01</w:t>
            </w:r>
          </w:p>
        </w:tc>
        <w:tc>
          <w:tcPr>
            <w:tcW w:w="7579" w:type="dxa"/>
          </w:tcPr>
          <w:p w14:paraId="7FE7A156" w14:textId="476898BA" w:rsidR="00E95907" w:rsidRPr="00684A51" w:rsidRDefault="00B76435" w:rsidP="00B76435">
            <w:pPr>
              <w:spacing w:after="240"/>
            </w:pPr>
            <w:r>
              <w:t xml:space="preserve">Le statut des colis </w:t>
            </w:r>
            <w:r w:rsidR="00FD5CA1">
              <w:t>déclarés</w:t>
            </w:r>
            <w:r>
              <w:t xml:space="preserve"> passe de « Non-Synchronisé » à « Synchronisé ».</w:t>
            </w:r>
          </w:p>
        </w:tc>
      </w:tr>
    </w:tbl>
    <w:p w14:paraId="4A8E4FBC" w14:textId="614A9AAC" w:rsidR="00005DD0" w:rsidRDefault="009870FE" w:rsidP="00833E46">
      <w:pPr>
        <w:pStyle w:val="Titre3"/>
      </w:pPr>
      <w:bookmarkStart w:id="6" w:name="_Toc66869904"/>
      <w:r w:rsidRPr="00684A51">
        <w:t>Scénarii de Test</w:t>
      </w:r>
      <w:bookmarkEnd w:id="6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7738CC" w:rsidRPr="00684A51" w14:paraId="57D427F5" w14:textId="77777777" w:rsidTr="00D63136">
        <w:tc>
          <w:tcPr>
            <w:tcW w:w="1476" w:type="dxa"/>
          </w:tcPr>
          <w:p w14:paraId="1284FC0D" w14:textId="77777777" w:rsidR="007738CC" w:rsidRPr="005B59FE" w:rsidRDefault="007738CC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0798E578" w14:textId="331482B5" w:rsidR="007738CC" w:rsidRPr="005B59FE" w:rsidRDefault="007738CC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12C62DB5" w14:textId="4364A84A" w:rsidR="007738CC" w:rsidRPr="005B59FE" w:rsidRDefault="007738CC" w:rsidP="00D7798E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="00FD5CA1" w:rsidRPr="00684A51" w14:paraId="4C835532" w14:textId="77777777" w:rsidTr="00D63136">
        <w:tc>
          <w:tcPr>
            <w:tcW w:w="1476" w:type="dxa"/>
          </w:tcPr>
          <w:p w14:paraId="010DCC7B" w14:textId="36307F81" w:rsidR="00FD5CA1" w:rsidRPr="00684A51" w:rsidRDefault="00F5783E" w:rsidP="00FD5CA1">
            <w:pPr>
              <w:jc w:val="both"/>
            </w:pPr>
            <w:r>
              <w:t>D06</w:t>
            </w:r>
            <w:r w:rsidR="00FD5CA1" w:rsidRPr="00684A51">
              <w:t>.G0</w:t>
            </w:r>
            <w:r w:rsidR="00FD5CA1">
              <w:t>1</w:t>
            </w:r>
            <w:r w:rsidR="00FD5CA1" w:rsidRPr="00684A51">
              <w:t>.</w:t>
            </w:r>
            <w:r w:rsidR="00FD5CA1">
              <w:t>T</w:t>
            </w:r>
            <w:r w:rsidR="00FD5CA1" w:rsidRPr="00684A51">
              <w:t>01</w:t>
            </w:r>
          </w:p>
        </w:tc>
        <w:tc>
          <w:tcPr>
            <w:tcW w:w="1780" w:type="dxa"/>
          </w:tcPr>
          <w:p w14:paraId="047196E8" w14:textId="6ACD7274" w:rsidR="00FD5CA1" w:rsidRDefault="00FD5CA1" w:rsidP="00FD5CA1">
            <w:pPr>
              <w:jc w:val="both"/>
            </w:pPr>
            <w:r>
              <w:t>Synchronisation Colis</w:t>
            </w:r>
          </w:p>
        </w:tc>
        <w:tc>
          <w:tcPr>
            <w:tcW w:w="5811" w:type="dxa"/>
          </w:tcPr>
          <w:p w14:paraId="096A426F" w14:textId="18717EF3" w:rsidR="00FD5CA1" w:rsidRPr="00684A51" w:rsidRDefault="00FD5CA1" w:rsidP="00FD5CA1">
            <w:pPr>
              <w:jc w:val="both"/>
            </w:pPr>
            <w:r>
              <w:t>Vérifier que les Colis sont enregistrés dans M3.</w:t>
            </w:r>
          </w:p>
        </w:tc>
      </w:tr>
      <w:tr w:rsidR="00FD5CA1" w:rsidRPr="00684A51" w14:paraId="59BA8F7C" w14:textId="77777777" w:rsidTr="00D63136">
        <w:tc>
          <w:tcPr>
            <w:tcW w:w="1476" w:type="dxa"/>
          </w:tcPr>
          <w:p w14:paraId="65683F55" w14:textId="551933DE" w:rsidR="00FD5CA1" w:rsidRPr="00684A51" w:rsidRDefault="00F5783E" w:rsidP="00FD5CA1">
            <w:pPr>
              <w:jc w:val="both"/>
            </w:pPr>
            <w:r>
              <w:t>D06</w:t>
            </w:r>
            <w:r w:rsidR="00FD5CA1" w:rsidRPr="00684A51">
              <w:t>.G0</w:t>
            </w:r>
            <w:r w:rsidR="00FD5CA1">
              <w:t>1</w:t>
            </w:r>
            <w:r w:rsidR="00FD5CA1" w:rsidRPr="00684A51">
              <w:t>.</w:t>
            </w:r>
            <w:r w:rsidR="00FD5CA1">
              <w:t>T</w:t>
            </w:r>
            <w:r w:rsidR="00FD5CA1" w:rsidRPr="00684A51">
              <w:t>0</w:t>
            </w:r>
            <w:r w:rsidR="00FD5CA1">
              <w:t>2</w:t>
            </w:r>
          </w:p>
        </w:tc>
        <w:tc>
          <w:tcPr>
            <w:tcW w:w="1780" w:type="dxa"/>
          </w:tcPr>
          <w:p w14:paraId="312996BB" w14:textId="0B849C09" w:rsidR="00FD5CA1" w:rsidRPr="00684A51" w:rsidRDefault="00FD5CA1" w:rsidP="00FD5CA1">
            <w:pPr>
              <w:jc w:val="both"/>
            </w:pPr>
            <w:r>
              <w:t>Synchronisation Colis</w:t>
            </w:r>
          </w:p>
        </w:tc>
        <w:tc>
          <w:tcPr>
            <w:tcW w:w="5811" w:type="dxa"/>
          </w:tcPr>
          <w:p w14:paraId="6B529211" w14:textId="7962C1A9" w:rsidR="00FD5CA1" w:rsidRPr="00684A51" w:rsidRDefault="00FD5CA1" w:rsidP="00FD5CA1">
            <w:pPr>
              <w:jc w:val="both"/>
            </w:pPr>
            <w:r>
              <w:t>Vérifier le statut des colis synchronisés et non-synchronisés.</w:t>
            </w:r>
          </w:p>
        </w:tc>
      </w:tr>
    </w:tbl>
    <w:p w14:paraId="1C3393DF" w14:textId="77777777" w:rsidR="00031E4C" w:rsidRPr="0006078E" w:rsidRDefault="00031E4C" w:rsidP="0006078E"/>
    <w:sectPr w:rsidR="00031E4C" w:rsidRPr="0006078E" w:rsidSect="00B364DA">
      <w:headerReference w:type="default" r:id="rId12"/>
      <w:footerReference w:type="default" r:id="rId13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C3B280" w14:textId="77777777" w:rsidR="00C62B72" w:rsidRDefault="00C62B72" w:rsidP="000A6E90">
      <w:r>
        <w:separator/>
      </w:r>
    </w:p>
  </w:endnote>
  <w:endnote w:type="continuationSeparator" w:id="0">
    <w:p w14:paraId="59481667" w14:textId="77777777" w:rsidR="00C62B72" w:rsidRDefault="00C62B72" w:rsidP="000A6E90">
      <w:r>
        <w:continuationSeparator/>
      </w:r>
    </w:p>
  </w:endnote>
  <w:endnote w:type="continuationNotice" w:id="1">
    <w:p w14:paraId="66B0B69E" w14:textId="77777777" w:rsidR="00C62B72" w:rsidRDefault="00C62B72" w:rsidP="000A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116C6" w14:textId="77777777" w:rsidR="003D567B" w:rsidRPr="00F078B6" w:rsidRDefault="003D567B" w:rsidP="000A6E90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="003D567B" w:rsidRPr="00F078B6" w14:paraId="1317397A" w14:textId="77777777" w:rsidTr="00DB636F">
      <w:tc>
        <w:tcPr>
          <w:tcW w:w="3686" w:type="dxa"/>
        </w:tcPr>
        <w:p w14:paraId="2D737CA7" w14:textId="4C42F864" w:rsidR="003D567B" w:rsidRPr="00286187" w:rsidRDefault="003D567B" w:rsidP="001732D3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F5783E">
            <w:rPr>
              <w:sz w:val="20"/>
              <w:szCs w:val="20"/>
            </w:rPr>
            <w:t>D06</w:t>
          </w:r>
        </w:p>
      </w:tc>
      <w:tc>
        <w:tcPr>
          <w:tcW w:w="2351" w:type="dxa"/>
        </w:tcPr>
        <w:p w14:paraId="4281DA86" w14:textId="1EADA14D" w:rsidR="003D567B" w:rsidRPr="00286187" w:rsidRDefault="003D567B" w:rsidP="00F67556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0AA927F1" w14:textId="77777777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14:paraId="166DF330" w14:textId="2802AB7C" w:rsidR="003D567B" w:rsidRPr="00286187" w:rsidRDefault="003D567B" w:rsidP="00C67C8A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14:paraId="7D04CA45" w14:textId="77777777" w:rsidR="003D567B" w:rsidRPr="00F078B6" w:rsidRDefault="003D567B" w:rsidP="000A6E90"/>
  <w:p w14:paraId="3BD0A7D0" w14:textId="77777777" w:rsidR="003D567B" w:rsidRPr="00FC183A" w:rsidRDefault="003D567B" w:rsidP="000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DE7575" w14:textId="77777777" w:rsidR="00C62B72" w:rsidRDefault="00C62B72" w:rsidP="000A6E90">
      <w:r>
        <w:separator/>
      </w:r>
    </w:p>
  </w:footnote>
  <w:footnote w:type="continuationSeparator" w:id="0">
    <w:p w14:paraId="69E4E8CF" w14:textId="77777777" w:rsidR="00C62B72" w:rsidRDefault="00C62B72" w:rsidP="000A6E90">
      <w:r>
        <w:continuationSeparator/>
      </w:r>
    </w:p>
  </w:footnote>
  <w:footnote w:type="continuationNotice" w:id="1">
    <w:p w14:paraId="3BF77B54" w14:textId="77777777" w:rsidR="00C62B72" w:rsidRDefault="00C62B72" w:rsidP="000A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B5710D" w14:textId="77777777" w:rsidR="003D567B" w:rsidRDefault="003D567B" w:rsidP="000A6E9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14:paraId="0EC2247C" w14:textId="77777777" w:rsidTr="00D7375C">
      <w:tc>
        <w:tcPr>
          <w:tcW w:w="4528" w:type="dxa"/>
        </w:tcPr>
        <w:p w14:paraId="3BBED464" w14:textId="77777777" w:rsidR="003D567B" w:rsidRDefault="003D567B" w:rsidP="000A6E90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319AEE76">
                <wp:extent cx="1295400" cy="304800"/>
                <wp:effectExtent l="0" t="0" r="0" b="0"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1582" cy="310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22E6E3E9" w14:textId="29600CC2" w:rsidR="003D567B" w:rsidRPr="00285BB5" w:rsidRDefault="003D567B" w:rsidP="000A6E90">
          <w:pPr>
            <w:pStyle w:val="En-tte"/>
          </w:pPr>
        </w:p>
      </w:tc>
    </w:tr>
  </w:tbl>
  <w:p w14:paraId="48FE5D6C" w14:textId="77777777" w:rsidR="003D567B" w:rsidRDefault="003D567B" w:rsidP="000A6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6EE3"/>
    <w:multiLevelType w:val="hybridMultilevel"/>
    <w:tmpl w:val="AA4A5CB2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B2C376B"/>
    <w:multiLevelType w:val="hybridMultilevel"/>
    <w:tmpl w:val="741A806C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6B37BB2"/>
    <w:multiLevelType w:val="hybridMultilevel"/>
    <w:tmpl w:val="63EA97B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22509"/>
    <w:multiLevelType w:val="multilevel"/>
    <w:tmpl w:val="8F52C59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179E3"/>
    <w:multiLevelType w:val="hybridMultilevel"/>
    <w:tmpl w:val="8AAA3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A4ECB"/>
    <w:multiLevelType w:val="hybridMultilevel"/>
    <w:tmpl w:val="EB1AD57E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22683"/>
    <w:multiLevelType w:val="hybridMultilevel"/>
    <w:tmpl w:val="39CE1B9C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46AC0"/>
    <w:multiLevelType w:val="hybridMultilevel"/>
    <w:tmpl w:val="0C5C8B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E3DD6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282B94"/>
    <w:multiLevelType w:val="multilevel"/>
    <w:tmpl w:val="0A04951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3" w15:restartNumberingAfterBreak="0">
    <w:nsid w:val="45994AFD"/>
    <w:multiLevelType w:val="hybridMultilevel"/>
    <w:tmpl w:val="A664FA9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2A261E"/>
    <w:multiLevelType w:val="hybridMultilevel"/>
    <w:tmpl w:val="7BE46088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F5C5D"/>
    <w:multiLevelType w:val="hybridMultilevel"/>
    <w:tmpl w:val="69101B7A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0017164"/>
    <w:multiLevelType w:val="hybridMultilevel"/>
    <w:tmpl w:val="8E1425F2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2014A23"/>
    <w:multiLevelType w:val="hybridMultilevel"/>
    <w:tmpl w:val="CC7EBBA4"/>
    <w:lvl w:ilvl="0" w:tplc="FA867B24">
      <w:numFmt w:val="bullet"/>
      <w:lvlText w:val="-"/>
      <w:lvlJc w:val="left"/>
      <w:pPr>
        <w:ind w:left="644" w:hanging="360"/>
      </w:pPr>
      <w:rPr>
        <w:rFonts w:ascii="Calibri Light" w:eastAsiaTheme="minorEastAsia" w:hAnsi="Calibri Light" w:cs="Calibri Light"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800DCF"/>
    <w:multiLevelType w:val="hybridMultilevel"/>
    <w:tmpl w:val="391666A0"/>
    <w:lvl w:ilvl="0" w:tplc="209A2726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9461AA6"/>
    <w:multiLevelType w:val="hybridMultilevel"/>
    <w:tmpl w:val="DFF8D962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4" w15:restartNumberingAfterBreak="0">
    <w:nsid w:val="65A12A3E"/>
    <w:multiLevelType w:val="multilevel"/>
    <w:tmpl w:val="9664E1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6ABC7E45"/>
    <w:multiLevelType w:val="multilevel"/>
    <w:tmpl w:val="50A65F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6AC84D65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ascii="Calibri Light" w:eastAsiaTheme="minorEastAsia" w:hAnsi="Calibri Light" w:cs="Calibri Light" w:hint="default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190F89"/>
    <w:multiLevelType w:val="hybridMultilevel"/>
    <w:tmpl w:val="4030EEF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5B020C"/>
    <w:multiLevelType w:val="hybridMultilevel"/>
    <w:tmpl w:val="742E8388"/>
    <w:lvl w:ilvl="0" w:tplc="8700ABE8">
      <w:start w:val="1"/>
      <w:numFmt w:val="decimal"/>
      <w:lvlText w:val="%1.1. 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1" w15:restartNumberingAfterBreak="0">
    <w:nsid w:val="7C2E467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73725A"/>
    <w:multiLevelType w:val="hybridMultilevel"/>
    <w:tmpl w:val="C77C9AF8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0"/>
  </w:num>
  <w:num w:numId="3">
    <w:abstractNumId w:val="29"/>
  </w:num>
  <w:num w:numId="4">
    <w:abstractNumId w:val="27"/>
  </w:num>
  <w:num w:numId="5">
    <w:abstractNumId w:val="23"/>
  </w:num>
  <w:num w:numId="6">
    <w:abstractNumId w:val="12"/>
  </w:num>
  <w:num w:numId="7">
    <w:abstractNumId w:val="14"/>
  </w:num>
  <w:num w:numId="8">
    <w:abstractNumId w:val="25"/>
  </w:num>
  <w:num w:numId="9">
    <w:abstractNumId w:val="0"/>
  </w:num>
  <w:num w:numId="10">
    <w:abstractNumId w:val="25"/>
    <w:lvlOverride w:ilvl="0">
      <w:startOverride w:val="1"/>
    </w:lvlOverride>
  </w:num>
  <w:num w:numId="11">
    <w:abstractNumId w:val="13"/>
  </w:num>
  <w:num w:numId="12">
    <w:abstractNumId w:val="10"/>
  </w:num>
  <w:num w:numId="13">
    <w:abstractNumId w:val="7"/>
  </w:num>
  <w:num w:numId="14">
    <w:abstractNumId w:val="1"/>
  </w:num>
  <w:num w:numId="15">
    <w:abstractNumId w:val="31"/>
  </w:num>
  <w:num w:numId="16">
    <w:abstractNumId w:val="32"/>
  </w:num>
  <w:num w:numId="17">
    <w:abstractNumId w:val="17"/>
  </w:num>
  <w:num w:numId="1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9"/>
    <w:lvlOverride w:ilvl="0">
      <w:startOverride w:val="1"/>
    </w:lvlOverride>
  </w:num>
  <w:num w:numId="21">
    <w:abstractNumId w:val="6"/>
  </w:num>
  <w:num w:numId="22">
    <w:abstractNumId w:val="4"/>
  </w:num>
  <w:num w:numId="23">
    <w:abstractNumId w:val="15"/>
  </w:num>
  <w:num w:numId="24">
    <w:abstractNumId w:val="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</w:num>
  <w:num w:numId="27">
    <w:abstractNumId w:val="2"/>
  </w:num>
  <w:num w:numId="28">
    <w:abstractNumId w:val="9"/>
  </w:num>
  <w:num w:numId="29">
    <w:abstractNumId w:val="8"/>
  </w:num>
  <w:num w:numId="30">
    <w:abstractNumId w:val="3"/>
  </w:num>
  <w:num w:numId="31">
    <w:abstractNumId w:val="16"/>
  </w:num>
  <w:num w:numId="32">
    <w:abstractNumId w:val="18"/>
  </w:num>
  <w:num w:numId="33">
    <w:abstractNumId w:val="28"/>
  </w:num>
  <w:num w:numId="34">
    <w:abstractNumId w:val="19"/>
  </w:num>
  <w:num w:numId="35">
    <w:abstractNumId w:val="20"/>
  </w:num>
  <w:num w:numId="36">
    <w:abstractNumId w:val="22"/>
  </w:num>
  <w:num w:numId="37">
    <w:abstractNumId w:val="26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4CA3"/>
    <w:rsid w:val="00005DD0"/>
    <w:rsid w:val="00012421"/>
    <w:rsid w:val="0001311D"/>
    <w:rsid w:val="000144C5"/>
    <w:rsid w:val="000168D7"/>
    <w:rsid w:val="00021717"/>
    <w:rsid w:val="00024738"/>
    <w:rsid w:val="00026BD7"/>
    <w:rsid w:val="0002793F"/>
    <w:rsid w:val="00031E4C"/>
    <w:rsid w:val="00034C30"/>
    <w:rsid w:val="000403E3"/>
    <w:rsid w:val="000453AE"/>
    <w:rsid w:val="000471AB"/>
    <w:rsid w:val="00053399"/>
    <w:rsid w:val="0006078E"/>
    <w:rsid w:val="00063DA2"/>
    <w:rsid w:val="000664C6"/>
    <w:rsid w:val="00071A12"/>
    <w:rsid w:val="00072AFA"/>
    <w:rsid w:val="00073E66"/>
    <w:rsid w:val="0007657A"/>
    <w:rsid w:val="00082819"/>
    <w:rsid w:val="00083783"/>
    <w:rsid w:val="000923B3"/>
    <w:rsid w:val="0009422A"/>
    <w:rsid w:val="00095B0F"/>
    <w:rsid w:val="000A0A9C"/>
    <w:rsid w:val="000A2930"/>
    <w:rsid w:val="000A6E90"/>
    <w:rsid w:val="000B38EA"/>
    <w:rsid w:val="000B4CBF"/>
    <w:rsid w:val="000C4E52"/>
    <w:rsid w:val="000D029F"/>
    <w:rsid w:val="000D5265"/>
    <w:rsid w:val="000D5A60"/>
    <w:rsid w:val="000E4630"/>
    <w:rsid w:val="000E7B53"/>
    <w:rsid w:val="000F77BF"/>
    <w:rsid w:val="0010366F"/>
    <w:rsid w:val="00104064"/>
    <w:rsid w:val="001050C9"/>
    <w:rsid w:val="00106A61"/>
    <w:rsid w:val="00106D9D"/>
    <w:rsid w:val="001104F6"/>
    <w:rsid w:val="001133EE"/>
    <w:rsid w:val="00114C64"/>
    <w:rsid w:val="00115F43"/>
    <w:rsid w:val="001236AA"/>
    <w:rsid w:val="001243F7"/>
    <w:rsid w:val="00126E51"/>
    <w:rsid w:val="001353F1"/>
    <w:rsid w:val="00136A84"/>
    <w:rsid w:val="001435F2"/>
    <w:rsid w:val="00153F5B"/>
    <w:rsid w:val="00156242"/>
    <w:rsid w:val="00160543"/>
    <w:rsid w:val="00163205"/>
    <w:rsid w:val="0016629E"/>
    <w:rsid w:val="001732D3"/>
    <w:rsid w:val="00175DC3"/>
    <w:rsid w:val="001800E0"/>
    <w:rsid w:val="0018346E"/>
    <w:rsid w:val="00184581"/>
    <w:rsid w:val="00192FC9"/>
    <w:rsid w:val="001937EE"/>
    <w:rsid w:val="0019403C"/>
    <w:rsid w:val="001974B8"/>
    <w:rsid w:val="001A0D2D"/>
    <w:rsid w:val="001A4153"/>
    <w:rsid w:val="001B6AA0"/>
    <w:rsid w:val="001C2972"/>
    <w:rsid w:val="001C32CB"/>
    <w:rsid w:val="001D0DA7"/>
    <w:rsid w:val="001D68D8"/>
    <w:rsid w:val="001E6B94"/>
    <w:rsid w:val="001F323C"/>
    <w:rsid w:val="001F5EB4"/>
    <w:rsid w:val="001F7067"/>
    <w:rsid w:val="0020006A"/>
    <w:rsid w:val="00200D99"/>
    <w:rsid w:val="00205762"/>
    <w:rsid w:val="00205BBF"/>
    <w:rsid w:val="0021458A"/>
    <w:rsid w:val="002201AA"/>
    <w:rsid w:val="00221196"/>
    <w:rsid w:val="0022345D"/>
    <w:rsid w:val="00226CE9"/>
    <w:rsid w:val="00226EAC"/>
    <w:rsid w:val="002335CB"/>
    <w:rsid w:val="00244EC3"/>
    <w:rsid w:val="00245433"/>
    <w:rsid w:val="00252BAD"/>
    <w:rsid w:val="00255828"/>
    <w:rsid w:val="002577F5"/>
    <w:rsid w:val="002721A2"/>
    <w:rsid w:val="002747F0"/>
    <w:rsid w:val="00286187"/>
    <w:rsid w:val="00292D9F"/>
    <w:rsid w:val="002953F4"/>
    <w:rsid w:val="002966B5"/>
    <w:rsid w:val="002A187A"/>
    <w:rsid w:val="002A1D02"/>
    <w:rsid w:val="002A3A2D"/>
    <w:rsid w:val="002A5E18"/>
    <w:rsid w:val="002A60A8"/>
    <w:rsid w:val="002A6CA8"/>
    <w:rsid w:val="002B4570"/>
    <w:rsid w:val="002B727D"/>
    <w:rsid w:val="002C1007"/>
    <w:rsid w:val="002C69B1"/>
    <w:rsid w:val="002C7B33"/>
    <w:rsid w:val="002D0219"/>
    <w:rsid w:val="002E5753"/>
    <w:rsid w:val="002F7027"/>
    <w:rsid w:val="002F76BD"/>
    <w:rsid w:val="0030043D"/>
    <w:rsid w:val="00312439"/>
    <w:rsid w:val="003160DA"/>
    <w:rsid w:val="0033002C"/>
    <w:rsid w:val="00333547"/>
    <w:rsid w:val="00336879"/>
    <w:rsid w:val="00336D8F"/>
    <w:rsid w:val="00344B84"/>
    <w:rsid w:val="003507EC"/>
    <w:rsid w:val="00351200"/>
    <w:rsid w:val="0035204E"/>
    <w:rsid w:val="00353915"/>
    <w:rsid w:val="00354B4C"/>
    <w:rsid w:val="00363A2C"/>
    <w:rsid w:val="00364537"/>
    <w:rsid w:val="003652F6"/>
    <w:rsid w:val="003678C0"/>
    <w:rsid w:val="003717BB"/>
    <w:rsid w:val="00372E92"/>
    <w:rsid w:val="0039073B"/>
    <w:rsid w:val="0039711D"/>
    <w:rsid w:val="00397980"/>
    <w:rsid w:val="003A28B1"/>
    <w:rsid w:val="003A3B98"/>
    <w:rsid w:val="003A76C2"/>
    <w:rsid w:val="003B342D"/>
    <w:rsid w:val="003B5970"/>
    <w:rsid w:val="003C1B64"/>
    <w:rsid w:val="003C1FA5"/>
    <w:rsid w:val="003D031B"/>
    <w:rsid w:val="003D032E"/>
    <w:rsid w:val="003D4874"/>
    <w:rsid w:val="003D567B"/>
    <w:rsid w:val="003E4E36"/>
    <w:rsid w:val="003E6141"/>
    <w:rsid w:val="003E7402"/>
    <w:rsid w:val="003F012C"/>
    <w:rsid w:val="003F1782"/>
    <w:rsid w:val="003F341B"/>
    <w:rsid w:val="003F752B"/>
    <w:rsid w:val="003F7891"/>
    <w:rsid w:val="004029DA"/>
    <w:rsid w:val="0040666A"/>
    <w:rsid w:val="00411385"/>
    <w:rsid w:val="00425CE7"/>
    <w:rsid w:val="00452588"/>
    <w:rsid w:val="004538AC"/>
    <w:rsid w:val="004603D6"/>
    <w:rsid w:val="004664AB"/>
    <w:rsid w:val="0046670C"/>
    <w:rsid w:val="00466B7D"/>
    <w:rsid w:val="004723D1"/>
    <w:rsid w:val="0047474B"/>
    <w:rsid w:val="00474E32"/>
    <w:rsid w:val="00481067"/>
    <w:rsid w:val="004849E2"/>
    <w:rsid w:val="004919CC"/>
    <w:rsid w:val="00492853"/>
    <w:rsid w:val="00493443"/>
    <w:rsid w:val="00495551"/>
    <w:rsid w:val="004A075F"/>
    <w:rsid w:val="004A3CB8"/>
    <w:rsid w:val="004A4D43"/>
    <w:rsid w:val="004A7590"/>
    <w:rsid w:val="004B4041"/>
    <w:rsid w:val="004B5EC1"/>
    <w:rsid w:val="004B7228"/>
    <w:rsid w:val="004C004F"/>
    <w:rsid w:val="004C5869"/>
    <w:rsid w:val="004C75C5"/>
    <w:rsid w:val="004D140D"/>
    <w:rsid w:val="004D2B02"/>
    <w:rsid w:val="004D41F4"/>
    <w:rsid w:val="004D58BD"/>
    <w:rsid w:val="004F7CB9"/>
    <w:rsid w:val="00502AB3"/>
    <w:rsid w:val="005039CE"/>
    <w:rsid w:val="00505652"/>
    <w:rsid w:val="005057CB"/>
    <w:rsid w:val="00517BB6"/>
    <w:rsid w:val="00530503"/>
    <w:rsid w:val="0053131C"/>
    <w:rsid w:val="00532C52"/>
    <w:rsid w:val="005427C6"/>
    <w:rsid w:val="00543AC2"/>
    <w:rsid w:val="00551D5F"/>
    <w:rsid w:val="0055455C"/>
    <w:rsid w:val="005633E1"/>
    <w:rsid w:val="00564F1D"/>
    <w:rsid w:val="00567BA9"/>
    <w:rsid w:val="005734E8"/>
    <w:rsid w:val="005900CA"/>
    <w:rsid w:val="0059777D"/>
    <w:rsid w:val="005A457D"/>
    <w:rsid w:val="005B0550"/>
    <w:rsid w:val="005B2D4B"/>
    <w:rsid w:val="005B59FE"/>
    <w:rsid w:val="005B62CF"/>
    <w:rsid w:val="005C20BE"/>
    <w:rsid w:val="005C38D3"/>
    <w:rsid w:val="005C5208"/>
    <w:rsid w:val="005D1B56"/>
    <w:rsid w:val="005D33B8"/>
    <w:rsid w:val="005D36F4"/>
    <w:rsid w:val="005D5783"/>
    <w:rsid w:val="005D6C96"/>
    <w:rsid w:val="005D72A6"/>
    <w:rsid w:val="005E1E7D"/>
    <w:rsid w:val="005E2BBA"/>
    <w:rsid w:val="005E3ED0"/>
    <w:rsid w:val="005E74A0"/>
    <w:rsid w:val="005F4C30"/>
    <w:rsid w:val="00604C6C"/>
    <w:rsid w:val="00606061"/>
    <w:rsid w:val="006060D8"/>
    <w:rsid w:val="00607A41"/>
    <w:rsid w:val="006133F2"/>
    <w:rsid w:val="00621BBA"/>
    <w:rsid w:val="00621D1A"/>
    <w:rsid w:val="0063277D"/>
    <w:rsid w:val="00632FA6"/>
    <w:rsid w:val="0063426F"/>
    <w:rsid w:val="0063789C"/>
    <w:rsid w:val="00642BD4"/>
    <w:rsid w:val="0064412F"/>
    <w:rsid w:val="00647673"/>
    <w:rsid w:val="00650263"/>
    <w:rsid w:val="00657011"/>
    <w:rsid w:val="0065783E"/>
    <w:rsid w:val="00665338"/>
    <w:rsid w:val="00665620"/>
    <w:rsid w:val="00671504"/>
    <w:rsid w:val="00673290"/>
    <w:rsid w:val="00675A5F"/>
    <w:rsid w:val="00684A51"/>
    <w:rsid w:val="00684DD5"/>
    <w:rsid w:val="006A428E"/>
    <w:rsid w:val="006A5EDE"/>
    <w:rsid w:val="006A6E59"/>
    <w:rsid w:val="006B2096"/>
    <w:rsid w:val="006B3D9A"/>
    <w:rsid w:val="006B484C"/>
    <w:rsid w:val="006B657D"/>
    <w:rsid w:val="006C2E2D"/>
    <w:rsid w:val="006C64C0"/>
    <w:rsid w:val="006D018D"/>
    <w:rsid w:val="006D29FB"/>
    <w:rsid w:val="006D5918"/>
    <w:rsid w:val="006D7B6E"/>
    <w:rsid w:val="006E065A"/>
    <w:rsid w:val="006E5ECF"/>
    <w:rsid w:val="006E6321"/>
    <w:rsid w:val="006E6E32"/>
    <w:rsid w:val="00702C64"/>
    <w:rsid w:val="00712B88"/>
    <w:rsid w:val="007179ED"/>
    <w:rsid w:val="00721F2A"/>
    <w:rsid w:val="007230E2"/>
    <w:rsid w:val="00734DD7"/>
    <w:rsid w:val="00735A48"/>
    <w:rsid w:val="00757B7A"/>
    <w:rsid w:val="00764774"/>
    <w:rsid w:val="007658FF"/>
    <w:rsid w:val="00765B0A"/>
    <w:rsid w:val="00766D9D"/>
    <w:rsid w:val="00771308"/>
    <w:rsid w:val="007738CC"/>
    <w:rsid w:val="00774606"/>
    <w:rsid w:val="00781536"/>
    <w:rsid w:val="007851DA"/>
    <w:rsid w:val="0078670E"/>
    <w:rsid w:val="007871E6"/>
    <w:rsid w:val="00790891"/>
    <w:rsid w:val="0079411A"/>
    <w:rsid w:val="007967D0"/>
    <w:rsid w:val="007A145D"/>
    <w:rsid w:val="007A1D30"/>
    <w:rsid w:val="007A2138"/>
    <w:rsid w:val="007A2A78"/>
    <w:rsid w:val="007A3C63"/>
    <w:rsid w:val="007B47B1"/>
    <w:rsid w:val="007B6992"/>
    <w:rsid w:val="007B753E"/>
    <w:rsid w:val="007C052D"/>
    <w:rsid w:val="007C7F39"/>
    <w:rsid w:val="007D150E"/>
    <w:rsid w:val="007D32CB"/>
    <w:rsid w:val="007D616A"/>
    <w:rsid w:val="007D63B5"/>
    <w:rsid w:val="007D6BD5"/>
    <w:rsid w:val="007E5744"/>
    <w:rsid w:val="007E76F9"/>
    <w:rsid w:val="007F2485"/>
    <w:rsid w:val="007F31F9"/>
    <w:rsid w:val="008078B5"/>
    <w:rsid w:val="008101A9"/>
    <w:rsid w:val="00816470"/>
    <w:rsid w:val="00826B6A"/>
    <w:rsid w:val="00833E46"/>
    <w:rsid w:val="00837EF2"/>
    <w:rsid w:val="00846BA1"/>
    <w:rsid w:val="00854A87"/>
    <w:rsid w:val="00864316"/>
    <w:rsid w:val="008754B2"/>
    <w:rsid w:val="00880947"/>
    <w:rsid w:val="00880E10"/>
    <w:rsid w:val="00884AFA"/>
    <w:rsid w:val="00896255"/>
    <w:rsid w:val="008A3C72"/>
    <w:rsid w:val="008A787B"/>
    <w:rsid w:val="008B0677"/>
    <w:rsid w:val="008B3C03"/>
    <w:rsid w:val="008B40CE"/>
    <w:rsid w:val="008C7EE6"/>
    <w:rsid w:val="008E4862"/>
    <w:rsid w:val="008F006B"/>
    <w:rsid w:val="008F1D45"/>
    <w:rsid w:val="008F253A"/>
    <w:rsid w:val="008F40E3"/>
    <w:rsid w:val="008F657D"/>
    <w:rsid w:val="008F7DB8"/>
    <w:rsid w:val="00900597"/>
    <w:rsid w:val="00901408"/>
    <w:rsid w:val="0091554D"/>
    <w:rsid w:val="00917D8F"/>
    <w:rsid w:val="00921FF6"/>
    <w:rsid w:val="009224D6"/>
    <w:rsid w:val="00922900"/>
    <w:rsid w:val="00926318"/>
    <w:rsid w:val="00927158"/>
    <w:rsid w:val="00940671"/>
    <w:rsid w:val="0094685F"/>
    <w:rsid w:val="0095009B"/>
    <w:rsid w:val="009509B7"/>
    <w:rsid w:val="0095200A"/>
    <w:rsid w:val="009616BC"/>
    <w:rsid w:val="00967106"/>
    <w:rsid w:val="0096758D"/>
    <w:rsid w:val="009725D3"/>
    <w:rsid w:val="00975F23"/>
    <w:rsid w:val="009870FE"/>
    <w:rsid w:val="00991FD9"/>
    <w:rsid w:val="00997C3B"/>
    <w:rsid w:val="009A1327"/>
    <w:rsid w:val="009A3E1E"/>
    <w:rsid w:val="009B7A5C"/>
    <w:rsid w:val="009C598A"/>
    <w:rsid w:val="009C7019"/>
    <w:rsid w:val="009D393B"/>
    <w:rsid w:val="009D3AF0"/>
    <w:rsid w:val="009D59E5"/>
    <w:rsid w:val="009F0973"/>
    <w:rsid w:val="009F254A"/>
    <w:rsid w:val="009F58EC"/>
    <w:rsid w:val="009F6B8E"/>
    <w:rsid w:val="009F743E"/>
    <w:rsid w:val="009F77EE"/>
    <w:rsid w:val="00A031AF"/>
    <w:rsid w:val="00A04C44"/>
    <w:rsid w:val="00A04CDA"/>
    <w:rsid w:val="00A0664A"/>
    <w:rsid w:val="00A069B3"/>
    <w:rsid w:val="00A109D3"/>
    <w:rsid w:val="00A220D8"/>
    <w:rsid w:val="00A27C25"/>
    <w:rsid w:val="00A309B4"/>
    <w:rsid w:val="00A32EA9"/>
    <w:rsid w:val="00A340A1"/>
    <w:rsid w:val="00A376F9"/>
    <w:rsid w:val="00A469F3"/>
    <w:rsid w:val="00A51FD2"/>
    <w:rsid w:val="00A560BC"/>
    <w:rsid w:val="00A703CD"/>
    <w:rsid w:val="00A7192F"/>
    <w:rsid w:val="00A726BC"/>
    <w:rsid w:val="00A72D61"/>
    <w:rsid w:val="00A903A1"/>
    <w:rsid w:val="00A932AB"/>
    <w:rsid w:val="00AA0E32"/>
    <w:rsid w:val="00AA268A"/>
    <w:rsid w:val="00AB4C63"/>
    <w:rsid w:val="00AB5F58"/>
    <w:rsid w:val="00AB6D85"/>
    <w:rsid w:val="00AC1BE2"/>
    <w:rsid w:val="00AD0BE0"/>
    <w:rsid w:val="00AD35B7"/>
    <w:rsid w:val="00AE5A0A"/>
    <w:rsid w:val="00B05485"/>
    <w:rsid w:val="00B059EC"/>
    <w:rsid w:val="00B15648"/>
    <w:rsid w:val="00B231DB"/>
    <w:rsid w:val="00B307EF"/>
    <w:rsid w:val="00B32BF3"/>
    <w:rsid w:val="00B33405"/>
    <w:rsid w:val="00B34A27"/>
    <w:rsid w:val="00B34F16"/>
    <w:rsid w:val="00B364DA"/>
    <w:rsid w:val="00B45862"/>
    <w:rsid w:val="00B50264"/>
    <w:rsid w:val="00B5488F"/>
    <w:rsid w:val="00B60D4F"/>
    <w:rsid w:val="00B62902"/>
    <w:rsid w:val="00B62CA8"/>
    <w:rsid w:val="00B67CA5"/>
    <w:rsid w:val="00B73BDC"/>
    <w:rsid w:val="00B76435"/>
    <w:rsid w:val="00B9421C"/>
    <w:rsid w:val="00BA5F15"/>
    <w:rsid w:val="00BA6952"/>
    <w:rsid w:val="00BB1EA3"/>
    <w:rsid w:val="00BB5FEF"/>
    <w:rsid w:val="00BB6BB7"/>
    <w:rsid w:val="00BC6D3A"/>
    <w:rsid w:val="00BD0342"/>
    <w:rsid w:val="00BD227B"/>
    <w:rsid w:val="00BE218B"/>
    <w:rsid w:val="00BE35B4"/>
    <w:rsid w:val="00BE595C"/>
    <w:rsid w:val="00BE6B5B"/>
    <w:rsid w:val="00BE6F67"/>
    <w:rsid w:val="00BE71F9"/>
    <w:rsid w:val="00BF1807"/>
    <w:rsid w:val="00BF73B3"/>
    <w:rsid w:val="00BF77EF"/>
    <w:rsid w:val="00C049C5"/>
    <w:rsid w:val="00C06E10"/>
    <w:rsid w:val="00C07D2F"/>
    <w:rsid w:val="00C20C2A"/>
    <w:rsid w:val="00C21D15"/>
    <w:rsid w:val="00C22D87"/>
    <w:rsid w:val="00C2381A"/>
    <w:rsid w:val="00C31F0F"/>
    <w:rsid w:val="00C33396"/>
    <w:rsid w:val="00C36402"/>
    <w:rsid w:val="00C422AE"/>
    <w:rsid w:val="00C560AE"/>
    <w:rsid w:val="00C56DA7"/>
    <w:rsid w:val="00C61FC7"/>
    <w:rsid w:val="00C62B72"/>
    <w:rsid w:val="00C6318A"/>
    <w:rsid w:val="00C67C8A"/>
    <w:rsid w:val="00C67F0D"/>
    <w:rsid w:val="00C70717"/>
    <w:rsid w:val="00C729CF"/>
    <w:rsid w:val="00C808A3"/>
    <w:rsid w:val="00C80C75"/>
    <w:rsid w:val="00C91369"/>
    <w:rsid w:val="00C97966"/>
    <w:rsid w:val="00CA311B"/>
    <w:rsid w:val="00CA50CC"/>
    <w:rsid w:val="00CA5EA7"/>
    <w:rsid w:val="00CA63CE"/>
    <w:rsid w:val="00CB2118"/>
    <w:rsid w:val="00CB4A5B"/>
    <w:rsid w:val="00CB6972"/>
    <w:rsid w:val="00CC2067"/>
    <w:rsid w:val="00CC2211"/>
    <w:rsid w:val="00CC29D6"/>
    <w:rsid w:val="00CE14BF"/>
    <w:rsid w:val="00CE50E1"/>
    <w:rsid w:val="00CE70A4"/>
    <w:rsid w:val="00CF1A9E"/>
    <w:rsid w:val="00CF2EA8"/>
    <w:rsid w:val="00CF5EEF"/>
    <w:rsid w:val="00D0265B"/>
    <w:rsid w:val="00D047E3"/>
    <w:rsid w:val="00D05C10"/>
    <w:rsid w:val="00D0734B"/>
    <w:rsid w:val="00D07D16"/>
    <w:rsid w:val="00D12828"/>
    <w:rsid w:val="00D27DBF"/>
    <w:rsid w:val="00D311B1"/>
    <w:rsid w:val="00D3235B"/>
    <w:rsid w:val="00D3594D"/>
    <w:rsid w:val="00D37283"/>
    <w:rsid w:val="00D41549"/>
    <w:rsid w:val="00D42A39"/>
    <w:rsid w:val="00D471C8"/>
    <w:rsid w:val="00D47472"/>
    <w:rsid w:val="00D532FD"/>
    <w:rsid w:val="00D612A7"/>
    <w:rsid w:val="00D63136"/>
    <w:rsid w:val="00D66E8C"/>
    <w:rsid w:val="00D701FD"/>
    <w:rsid w:val="00D71805"/>
    <w:rsid w:val="00D729AB"/>
    <w:rsid w:val="00D7375C"/>
    <w:rsid w:val="00D74A5E"/>
    <w:rsid w:val="00D7798E"/>
    <w:rsid w:val="00D80CE2"/>
    <w:rsid w:val="00D810C7"/>
    <w:rsid w:val="00D849C3"/>
    <w:rsid w:val="00D84A15"/>
    <w:rsid w:val="00D8596F"/>
    <w:rsid w:val="00D92DBD"/>
    <w:rsid w:val="00D95DD2"/>
    <w:rsid w:val="00D964B8"/>
    <w:rsid w:val="00D96928"/>
    <w:rsid w:val="00D96D68"/>
    <w:rsid w:val="00D9777D"/>
    <w:rsid w:val="00DA03CC"/>
    <w:rsid w:val="00DA1A62"/>
    <w:rsid w:val="00DA5760"/>
    <w:rsid w:val="00DA58D3"/>
    <w:rsid w:val="00DA6F02"/>
    <w:rsid w:val="00DB589F"/>
    <w:rsid w:val="00DB636F"/>
    <w:rsid w:val="00DD42B9"/>
    <w:rsid w:val="00DE3A38"/>
    <w:rsid w:val="00E00142"/>
    <w:rsid w:val="00E03C66"/>
    <w:rsid w:val="00E04BEC"/>
    <w:rsid w:val="00E06A31"/>
    <w:rsid w:val="00E2256C"/>
    <w:rsid w:val="00E26182"/>
    <w:rsid w:val="00E275A0"/>
    <w:rsid w:val="00E327B4"/>
    <w:rsid w:val="00E35F69"/>
    <w:rsid w:val="00E43948"/>
    <w:rsid w:val="00E4698E"/>
    <w:rsid w:val="00E47698"/>
    <w:rsid w:val="00E57D84"/>
    <w:rsid w:val="00E6499C"/>
    <w:rsid w:val="00E72E0A"/>
    <w:rsid w:val="00E85A79"/>
    <w:rsid w:val="00E94EE3"/>
    <w:rsid w:val="00E95907"/>
    <w:rsid w:val="00E97905"/>
    <w:rsid w:val="00EB3159"/>
    <w:rsid w:val="00EB6021"/>
    <w:rsid w:val="00EC0F60"/>
    <w:rsid w:val="00ED1748"/>
    <w:rsid w:val="00ED1E7F"/>
    <w:rsid w:val="00ED4334"/>
    <w:rsid w:val="00ED7DA4"/>
    <w:rsid w:val="00EE102B"/>
    <w:rsid w:val="00EE7090"/>
    <w:rsid w:val="00EF07E1"/>
    <w:rsid w:val="00EF3995"/>
    <w:rsid w:val="00EF722D"/>
    <w:rsid w:val="00F0006A"/>
    <w:rsid w:val="00F032C2"/>
    <w:rsid w:val="00F063DB"/>
    <w:rsid w:val="00F1002D"/>
    <w:rsid w:val="00F123FA"/>
    <w:rsid w:val="00F1487C"/>
    <w:rsid w:val="00F17BC5"/>
    <w:rsid w:val="00F21164"/>
    <w:rsid w:val="00F23526"/>
    <w:rsid w:val="00F236D2"/>
    <w:rsid w:val="00F261CB"/>
    <w:rsid w:val="00F3179D"/>
    <w:rsid w:val="00F324F9"/>
    <w:rsid w:val="00F32676"/>
    <w:rsid w:val="00F371B9"/>
    <w:rsid w:val="00F3770C"/>
    <w:rsid w:val="00F4115E"/>
    <w:rsid w:val="00F5783E"/>
    <w:rsid w:val="00F60579"/>
    <w:rsid w:val="00F6254C"/>
    <w:rsid w:val="00F64EDB"/>
    <w:rsid w:val="00F65CBD"/>
    <w:rsid w:val="00F65DDA"/>
    <w:rsid w:val="00F67556"/>
    <w:rsid w:val="00F82780"/>
    <w:rsid w:val="00F82BAA"/>
    <w:rsid w:val="00F84F3B"/>
    <w:rsid w:val="00F85467"/>
    <w:rsid w:val="00F85E05"/>
    <w:rsid w:val="00F9358E"/>
    <w:rsid w:val="00F95465"/>
    <w:rsid w:val="00F95D5B"/>
    <w:rsid w:val="00FA0739"/>
    <w:rsid w:val="00FA1A53"/>
    <w:rsid w:val="00FA2104"/>
    <w:rsid w:val="00FB1EAC"/>
    <w:rsid w:val="00FB4B88"/>
    <w:rsid w:val="00FB7691"/>
    <w:rsid w:val="00FC027B"/>
    <w:rsid w:val="00FC183A"/>
    <w:rsid w:val="00FD04A3"/>
    <w:rsid w:val="00FD5327"/>
    <w:rsid w:val="00FD5CA1"/>
    <w:rsid w:val="00FD717C"/>
    <w:rsid w:val="00FE1D9E"/>
    <w:rsid w:val="00FE3ADC"/>
    <w:rsid w:val="00FE6891"/>
    <w:rsid w:val="00FE745C"/>
    <w:rsid w:val="00FF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ecimalSymbol w:val=","/>
  <w:listSeparator w:val=";"/>
  <w14:docId w14:val="617FD1CE"/>
  <w14:defaultImageDpi w14:val="300"/>
  <w15:docId w15:val="{EEA5C98C-3F67-4A70-A1FA-65D16E51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CE50E1"/>
    <w:pPr>
      <w:keepNext/>
      <w:keepLines/>
      <w:numPr>
        <w:numId w:val="24"/>
      </w:numPr>
      <w:spacing w:before="480" w:after="240"/>
      <w:outlineLvl w:val="0"/>
    </w:pPr>
    <w:rPr>
      <w:rFonts w:eastAsiaTheme="majorEastAsia" w:cs="Calibri Light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3C1FA5"/>
    <w:pPr>
      <w:numPr>
        <w:ilvl w:val="1"/>
      </w:numPr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833E46"/>
    <w:pPr>
      <w:keepNext/>
      <w:keepLines/>
      <w:numPr>
        <w:ilvl w:val="2"/>
        <w:numId w:val="24"/>
      </w:numPr>
      <w:spacing w:before="240" w:after="120"/>
      <w:outlineLvl w:val="2"/>
    </w:pPr>
    <w:rPr>
      <w:rFonts w:eastAsiaTheme="majorEastAsia" w:cs="Calibri Light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CE50E1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3C1FA5"/>
    <w:rPr>
      <w:rFonts w:ascii="Calibri Light" w:eastAsiaTheme="majorEastAsia" w:hAnsi="Calibri Light" w:cs="Calibri Light"/>
      <w:b/>
      <w:smallCaps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833E46"/>
    <w:rPr>
      <w:rFonts w:ascii="Calibri Light" w:eastAsiaTheme="majorEastAsia" w:hAnsi="Calibri Light" w:cs="Calibri Light"/>
      <w:b/>
      <w:sz w:val="28"/>
      <w:szCs w:val="28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B342D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B342D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B34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B34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D23CC76-1EEA-4D54-9CC3-ADD461BD1373}"/>
</file>

<file path=customXml/itemProps4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202</TotalTime>
  <Pages>5</Pages>
  <Words>405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Analyse Fonctionnelle Détaillée</vt:lpstr>
      <vt:lpstr/>
    </vt:vector>
  </TitlesOfParts>
  <Company>ADDIXO</Company>
  <LinksUpToDate>false</LinksUpToDate>
  <CharactersWithSpaces>2631</CharactersWithSpaces>
  <SharedDoc>false</SharedDoc>
  <HLinks>
    <vt:vector size="30" baseType="variant"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_Toc65587947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_Toc65587946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_Toc65587945</vt:lpwstr>
      </vt:variant>
      <vt:variant>
        <vt:i4>1507376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_Toc65587944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_Toc65587943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</cp:lastModifiedBy>
  <cp:revision>104</cp:revision>
  <cp:lastPrinted>2019-04-02T14:26:00Z</cp:lastPrinted>
  <dcterms:created xsi:type="dcterms:W3CDTF">2021-03-04T14:28:00Z</dcterms:created>
  <dcterms:modified xsi:type="dcterms:W3CDTF">2021-03-22T08:43:00Z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