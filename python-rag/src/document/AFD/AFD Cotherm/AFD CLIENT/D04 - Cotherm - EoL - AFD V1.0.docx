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6896C7B8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B037B1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766D9D">
              <w:rPr>
                <w:rFonts w:asciiTheme="majorHAnsi" w:hAnsiTheme="majorHAnsi" w:cstheme="majorHAnsi"/>
                <w:sz w:val="32"/>
                <w:szCs w:val="32"/>
              </w:rPr>
              <w:t>D04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 : </w:t>
            </w:r>
            <w:r w:rsidR="00F65CBD">
              <w:rPr>
                <w:rFonts w:asciiTheme="majorHAnsi" w:hAnsiTheme="majorHAnsi" w:cstheme="majorHAnsi"/>
                <w:sz w:val="32"/>
                <w:szCs w:val="32"/>
              </w:rPr>
              <w:t>Déclaration de la production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71D9963A" w:rsidR="00106D9D" w:rsidRPr="00684A51" w:rsidRDefault="002A187A" w:rsidP="000A6E90">
            <w:r w:rsidRPr="00684A51">
              <w:t>0</w:t>
            </w:r>
            <w:r w:rsidR="00B73BDC">
              <w:t>4</w:t>
            </w:r>
            <w:r w:rsidRPr="00684A51">
              <w:t>/03/2021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116CA661" w:rsidR="00106D9D" w:rsidRPr="005B59FE" w:rsidRDefault="00106D9D" w:rsidP="0000667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CE50E1">
          <w:pPr>
            <w:pStyle w:val="En-ttedetabledesmatires"/>
          </w:pPr>
          <w:r w:rsidRPr="001B6AA0">
            <w:t>Table des matières</w:t>
          </w:r>
        </w:p>
        <w:p w14:paraId="34ECFC02" w14:textId="252C6639" w:rsidR="00143E8E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7038859" w:history="1">
            <w:r w:rsidR="00143E8E" w:rsidRPr="006A0496">
              <w:rPr>
                <w:rStyle w:val="Lienhypertexte"/>
                <w:noProof/>
              </w:rPr>
              <w:t>1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Besoins Clients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_Toc67038859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4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028CB438" w14:textId="17AD46AA" w:rsidR="00143E8E" w:rsidRDefault="00D00B9F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7038860" w:history="1">
            <w:r w:rsidR="00143E8E" w:rsidRPr="006A0496">
              <w:rPr>
                <w:rStyle w:val="Lienhypertexte"/>
                <w:noProof/>
              </w:rPr>
              <w:t>2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Indentification des Gaps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_Toc67038860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4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6AEA7380" w14:textId="35437C9B" w:rsidR="00143E8E" w:rsidRDefault="00D00B9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7038861" w:history="1">
            <w:r w:rsidR="00143E8E" w:rsidRPr="006A0496">
              <w:rPr>
                <w:rStyle w:val="Lienhypertexte"/>
                <w:noProof/>
              </w:rPr>
              <w:t>2.1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Analyse détaillée Gap :  D04.G01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_Toc67038861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4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3F5DE752" w14:textId="00A2511C" w:rsidR="00143E8E" w:rsidRDefault="00D00B9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038862" w:history="1">
            <w:r w:rsidR="00143E8E" w:rsidRPr="006A0496">
              <w:rPr>
                <w:rStyle w:val="Lienhypertexte"/>
                <w:noProof/>
              </w:rPr>
              <w:t>2.1.1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Existant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_Toc67038862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4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107FFBE6" w14:textId="2BDD4921" w:rsidR="00143E8E" w:rsidRDefault="00D00B9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038863" w:history="1">
            <w:r w:rsidR="00143E8E" w:rsidRPr="006A0496">
              <w:rPr>
                <w:rStyle w:val="Lienhypertexte"/>
                <w:noProof/>
              </w:rPr>
              <w:t>2.1.2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Modifications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_Toc67038863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4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18EF687F" w14:textId="16D7C6E8" w:rsidR="00143E8E" w:rsidRDefault="00D00B9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038864" w:history="1">
            <w:r w:rsidR="00143E8E" w:rsidRPr="006A0496">
              <w:rPr>
                <w:rStyle w:val="Lienhypertexte"/>
                <w:noProof/>
              </w:rPr>
              <w:t>2.1.3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Règles de Gestion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_Toc67038864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5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33887D9F" w14:textId="44F6A569" w:rsidR="00143E8E" w:rsidRDefault="00D00B9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038865" w:history="1">
            <w:r w:rsidR="00143E8E" w:rsidRPr="006A0496">
              <w:rPr>
                <w:rStyle w:val="Lienhypertexte"/>
                <w:noProof/>
              </w:rPr>
              <w:t>2.1.4</w:t>
            </w:r>
            <w:r w:rsidR="00143E8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43E8E" w:rsidRPr="006A0496">
              <w:rPr>
                <w:rStyle w:val="Lienhypertexte"/>
                <w:noProof/>
              </w:rPr>
              <w:t>Scénarii de Test</w:t>
            </w:r>
            <w:r w:rsidR="00143E8E">
              <w:rPr>
                <w:noProof/>
                <w:webHidden/>
              </w:rPr>
              <w:tab/>
            </w:r>
            <w:r w:rsidR="00143E8E">
              <w:rPr>
                <w:noProof/>
                <w:webHidden/>
              </w:rPr>
              <w:fldChar w:fldCharType="begin"/>
            </w:r>
            <w:r w:rsidR="00143E8E">
              <w:rPr>
                <w:noProof/>
                <w:webHidden/>
              </w:rPr>
              <w:instrText xml:space="preserve"> PAGEREF _Toc67038865 \h </w:instrText>
            </w:r>
            <w:r w:rsidR="00143E8E">
              <w:rPr>
                <w:noProof/>
                <w:webHidden/>
              </w:rPr>
            </w:r>
            <w:r w:rsidR="00143E8E">
              <w:rPr>
                <w:noProof/>
                <w:webHidden/>
              </w:rPr>
              <w:fldChar w:fldCharType="separate"/>
            </w:r>
            <w:r w:rsidR="00143E8E">
              <w:rPr>
                <w:noProof/>
                <w:webHidden/>
              </w:rPr>
              <w:t>6</w:t>
            </w:r>
            <w:r w:rsidR="00143E8E">
              <w:rPr>
                <w:noProof/>
                <w:webHidden/>
              </w:rPr>
              <w:fldChar w:fldCharType="end"/>
            </w:r>
          </w:hyperlink>
        </w:p>
        <w:p w14:paraId="1395F8C6" w14:textId="1647FA0E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FA5BE7" w:rsidRPr="00684A51" w14:paraId="5CE48D50" w14:textId="77777777" w:rsidTr="00D7375C">
        <w:tc>
          <w:tcPr>
            <w:tcW w:w="2264" w:type="dxa"/>
          </w:tcPr>
          <w:p w14:paraId="3D94B5BD" w14:textId="17DACAE3" w:rsidR="00FA5BE7" w:rsidRPr="00684A51" w:rsidRDefault="00FA5BE7" w:rsidP="000A6E90">
            <w:r>
              <w:t>V0.9</w:t>
            </w:r>
          </w:p>
        </w:tc>
        <w:tc>
          <w:tcPr>
            <w:tcW w:w="2264" w:type="dxa"/>
          </w:tcPr>
          <w:p w14:paraId="0D0CF8AB" w14:textId="17A7296D" w:rsidR="00FA5BE7" w:rsidRDefault="00EE5D08" w:rsidP="000A6E90">
            <w:r>
              <w:t>18/03/2021</w:t>
            </w:r>
          </w:p>
        </w:tc>
        <w:tc>
          <w:tcPr>
            <w:tcW w:w="2264" w:type="dxa"/>
          </w:tcPr>
          <w:p w14:paraId="45AC65E7" w14:textId="3A04F0D3" w:rsidR="00FA5BE7" w:rsidRDefault="00EE5D08" w:rsidP="000A6E90">
            <w:r>
              <w:t>Version Initiale</w:t>
            </w:r>
          </w:p>
        </w:tc>
        <w:tc>
          <w:tcPr>
            <w:tcW w:w="2264" w:type="dxa"/>
          </w:tcPr>
          <w:p w14:paraId="01CE2816" w14:textId="7C0E0BA3" w:rsidR="00FA5BE7" w:rsidRDefault="00EE5D08" w:rsidP="000A6E90">
            <w:r>
              <w:t>Amani Sliman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7F9AF728" w:rsidR="00106D9D" w:rsidRPr="00684A51" w:rsidRDefault="00FA5BE7" w:rsidP="000A6E90">
            <w:r>
              <w:t>24</w:t>
            </w:r>
            <w:r w:rsidR="002A187A" w:rsidRPr="00684A51">
              <w:t>/03/2021</w:t>
            </w:r>
          </w:p>
        </w:tc>
        <w:tc>
          <w:tcPr>
            <w:tcW w:w="2264" w:type="dxa"/>
          </w:tcPr>
          <w:p w14:paraId="592A400D" w14:textId="73688A30" w:rsidR="00106D9D" w:rsidRPr="00684A51" w:rsidRDefault="00FA5BE7" w:rsidP="000A6E90">
            <w:r>
              <w:t>Version Validé</w:t>
            </w:r>
            <w:r w:rsidR="0065469E">
              <w:t>e</w:t>
            </w:r>
          </w:p>
        </w:tc>
        <w:tc>
          <w:tcPr>
            <w:tcW w:w="2264" w:type="dxa"/>
          </w:tcPr>
          <w:p w14:paraId="44E81567" w14:textId="0C09C97F" w:rsidR="00106D9D" w:rsidRPr="00684A51" w:rsidRDefault="00B73BDC" w:rsidP="000A6E90">
            <w:r>
              <w:t>Amani Sliman</w:t>
            </w:r>
            <w:r w:rsidR="002A187A" w:rsidRPr="00684A51">
              <w:br/>
            </w:r>
            <w:r w:rsidR="00FA5BE7">
              <w:t>Cotherm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CE50E1">
      <w:pPr>
        <w:pStyle w:val="Titre1"/>
      </w:pPr>
      <w:r w:rsidRPr="00684A51">
        <w:br w:type="page"/>
      </w:r>
    </w:p>
    <w:p w14:paraId="3EB272D5" w14:textId="1A9318B9" w:rsidR="00884AFA" w:rsidRPr="00D9777D" w:rsidRDefault="00884AFA" w:rsidP="00CE50E1">
      <w:pPr>
        <w:pStyle w:val="Titre1"/>
        <w:numPr>
          <w:ilvl w:val="0"/>
          <w:numId w:val="25"/>
        </w:numPr>
      </w:pPr>
      <w:bookmarkStart w:id="0" w:name="_Toc67038859"/>
      <w:r w:rsidRPr="00D9777D">
        <w:lastRenderedPageBreak/>
        <w:t xml:space="preserve">Besoins </w:t>
      </w:r>
      <w:r w:rsidRPr="00226CE9">
        <w:t>Clients</w:t>
      </w:r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03AC39AF" w:rsidR="00C06E10" w:rsidRPr="00684A51" w:rsidRDefault="00766D9D" w:rsidP="00D7798E">
            <w:pPr>
              <w:jc w:val="both"/>
            </w:pPr>
            <w:r>
              <w:t>D04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2899D9F6" w:rsidR="00C06E10" w:rsidRPr="00684A51" w:rsidRDefault="00EB3159" w:rsidP="00D7798E">
            <w:pPr>
              <w:jc w:val="both"/>
            </w:pPr>
            <w:r>
              <w:t>Colis</w:t>
            </w:r>
          </w:p>
        </w:tc>
        <w:tc>
          <w:tcPr>
            <w:tcW w:w="5800" w:type="dxa"/>
          </w:tcPr>
          <w:p w14:paraId="56464D21" w14:textId="3A481232" w:rsidR="00F85467" w:rsidRDefault="00312439" w:rsidP="00353915">
            <w:pPr>
              <w:jc w:val="both"/>
            </w:pPr>
            <w:r>
              <w:t>Enregistre</w:t>
            </w:r>
            <w:r w:rsidR="0020006A">
              <w:t>r</w:t>
            </w:r>
            <w:r>
              <w:t xml:space="preserve"> </w:t>
            </w:r>
            <w:r w:rsidR="0020006A">
              <w:t>l</w:t>
            </w:r>
            <w:r>
              <w:t xml:space="preserve">es </w:t>
            </w:r>
            <w:r w:rsidR="00EB3159">
              <w:t>colis</w:t>
            </w:r>
            <w:r w:rsidR="00673290">
              <w:t xml:space="preserve"> dans Smart Factory</w:t>
            </w:r>
            <w:r w:rsidR="00EB3159">
              <w:t>.</w:t>
            </w:r>
          </w:p>
        </w:tc>
      </w:tr>
      <w:tr w:rsidR="003C1227" w:rsidRPr="00684A51" w14:paraId="64496889" w14:textId="77777777" w:rsidTr="006B2096">
        <w:tc>
          <w:tcPr>
            <w:tcW w:w="1036" w:type="dxa"/>
          </w:tcPr>
          <w:p w14:paraId="09A59223" w14:textId="68692AD5" w:rsidR="003C1227" w:rsidRDefault="003C1227" w:rsidP="00D7798E">
            <w:pPr>
              <w:jc w:val="both"/>
            </w:pPr>
            <w:r>
              <w:t>D04.B01</w:t>
            </w:r>
          </w:p>
        </w:tc>
        <w:tc>
          <w:tcPr>
            <w:tcW w:w="2220" w:type="dxa"/>
          </w:tcPr>
          <w:p w14:paraId="2FE40449" w14:textId="52F2C85F" w:rsidR="003C1227" w:rsidRDefault="003C1227" w:rsidP="00D7798E">
            <w:pPr>
              <w:jc w:val="both"/>
            </w:pPr>
            <w:r>
              <w:t>Colis</w:t>
            </w:r>
          </w:p>
        </w:tc>
        <w:tc>
          <w:tcPr>
            <w:tcW w:w="5800" w:type="dxa"/>
          </w:tcPr>
          <w:p w14:paraId="59852781" w14:textId="5BF7E88E" w:rsidR="003C1227" w:rsidRDefault="003C1227" w:rsidP="00353915">
            <w:pPr>
              <w:jc w:val="both"/>
            </w:pPr>
            <w:r>
              <w:t>Enregistrer les colis dans un fichier Excel.</w:t>
            </w:r>
          </w:p>
        </w:tc>
      </w:tr>
    </w:tbl>
    <w:p w14:paraId="235C5269" w14:textId="77777777" w:rsidR="00884AFA" w:rsidRPr="00684A51" w:rsidRDefault="00884AFA" w:rsidP="00CE50E1">
      <w:pPr>
        <w:pStyle w:val="Titre1"/>
      </w:pPr>
      <w:bookmarkStart w:id="1" w:name="_Toc67038860"/>
      <w:r w:rsidRPr="00684A51">
        <w:t>Indentification des Gaps</w:t>
      </w:r>
      <w:bookmarkEnd w:id="1"/>
    </w:p>
    <w:p w14:paraId="52C6FB72" w14:textId="0C547F35" w:rsidR="00884AFA" w:rsidRPr="00684A51" w:rsidRDefault="00884AFA" w:rsidP="00790891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143E8E">
        <w:tc>
          <w:tcPr>
            <w:tcW w:w="1058" w:type="dxa"/>
            <w:tcBorders>
              <w:bottom w:val="single" w:sz="4" w:space="0" w:color="auto"/>
            </w:tcBorders>
          </w:tcPr>
          <w:p w14:paraId="36A936D5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4A94ADF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  <w:tcBorders>
              <w:bottom w:val="single" w:sz="4" w:space="0" w:color="auto"/>
            </w:tcBorders>
          </w:tcPr>
          <w:p w14:paraId="3DA9F70C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143E8E">
        <w:tc>
          <w:tcPr>
            <w:tcW w:w="1058" w:type="dxa"/>
            <w:tcBorders>
              <w:bottom w:val="single" w:sz="4" w:space="0" w:color="auto"/>
            </w:tcBorders>
          </w:tcPr>
          <w:p w14:paraId="1A8FF0DD" w14:textId="7F2A5617" w:rsidR="00684DD5" w:rsidRPr="00684A51" w:rsidRDefault="00766D9D" w:rsidP="00D7798E">
            <w:pPr>
              <w:spacing w:line="240" w:lineRule="auto"/>
              <w:jc w:val="both"/>
            </w:pPr>
            <w:r>
              <w:t>D04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F18183E" w14:textId="023A9560" w:rsidR="00684DD5" w:rsidRPr="00684A51" w:rsidRDefault="00EB3159" w:rsidP="00D7798E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  <w:tcBorders>
              <w:bottom w:val="single" w:sz="4" w:space="0" w:color="auto"/>
            </w:tcBorders>
          </w:tcPr>
          <w:p w14:paraId="0100782E" w14:textId="77777777" w:rsidR="004047CE" w:rsidRDefault="00567BA9" w:rsidP="004047CE">
            <w:pPr>
              <w:jc w:val="both"/>
            </w:pPr>
            <w:r>
              <w:t>Ajouter l’interface déclaration de la production à Smart Factory</w:t>
            </w:r>
            <w:r w:rsidR="004047CE">
              <w:t>. Elle contient</w:t>
            </w:r>
            <w:r w:rsidR="006D1668">
              <w:t xml:space="preserve"> : </w:t>
            </w:r>
          </w:p>
          <w:p w14:paraId="3DDEB80F" w14:textId="77777777" w:rsidR="006D1668" w:rsidRDefault="006D1668" w:rsidP="006D1668">
            <w:pPr>
              <w:pStyle w:val="Paragraphedeliste"/>
              <w:numPr>
                <w:ilvl w:val="0"/>
                <w:numId w:val="39"/>
              </w:numPr>
              <w:jc w:val="both"/>
            </w:pPr>
            <w:r>
              <w:t xml:space="preserve">Les données des colis </w:t>
            </w:r>
            <w:r w:rsidR="002B707F">
              <w:t>produits</w:t>
            </w:r>
          </w:p>
          <w:p w14:paraId="7A66C0B6" w14:textId="179F5270" w:rsidR="002B707F" w:rsidRPr="00684A51" w:rsidRDefault="002B707F" w:rsidP="006D1668">
            <w:pPr>
              <w:pStyle w:val="Paragraphedeliste"/>
              <w:numPr>
                <w:ilvl w:val="0"/>
                <w:numId w:val="39"/>
              </w:numPr>
              <w:jc w:val="both"/>
            </w:pPr>
            <w:r>
              <w:t>Le bouton « </w:t>
            </w:r>
            <w:r w:rsidR="00E67E00">
              <w:t>D</w:t>
            </w:r>
            <w:r>
              <w:t xml:space="preserve">éclarer </w:t>
            </w:r>
            <w:r w:rsidR="00E67E00">
              <w:t>Production » qui permet d’enregistrer les données des colis dans le fichier Excel.</w:t>
            </w:r>
          </w:p>
        </w:tc>
      </w:tr>
    </w:tbl>
    <w:p w14:paraId="2B745779" w14:textId="280C2DFA" w:rsidR="002577F5" w:rsidRPr="00684A51" w:rsidRDefault="002577F5" w:rsidP="00CE50E1">
      <w:pPr>
        <w:pStyle w:val="Titre2"/>
      </w:pPr>
      <w:bookmarkStart w:id="2" w:name="_Toc67038861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766D9D">
        <w:t>D04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833E46">
      <w:pPr>
        <w:pStyle w:val="Titre3"/>
      </w:pPr>
      <w:bookmarkStart w:id="3" w:name="_Toc67038862"/>
      <w:r w:rsidRPr="00226CE9">
        <w:t>Existant</w:t>
      </w:r>
      <w:bookmarkEnd w:id="3"/>
    </w:p>
    <w:p w14:paraId="5548C6C1" w14:textId="30B4370C" w:rsidR="007E76F9" w:rsidRPr="007E76F9" w:rsidRDefault="007E76F9" w:rsidP="007E76F9">
      <w:r>
        <w:t xml:space="preserve">L’interface déclaration de la production se </w:t>
      </w:r>
      <w:r w:rsidR="00C56DA7">
        <w:t xml:space="preserve">trouve sous Smart Factory / Accueil / Production /. </w:t>
      </w:r>
    </w:p>
    <w:p w14:paraId="732843F7" w14:textId="2B6B8BC5" w:rsidR="00774606" w:rsidRDefault="006D7B6E" w:rsidP="00CE50E1">
      <w:pPr>
        <w:pStyle w:val="Titre3"/>
      </w:pPr>
      <w:bookmarkStart w:id="4" w:name="_Toc67038863"/>
      <w:r>
        <w:t>Modification</w:t>
      </w:r>
      <w:r w:rsidR="00D7375C">
        <w:t>s</w:t>
      </w:r>
      <w:bookmarkEnd w:id="4"/>
    </w:p>
    <w:p w14:paraId="57DDC8D3" w14:textId="77CF63D9" w:rsidR="00CE50E1" w:rsidRDefault="00CE50E1" w:rsidP="005733F9">
      <w:pPr>
        <w:pStyle w:val="Paragraphedeliste"/>
        <w:numPr>
          <w:ilvl w:val="0"/>
          <w:numId w:val="37"/>
        </w:numPr>
        <w:jc w:val="both"/>
      </w:pPr>
      <w:r>
        <w:t xml:space="preserve">L’interface déclaration de la production </w:t>
      </w:r>
      <w:r w:rsidR="00AD35B7">
        <w:t>groupe l’ensemble de colis produits</w:t>
      </w:r>
      <w:r w:rsidR="00053399">
        <w:t xml:space="preserve"> et leurs données</w:t>
      </w:r>
      <w:r w:rsidR="00F23526">
        <w:t xml:space="preserve">. </w:t>
      </w:r>
    </w:p>
    <w:p w14:paraId="6A367BBB" w14:textId="1705B861" w:rsidR="00D96928" w:rsidRDefault="00D96928" w:rsidP="001A11E3">
      <w:pPr>
        <w:pStyle w:val="Paragraphedeliste"/>
        <w:numPr>
          <w:ilvl w:val="0"/>
          <w:numId w:val="37"/>
        </w:numPr>
        <w:spacing w:after="240"/>
        <w:jc w:val="both"/>
      </w:pPr>
      <w:r>
        <w:t>Chaque colis est enregistré</w:t>
      </w:r>
      <w:r w:rsidR="00292D9F">
        <w:t xml:space="preserve"> dans l’interface de déclaration de la production </w:t>
      </w:r>
      <w:r w:rsidR="00082819">
        <w:t xml:space="preserve">quand l’opératrice appuie sur le bouton </w:t>
      </w:r>
      <w:r w:rsidR="00D810C7" w:rsidRPr="00D810C7">
        <w:rPr>
          <w:i/>
          <w:iCs/>
        </w:rPr>
        <w:t>« </w:t>
      </w:r>
      <w:r w:rsidR="00082819" w:rsidRPr="00D810C7">
        <w:rPr>
          <w:i/>
          <w:iCs/>
        </w:rPr>
        <w:t>imprimer</w:t>
      </w:r>
      <w:r w:rsidR="00D810C7" w:rsidRPr="00D810C7">
        <w:rPr>
          <w:i/>
          <w:iCs/>
        </w:rPr>
        <w:t> »</w:t>
      </w:r>
      <w:r w:rsidR="00082819">
        <w:t xml:space="preserve"> dans le modal de </w:t>
      </w:r>
      <w:r w:rsidR="00D810C7" w:rsidRPr="00D810C7">
        <w:rPr>
          <w:i/>
          <w:iCs/>
        </w:rPr>
        <w:t>« </w:t>
      </w:r>
      <w:r w:rsidR="00082819" w:rsidRPr="00D810C7">
        <w:rPr>
          <w:i/>
          <w:iCs/>
        </w:rPr>
        <w:t>l’impression des étiquettes</w:t>
      </w:r>
      <w:r w:rsidR="00D810C7" w:rsidRPr="00D810C7">
        <w:rPr>
          <w:i/>
          <w:iCs/>
        </w:rPr>
        <w:t> »</w:t>
      </w:r>
      <w:r w:rsidR="00D810C7">
        <w:t xml:space="preserve"> qui s’affiche dans l’interface de Tarage.</w:t>
      </w:r>
    </w:p>
    <w:p w14:paraId="3C914E6B" w14:textId="77777777" w:rsidR="001A11E3" w:rsidRDefault="001A11E3" w:rsidP="001A11E3">
      <w:pPr>
        <w:pStyle w:val="Paragraphedeliste"/>
        <w:keepNext/>
        <w:spacing w:before="240"/>
        <w:ind w:left="0"/>
        <w:jc w:val="center"/>
      </w:pPr>
      <w:r>
        <w:rPr>
          <w:noProof/>
        </w:rPr>
        <w:drawing>
          <wp:inline distT="0" distB="0" distL="0" distR="0" wp14:anchorId="7FA62D0A" wp14:editId="139FA21A">
            <wp:extent cx="4248150" cy="1902650"/>
            <wp:effectExtent l="0" t="0" r="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112" cy="1908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7F238D" w14:textId="2A09B633" w:rsidR="009D29FD" w:rsidRDefault="001A11E3" w:rsidP="001A11E3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Modal impression d'étiquette</w:t>
      </w:r>
    </w:p>
    <w:p w14:paraId="3291FEAC" w14:textId="0CB54C70" w:rsidR="00D047E3" w:rsidRDefault="00D047E3" w:rsidP="005733F9">
      <w:pPr>
        <w:pStyle w:val="Paragraphedeliste"/>
        <w:numPr>
          <w:ilvl w:val="0"/>
          <w:numId w:val="37"/>
        </w:numPr>
        <w:jc w:val="both"/>
      </w:pPr>
      <w:r>
        <w:lastRenderedPageBreak/>
        <w:t>Le tableau de déclaration des quantités produites contient les champs suivants :</w:t>
      </w:r>
    </w:p>
    <w:p w14:paraId="22421937" w14:textId="11B3F066" w:rsidR="00D047E3" w:rsidRDefault="00F0006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Numéro Colis :</w:t>
      </w:r>
      <w:r w:rsidR="00880E10">
        <w:t xml:space="preserve"> C’est le numéro de colis généré par SF dans l’interface de Tarage.</w:t>
      </w:r>
    </w:p>
    <w:p w14:paraId="40C1BCF6" w14:textId="2EDE7D67" w:rsidR="00F0006A" w:rsidRDefault="00F0006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Numéro OF :</w:t>
      </w:r>
      <w:r w:rsidR="00880E10">
        <w:t xml:space="preserve"> C’est le numéro de l’OF scanné par douchette dans l’interface de Tarage.</w:t>
      </w:r>
    </w:p>
    <w:p w14:paraId="7291DD77" w14:textId="2FC6EF44" w:rsidR="00C2381A" w:rsidRDefault="00C2381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Produit :</w:t>
      </w:r>
      <w:r w:rsidR="00880E10">
        <w:t xml:space="preserve"> </w:t>
      </w:r>
      <w:r w:rsidR="00AE5A0A">
        <w:t>Le code du produit. Obtenu à partir de l’interface de Tarage.</w:t>
      </w:r>
    </w:p>
    <w:p w14:paraId="580714D4" w14:textId="0BEF7A46" w:rsidR="00C2381A" w:rsidRDefault="00C2381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 xml:space="preserve">Ligne : </w:t>
      </w:r>
      <w:r w:rsidR="00926318">
        <w:t>Obtenue à partir de l’interface de Tarage.</w:t>
      </w:r>
    </w:p>
    <w:p w14:paraId="10AFEF95" w14:textId="6A39FE2B" w:rsidR="00F0006A" w:rsidRDefault="00F0006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Quantité produite :</w:t>
      </w:r>
      <w:r w:rsidR="00A04CDA">
        <w:t xml:space="preserve"> La quantité finale enregistrée dans </w:t>
      </w:r>
      <w:r w:rsidR="00160543">
        <w:t xml:space="preserve">le champ Quantité Actuelle par Colis de l’interface de Tarage. </w:t>
      </w:r>
    </w:p>
    <w:p w14:paraId="400F415B" w14:textId="14647BA1" w:rsidR="00F0006A" w:rsidRDefault="00C2381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Poids Colis :</w:t>
      </w:r>
      <w:r w:rsidR="00160543">
        <w:t xml:space="preserve"> Le poids enregistré par la balance après le dépôt du deuxième Intercalaire Carton.</w:t>
      </w:r>
    </w:p>
    <w:p w14:paraId="67ED6917" w14:textId="431CF95E" w:rsidR="00880E10" w:rsidRDefault="00880E10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Indice :</w:t>
      </w:r>
      <w:r w:rsidR="00160543">
        <w:t xml:space="preserve"> </w:t>
      </w:r>
      <w:r w:rsidR="000923B3">
        <w:t>A partir du tableau Produit.</w:t>
      </w:r>
    </w:p>
    <w:p w14:paraId="21FC5499" w14:textId="3826605E" w:rsidR="00C2381A" w:rsidRDefault="00C2381A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Date</w:t>
      </w:r>
      <w:r w:rsidR="000923B3">
        <w:t xml:space="preserve"> et Heure</w:t>
      </w:r>
      <w:r>
        <w:t> :</w:t>
      </w:r>
      <w:r w:rsidR="000923B3">
        <w:t xml:space="preserve"> La date et l’heure de l’action d’enregistrement du Colis.</w:t>
      </w:r>
    </w:p>
    <w:p w14:paraId="4D0D2602" w14:textId="5DA4B935" w:rsidR="00C2381A" w:rsidRDefault="00880E10" w:rsidP="005733F9">
      <w:pPr>
        <w:pStyle w:val="Paragraphedeliste"/>
        <w:numPr>
          <w:ilvl w:val="1"/>
          <w:numId w:val="37"/>
        </w:numPr>
        <w:ind w:left="1134" w:hanging="283"/>
        <w:jc w:val="both"/>
      </w:pPr>
      <w:r>
        <w:t>Statut :</w:t>
      </w:r>
      <w:r w:rsidR="000923B3">
        <w:t xml:space="preserve"> </w:t>
      </w:r>
      <w:r w:rsidR="00AB5F58">
        <w:t>Le statut du colis peut être</w:t>
      </w:r>
      <w:r w:rsidR="00316836">
        <w:t> :</w:t>
      </w:r>
      <w:r w:rsidR="000F77BF">
        <w:t xml:space="preserve"> </w:t>
      </w:r>
    </w:p>
    <w:p w14:paraId="5A67A01F" w14:textId="7CE43AD3" w:rsidR="000F77BF" w:rsidRDefault="001B765F" w:rsidP="005733F9">
      <w:pPr>
        <w:pStyle w:val="Paragraphedeliste"/>
        <w:numPr>
          <w:ilvl w:val="2"/>
          <w:numId w:val="37"/>
        </w:numPr>
        <w:jc w:val="both"/>
      </w:pPr>
      <w:r>
        <w:t>Avec Etiquette Provisoire</w:t>
      </w:r>
      <w:r w:rsidR="00316836">
        <w:t xml:space="preserve"> </w:t>
      </w:r>
      <w:r w:rsidR="00EE5D08">
        <w:t>(Plus</w:t>
      </w:r>
      <w:r w:rsidR="00316836">
        <w:t xml:space="preserve"> de détails dans D05).</w:t>
      </w:r>
    </w:p>
    <w:p w14:paraId="7C3990E0" w14:textId="5E13A5B2" w:rsidR="00880E10" w:rsidRDefault="00316836" w:rsidP="005733F9">
      <w:pPr>
        <w:pStyle w:val="Paragraphedeliste"/>
        <w:numPr>
          <w:ilvl w:val="2"/>
          <w:numId w:val="37"/>
        </w:numPr>
        <w:jc w:val="both"/>
      </w:pPr>
      <w:r>
        <w:t xml:space="preserve">Avec Etiquette Définitive </w:t>
      </w:r>
    </w:p>
    <w:p w14:paraId="1BE18579" w14:textId="7D2364D9" w:rsidR="00F57BE8" w:rsidRDefault="00FA005B" w:rsidP="00F57BE8">
      <w:pPr>
        <w:pStyle w:val="Paragraphedeliste"/>
        <w:numPr>
          <w:ilvl w:val="0"/>
          <w:numId w:val="37"/>
        </w:numPr>
        <w:spacing w:after="240"/>
        <w:jc w:val="both"/>
      </w:pPr>
      <w:r>
        <w:t>Le colis est aussi enregistré dans le fichier Excel</w:t>
      </w:r>
      <w:r w:rsidR="009313CC">
        <w:t xml:space="preserve"> à l’appui du bouton « Imprimer »</w:t>
      </w:r>
      <w:r>
        <w:t xml:space="preserve">. </w:t>
      </w:r>
      <w:r w:rsidR="00F57BE8">
        <w:t xml:space="preserve">Les données </w:t>
      </w:r>
      <w:r w:rsidR="00B12B79">
        <w:t>enregistrées dans le fichier Excel sont :</w:t>
      </w:r>
    </w:p>
    <w:p w14:paraId="2821CCBE" w14:textId="5B3EBBAB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Numéro Colis</w:t>
      </w:r>
    </w:p>
    <w:p w14:paraId="33B863A0" w14:textId="192FD658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Numéro OF</w:t>
      </w:r>
    </w:p>
    <w:p w14:paraId="43D2B95B" w14:textId="03FCB925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Produit</w:t>
      </w:r>
    </w:p>
    <w:p w14:paraId="061DB5CC" w14:textId="11577B7D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Ligne</w:t>
      </w:r>
    </w:p>
    <w:p w14:paraId="3CD40F81" w14:textId="07DFAB9A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Quantité produite</w:t>
      </w:r>
    </w:p>
    <w:p w14:paraId="2E638AC7" w14:textId="2E7C4CA3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Poids Colis</w:t>
      </w:r>
    </w:p>
    <w:p w14:paraId="3BCFAFA3" w14:textId="136AD1BB" w:rsidR="00B12B79" w:rsidRPr="00B12B79" w:rsidRDefault="00B12B79" w:rsidP="00B12B79">
      <w:pPr>
        <w:pStyle w:val="Paragraphedeliste"/>
        <w:numPr>
          <w:ilvl w:val="1"/>
          <w:numId w:val="37"/>
        </w:numPr>
        <w:ind w:left="1134" w:hanging="283"/>
        <w:jc w:val="both"/>
        <w:rPr>
          <w:u w:val="single"/>
        </w:rPr>
      </w:pPr>
      <w:r w:rsidRPr="00B12B79">
        <w:rPr>
          <w:u w:val="single"/>
        </w:rPr>
        <w:t>Indic</w:t>
      </w:r>
      <w:r>
        <w:rPr>
          <w:u w:val="single"/>
        </w:rPr>
        <w:t>e</w:t>
      </w:r>
    </w:p>
    <w:p w14:paraId="2E4B67CA" w14:textId="58B2276C" w:rsidR="00B12B79" w:rsidRPr="00B12B79" w:rsidRDefault="00B12B79" w:rsidP="00B12B79">
      <w:pPr>
        <w:pStyle w:val="Paragraphedeliste"/>
        <w:numPr>
          <w:ilvl w:val="1"/>
          <w:numId w:val="37"/>
        </w:numPr>
        <w:spacing w:after="240"/>
        <w:ind w:left="1134" w:hanging="283"/>
        <w:jc w:val="both"/>
        <w:rPr>
          <w:u w:val="single"/>
        </w:rPr>
      </w:pPr>
      <w:r w:rsidRPr="00B12B79">
        <w:rPr>
          <w:u w:val="single"/>
        </w:rPr>
        <w:t>Date et Heure</w:t>
      </w:r>
    </w:p>
    <w:p w14:paraId="2BF0681C" w14:textId="5E1B08F7" w:rsidR="000168D7" w:rsidRDefault="00FD7C40" w:rsidP="00CC2211">
      <w:pPr>
        <w:keepNext/>
        <w:jc w:val="center"/>
      </w:pPr>
      <w:r>
        <w:rPr>
          <w:noProof/>
        </w:rPr>
        <w:drawing>
          <wp:inline distT="0" distB="0" distL="0" distR="0" wp14:anchorId="6AB71265" wp14:editId="228B9408">
            <wp:extent cx="5029200" cy="2828631"/>
            <wp:effectExtent l="19050" t="19050" r="19050" b="1016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73" cy="28352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83EC3B" w14:textId="6FE721EE" w:rsidR="00F57BE8" w:rsidRPr="00F57BE8" w:rsidRDefault="000168D7" w:rsidP="00F57BE8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A11E3">
        <w:rPr>
          <w:noProof/>
        </w:rPr>
        <w:t>2</w:t>
      </w:r>
      <w:r>
        <w:fldChar w:fldCharType="end"/>
      </w:r>
      <w:r>
        <w:t xml:space="preserve"> : Interface de déclaration de production</w:t>
      </w:r>
    </w:p>
    <w:p w14:paraId="1D9E2110" w14:textId="77777777" w:rsidR="009870FE" w:rsidRPr="00684A51" w:rsidRDefault="009870FE" w:rsidP="00833E46">
      <w:pPr>
        <w:pStyle w:val="Titre3"/>
      </w:pPr>
      <w:bookmarkStart w:id="5" w:name="_Toc67038864"/>
      <w:r w:rsidRPr="00684A51">
        <w:lastRenderedPageBreak/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35ACF2A1" w:rsidR="00E95907" w:rsidRPr="00684A51" w:rsidRDefault="00766D9D" w:rsidP="00B76435">
            <w:r>
              <w:t>D04</w:t>
            </w:r>
            <w:r w:rsidR="00E95907" w:rsidRPr="00684A51">
              <w:t>.G</w:t>
            </w:r>
            <w:proofErr w:type="gramStart"/>
            <w:r w:rsidR="00E95907" w:rsidRPr="00684A51">
              <w:t>0</w:t>
            </w:r>
            <w:r w:rsidR="00E95907">
              <w:t>1</w:t>
            </w:r>
            <w:r w:rsidR="00E95907" w:rsidRPr="00684A51">
              <w:t>.R</w:t>
            </w:r>
            <w:proofErr w:type="gramEnd"/>
            <w:r w:rsidR="00E95907" w:rsidRPr="00684A51">
              <w:t>01</w:t>
            </w:r>
          </w:p>
        </w:tc>
        <w:tc>
          <w:tcPr>
            <w:tcW w:w="7579" w:type="dxa"/>
          </w:tcPr>
          <w:p w14:paraId="7DD17807" w14:textId="77777777" w:rsidR="00E95907" w:rsidRDefault="004C3F80" w:rsidP="004C3F80">
            <w:r>
              <w:t>Couleur des statuts :</w:t>
            </w:r>
          </w:p>
          <w:p w14:paraId="4C19F431" w14:textId="77777777" w:rsidR="004C3F80" w:rsidRDefault="004C3F80" w:rsidP="004C3F80">
            <w:pPr>
              <w:pStyle w:val="Paragraphedeliste"/>
              <w:numPr>
                <w:ilvl w:val="0"/>
                <w:numId w:val="41"/>
              </w:numPr>
              <w:spacing w:after="240"/>
            </w:pPr>
            <w:r>
              <w:t>Rouge : Avec Etiquette Provisoire</w:t>
            </w:r>
          </w:p>
          <w:p w14:paraId="7FE7A156" w14:textId="299ADB07" w:rsidR="004C3F80" w:rsidRPr="00684A51" w:rsidRDefault="004C3F80" w:rsidP="004C3F80">
            <w:pPr>
              <w:pStyle w:val="Paragraphedeliste"/>
              <w:numPr>
                <w:ilvl w:val="0"/>
                <w:numId w:val="41"/>
              </w:numPr>
            </w:pPr>
            <w:r>
              <w:t xml:space="preserve">Bleu : </w:t>
            </w:r>
            <w:r w:rsidR="00316836">
              <w:t>Avec Etiquette Définitive</w:t>
            </w:r>
          </w:p>
        </w:tc>
      </w:tr>
      <w:tr w:rsidR="00E95907" w:rsidRPr="00684A51" w14:paraId="7EE639C0" w14:textId="77777777" w:rsidTr="009A3E1E">
        <w:tc>
          <w:tcPr>
            <w:tcW w:w="1488" w:type="dxa"/>
          </w:tcPr>
          <w:p w14:paraId="57A1765E" w14:textId="564919FD" w:rsidR="00E95907" w:rsidRPr="00684A51" w:rsidRDefault="00766D9D" w:rsidP="00E95907">
            <w:pPr>
              <w:jc w:val="both"/>
            </w:pPr>
            <w:r>
              <w:t>D04</w:t>
            </w:r>
            <w:r w:rsidR="00E95907" w:rsidRPr="00684A51">
              <w:t>.G</w:t>
            </w:r>
            <w:proofErr w:type="gramStart"/>
            <w:r w:rsidR="00E95907" w:rsidRPr="00684A51">
              <w:t>0</w:t>
            </w:r>
            <w:r w:rsidR="00E95907">
              <w:t>1</w:t>
            </w:r>
            <w:r w:rsidR="00E95907" w:rsidRPr="00684A51">
              <w:t>.R</w:t>
            </w:r>
            <w:proofErr w:type="gramEnd"/>
            <w:r w:rsidR="00E95907" w:rsidRPr="00684A51">
              <w:t>0</w:t>
            </w:r>
            <w:r w:rsidR="00E95907">
              <w:t>2</w:t>
            </w:r>
          </w:p>
        </w:tc>
        <w:tc>
          <w:tcPr>
            <w:tcW w:w="7579" w:type="dxa"/>
          </w:tcPr>
          <w:p w14:paraId="6846CAFD" w14:textId="143D3ED1" w:rsidR="00E95907" w:rsidRPr="00684A51" w:rsidRDefault="00B5488F" w:rsidP="00E95907">
            <w:pPr>
              <w:jc w:val="both"/>
            </w:pPr>
            <w:r>
              <w:t>L’utilisateur peut filtrer les</w:t>
            </w:r>
            <w:r w:rsidR="005D1B56">
              <w:t xml:space="preserve"> Colis affichées par Produit, Ligne, OF ou date.</w:t>
            </w:r>
          </w:p>
        </w:tc>
      </w:tr>
    </w:tbl>
    <w:p w14:paraId="4A8E4FBC" w14:textId="614A9AAC" w:rsidR="00005DD0" w:rsidRDefault="009870FE" w:rsidP="00833E46">
      <w:pPr>
        <w:pStyle w:val="Titre3"/>
      </w:pPr>
      <w:bookmarkStart w:id="6" w:name="_Toc67038865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738CC" w:rsidRPr="00684A51" w14:paraId="57D427F5" w14:textId="77777777" w:rsidTr="00D63136">
        <w:tc>
          <w:tcPr>
            <w:tcW w:w="1476" w:type="dxa"/>
          </w:tcPr>
          <w:p w14:paraId="1284FC0D" w14:textId="77777777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0798E578" w14:textId="331482B5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2C62DB5" w14:textId="4364A84A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7738CC" w:rsidRPr="00684A51" w14:paraId="4C835532" w14:textId="77777777" w:rsidTr="00D63136">
        <w:tc>
          <w:tcPr>
            <w:tcW w:w="1476" w:type="dxa"/>
          </w:tcPr>
          <w:p w14:paraId="010DCC7B" w14:textId="3435198E" w:rsidR="007738CC" w:rsidRPr="00684A51" w:rsidRDefault="00766D9D" w:rsidP="00D7798E">
            <w:pPr>
              <w:jc w:val="both"/>
            </w:pPr>
            <w:r>
              <w:t>D04</w:t>
            </w:r>
            <w:r w:rsidR="007738CC" w:rsidRPr="00684A51">
              <w:t>.G</w:t>
            </w:r>
            <w:proofErr w:type="gramStart"/>
            <w:r w:rsidR="007738CC" w:rsidRPr="00684A51">
              <w:t>0</w:t>
            </w:r>
            <w:r w:rsidR="00226CE9">
              <w:t>1</w:t>
            </w:r>
            <w:r w:rsidR="007738CC" w:rsidRPr="00684A51">
              <w:t>.</w:t>
            </w:r>
            <w:r w:rsidR="007738CC">
              <w:t>T</w:t>
            </w:r>
            <w:proofErr w:type="gramEnd"/>
            <w:r w:rsidR="007738CC" w:rsidRPr="00684A51">
              <w:t>01</w:t>
            </w:r>
          </w:p>
        </w:tc>
        <w:tc>
          <w:tcPr>
            <w:tcW w:w="1780" w:type="dxa"/>
          </w:tcPr>
          <w:p w14:paraId="047196E8" w14:textId="0379426D" w:rsidR="007738CC" w:rsidRDefault="00CC29D6" w:rsidP="00D7798E">
            <w:pPr>
              <w:jc w:val="both"/>
            </w:pPr>
            <w:r>
              <w:t xml:space="preserve">Enregistrement </w:t>
            </w:r>
            <w:r w:rsidR="006E065A">
              <w:t>Colis</w:t>
            </w:r>
          </w:p>
        </w:tc>
        <w:tc>
          <w:tcPr>
            <w:tcW w:w="5811" w:type="dxa"/>
          </w:tcPr>
          <w:p w14:paraId="096A426F" w14:textId="1ED11540" w:rsidR="002D0219" w:rsidRPr="00684A51" w:rsidRDefault="006E065A" w:rsidP="006E065A">
            <w:pPr>
              <w:jc w:val="both"/>
            </w:pPr>
            <w:r>
              <w:t>Vérifier l’enregistrement des colis.</w:t>
            </w:r>
          </w:p>
        </w:tc>
      </w:tr>
      <w:tr w:rsidR="007738CC" w:rsidRPr="00684A51" w14:paraId="59BA8F7C" w14:textId="77777777" w:rsidTr="00D63136">
        <w:tc>
          <w:tcPr>
            <w:tcW w:w="1476" w:type="dxa"/>
          </w:tcPr>
          <w:p w14:paraId="65683F55" w14:textId="5F9D249F" w:rsidR="007738CC" w:rsidRPr="00684A51" w:rsidRDefault="00766D9D" w:rsidP="00D7798E">
            <w:pPr>
              <w:jc w:val="both"/>
            </w:pPr>
            <w:r>
              <w:t>D04</w:t>
            </w:r>
            <w:r w:rsidR="007738CC" w:rsidRPr="00684A51">
              <w:t>.G</w:t>
            </w:r>
            <w:proofErr w:type="gramStart"/>
            <w:r w:rsidR="007738CC" w:rsidRPr="00684A51">
              <w:t>0</w:t>
            </w:r>
            <w:r w:rsidR="00226CE9">
              <w:t>1</w:t>
            </w:r>
            <w:r w:rsidR="007738CC" w:rsidRPr="00684A51">
              <w:t>.</w:t>
            </w:r>
            <w:r w:rsidR="007738CC">
              <w:t>T</w:t>
            </w:r>
            <w:proofErr w:type="gramEnd"/>
            <w:r w:rsidR="007738CC" w:rsidRPr="00684A51">
              <w:t>0</w:t>
            </w:r>
            <w:r w:rsidR="007738CC">
              <w:t>2</w:t>
            </w:r>
          </w:p>
        </w:tc>
        <w:tc>
          <w:tcPr>
            <w:tcW w:w="1780" w:type="dxa"/>
          </w:tcPr>
          <w:p w14:paraId="312996BB" w14:textId="0EB9A846" w:rsidR="007738CC" w:rsidRPr="00684A51" w:rsidRDefault="00CC29D6" w:rsidP="00D7798E">
            <w:pPr>
              <w:jc w:val="both"/>
            </w:pPr>
            <w:r>
              <w:t xml:space="preserve">Enregistrement </w:t>
            </w:r>
            <w:r w:rsidR="006E065A">
              <w:t>Colis</w:t>
            </w:r>
          </w:p>
        </w:tc>
        <w:tc>
          <w:tcPr>
            <w:tcW w:w="5811" w:type="dxa"/>
          </w:tcPr>
          <w:p w14:paraId="6B529211" w14:textId="15504FD1" w:rsidR="00CA50CC" w:rsidRPr="00684A51" w:rsidRDefault="006E065A" w:rsidP="006E065A">
            <w:pPr>
              <w:jc w:val="both"/>
            </w:pPr>
            <w:r>
              <w:t>Vérifier les données enregistrées du colis.</w:t>
            </w:r>
          </w:p>
        </w:tc>
      </w:tr>
      <w:tr w:rsidR="007B6992" w:rsidRPr="00684A51" w14:paraId="5612A877" w14:textId="77777777" w:rsidTr="00D63136">
        <w:tc>
          <w:tcPr>
            <w:tcW w:w="1476" w:type="dxa"/>
          </w:tcPr>
          <w:p w14:paraId="70C5BD1E" w14:textId="5DB4E49D" w:rsidR="007B6992" w:rsidRPr="00684A51" w:rsidRDefault="00766D9D" w:rsidP="00D7798E">
            <w:pPr>
              <w:jc w:val="both"/>
            </w:pPr>
            <w:r>
              <w:t>D04</w:t>
            </w:r>
            <w:r w:rsidR="007B6992">
              <w:t>.G</w:t>
            </w:r>
            <w:proofErr w:type="gramStart"/>
            <w:r w:rsidR="007B6992">
              <w:t>0</w:t>
            </w:r>
            <w:r w:rsidR="00226CE9">
              <w:t>1</w:t>
            </w:r>
            <w:r w:rsidR="007B6992">
              <w:t>.T</w:t>
            </w:r>
            <w:proofErr w:type="gramEnd"/>
            <w:r w:rsidR="007B6992">
              <w:t>03</w:t>
            </w:r>
          </w:p>
        </w:tc>
        <w:tc>
          <w:tcPr>
            <w:tcW w:w="1780" w:type="dxa"/>
          </w:tcPr>
          <w:p w14:paraId="6CF52E05" w14:textId="5C094EA8" w:rsidR="007B6992" w:rsidRDefault="00CC29D6" w:rsidP="00D7798E">
            <w:pPr>
              <w:jc w:val="both"/>
            </w:pPr>
            <w:r>
              <w:t>Synchronisation Colis</w:t>
            </w:r>
          </w:p>
        </w:tc>
        <w:tc>
          <w:tcPr>
            <w:tcW w:w="5811" w:type="dxa"/>
          </w:tcPr>
          <w:p w14:paraId="14F3550E" w14:textId="7897CCAE" w:rsidR="007B6992" w:rsidRDefault="00CC29D6" w:rsidP="00205BBF">
            <w:r>
              <w:t xml:space="preserve">Vérifier que </w:t>
            </w:r>
            <w:r w:rsidR="00E327B4">
              <w:t>le</w:t>
            </w:r>
            <w:r w:rsidR="00363A2C">
              <w:t>s</w:t>
            </w:r>
            <w:r w:rsidR="00E327B4">
              <w:t xml:space="preserve"> Colis </w:t>
            </w:r>
            <w:r w:rsidR="00363A2C">
              <w:t>sont</w:t>
            </w:r>
            <w:r w:rsidR="00E327B4">
              <w:t xml:space="preserve"> enregistré</w:t>
            </w:r>
            <w:r w:rsidR="00363A2C">
              <w:t>s</w:t>
            </w:r>
            <w:r w:rsidR="00E327B4">
              <w:t xml:space="preserve"> dans le fichier Excel.</w:t>
            </w:r>
          </w:p>
        </w:tc>
      </w:tr>
    </w:tbl>
    <w:p w14:paraId="1C3393DF" w14:textId="77777777" w:rsidR="00031E4C" w:rsidRPr="0006078E" w:rsidRDefault="00031E4C" w:rsidP="00006670"/>
    <w:sectPr w:rsidR="00031E4C" w:rsidRPr="0006078E" w:rsidSect="00B364DA">
      <w:headerReference w:type="default" r:id="rId13"/>
      <w:footerReference w:type="default" r:id="rId14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02AC7C" w14:textId="77777777" w:rsidR="00D00B9F" w:rsidRDefault="00D00B9F" w:rsidP="000A6E90">
      <w:r>
        <w:separator/>
      </w:r>
    </w:p>
  </w:endnote>
  <w:endnote w:type="continuationSeparator" w:id="0">
    <w:p w14:paraId="0CDD79D2" w14:textId="77777777" w:rsidR="00D00B9F" w:rsidRDefault="00D00B9F" w:rsidP="000A6E90">
      <w:r>
        <w:continuationSeparator/>
      </w:r>
    </w:p>
  </w:endnote>
  <w:endnote w:type="continuationNotice" w:id="1">
    <w:p w14:paraId="6E071765" w14:textId="77777777" w:rsidR="00D00B9F" w:rsidRDefault="00D00B9F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22DC17D4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>
            <w:rPr>
              <w:sz w:val="20"/>
              <w:szCs w:val="20"/>
            </w:rPr>
            <w:t>D05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3268DC" w14:textId="77777777" w:rsidR="00D00B9F" w:rsidRDefault="00D00B9F" w:rsidP="000A6E90">
      <w:r>
        <w:separator/>
      </w:r>
    </w:p>
  </w:footnote>
  <w:footnote w:type="continuationSeparator" w:id="0">
    <w:p w14:paraId="12BEA9C0" w14:textId="77777777" w:rsidR="00D00B9F" w:rsidRDefault="00D00B9F" w:rsidP="000A6E90">
      <w:r>
        <w:continuationSeparator/>
      </w:r>
    </w:p>
  </w:footnote>
  <w:footnote w:type="continuationNotice" w:id="1">
    <w:p w14:paraId="34013852" w14:textId="77777777" w:rsidR="00D00B9F" w:rsidRDefault="00D00B9F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8F52C59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A1954"/>
    <w:multiLevelType w:val="hybridMultilevel"/>
    <w:tmpl w:val="C3B0E5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4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FAC49FE"/>
    <w:multiLevelType w:val="hybridMultilevel"/>
    <w:tmpl w:val="9192254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6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7F57D87"/>
    <w:multiLevelType w:val="hybridMultilevel"/>
    <w:tmpl w:val="E3D01E3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4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3"/>
  </w:num>
  <w:num w:numId="3">
    <w:abstractNumId w:val="32"/>
  </w:num>
  <w:num w:numId="4">
    <w:abstractNumId w:val="30"/>
  </w:num>
  <w:num w:numId="5">
    <w:abstractNumId w:val="25"/>
  </w:num>
  <w:num w:numId="6">
    <w:abstractNumId w:val="13"/>
  </w:num>
  <w:num w:numId="7">
    <w:abstractNumId w:val="15"/>
  </w:num>
  <w:num w:numId="8">
    <w:abstractNumId w:val="28"/>
  </w:num>
  <w:num w:numId="9">
    <w:abstractNumId w:val="0"/>
  </w:num>
  <w:num w:numId="10">
    <w:abstractNumId w:val="28"/>
    <w:lvlOverride w:ilvl="0">
      <w:startOverride w:val="1"/>
    </w:lvlOverride>
  </w:num>
  <w:num w:numId="11">
    <w:abstractNumId w:val="14"/>
  </w:num>
  <w:num w:numId="12">
    <w:abstractNumId w:val="10"/>
  </w:num>
  <w:num w:numId="13">
    <w:abstractNumId w:val="7"/>
  </w:num>
  <w:num w:numId="14">
    <w:abstractNumId w:val="1"/>
  </w:num>
  <w:num w:numId="15">
    <w:abstractNumId w:val="34"/>
  </w:num>
  <w:num w:numId="16">
    <w:abstractNumId w:val="35"/>
  </w:num>
  <w:num w:numId="17">
    <w:abstractNumId w:val="18"/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2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16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17"/>
  </w:num>
  <w:num w:numId="32">
    <w:abstractNumId w:val="20"/>
  </w:num>
  <w:num w:numId="33">
    <w:abstractNumId w:val="31"/>
  </w:num>
  <w:num w:numId="34">
    <w:abstractNumId w:val="21"/>
  </w:num>
  <w:num w:numId="35">
    <w:abstractNumId w:val="22"/>
  </w:num>
  <w:num w:numId="36">
    <w:abstractNumId w:val="24"/>
  </w:num>
  <w:num w:numId="37">
    <w:abstractNumId w:val="29"/>
  </w:num>
  <w:num w:numId="38">
    <w:abstractNumId w:val="12"/>
  </w:num>
  <w:num w:numId="39">
    <w:abstractNumId w:val="19"/>
  </w:num>
  <w:num w:numId="40">
    <w:abstractNumId w:val="11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CA3"/>
    <w:rsid w:val="00005DD0"/>
    <w:rsid w:val="0000667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403E3"/>
    <w:rsid w:val="000453AE"/>
    <w:rsid w:val="000471AB"/>
    <w:rsid w:val="00053399"/>
    <w:rsid w:val="0006078E"/>
    <w:rsid w:val="00063DA2"/>
    <w:rsid w:val="000664C6"/>
    <w:rsid w:val="00071A12"/>
    <w:rsid w:val="00072AFA"/>
    <w:rsid w:val="00073E66"/>
    <w:rsid w:val="00074C1D"/>
    <w:rsid w:val="0007657A"/>
    <w:rsid w:val="00082819"/>
    <w:rsid w:val="00083783"/>
    <w:rsid w:val="000923B3"/>
    <w:rsid w:val="0009422A"/>
    <w:rsid w:val="00095B0F"/>
    <w:rsid w:val="000A0491"/>
    <w:rsid w:val="000A0A9C"/>
    <w:rsid w:val="000A2930"/>
    <w:rsid w:val="000A6E90"/>
    <w:rsid w:val="000B38EA"/>
    <w:rsid w:val="000B4CBF"/>
    <w:rsid w:val="000C4E52"/>
    <w:rsid w:val="000D029F"/>
    <w:rsid w:val="000D5265"/>
    <w:rsid w:val="000D5A60"/>
    <w:rsid w:val="000E4630"/>
    <w:rsid w:val="000E7B53"/>
    <w:rsid w:val="000F77BF"/>
    <w:rsid w:val="0010366F"/>
    <w:rsid w:val="00104064"/>
    <w:rsid w:val="001050C9"/>
    <w:rsid w:val="00106A61"/>
    <w:rsid w:val="00106D9D"/>
    <w:rsid w:val="001133EE"/>
    <w:rsid w:val="00114C64"/>
    <w:rsid w:val="00115F43"/>
    <w:rsid w:val="001236AA"/>
    <w:rsid w:val="001243F7"/>
    <w:rsid w:val="00126E51"/>
    <w:rsid w:val="001353F1"/>
    <w:rsid w:val="00136A84"/>
    <w:rsid w:val="00143E8E"/>
    <w:rsid w:val="00153F5B"/>
    <w:rsid w:val="00156242"/>
    <w:rsid w:val="00160543"/>
    <w:rsid w:val="00163205"/>
    <w:rsid w:val="0016629E"/>
    <w:rsid w:val="001732D3"/>
    <w:rsid w:val="001800E0"/>
    <w:rsid w:val="0018346E"/>
    <w:rsid w:val="00184581"/>
    <w:rsid w:val="00192FC9"/>
    <w:rsid w:val="001937EE"/>
    <w:rsid w:val="0019403C"/>
    <w:rsid w:val="001974B8"/>
    <w:rsid w:val="001A11E3"/>
    <w:rsid w:val="001A4153"/>
    <w:rsid w:val="001B6AA0"/>
    <w:rsid w:val="001B765F"/>
    <w:rsid w:val="001C2972"/>
    <w:rsid w:val="001C32CB"/>
    <w:rsid w:val="001D0DA7"/>
    <w:rsid w:val="001D68D8"/>
    <w:rsid w:val="001E6B94"/>
    <w:rsid w:val="001F323C"/>
    <w:rsid w:val="001F5EB4"/>
    <w:rsid w:val="001F7067"/>
    <w:rsid w:val="0020006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4EC3"/>
    <w:rsid w:val="00245433"/>
    <w:rsid w:val="00252BAD"/>
    <w:rsid w:val="00255828"/>
    <w:rsid w:val="002577F5"/>
    <w:rsid w:val="002721A2"/>
    <w:rsid w:val="002747F0"/>
    <w:rsid w:val="00286187"/>
    <w:rsid w:val="00292D9F"/>
    <w:rsid w:val="002953F4"/>
    <w:rsid w:val="002A187A"/>
    <w:rsid w:val="002A1D02"/>
    <w:rsid w:val="002A3A2D"/>
    <w:rsid w:val="002A5E18"/>
    <w:rsid w:val="002A60A8"/>
    <w:rsid w:val="002A6CA8"/>
    <w:rsid w:val="002B4570"/>
    <w:rsid w:val="002B707F"/>
    <w:rsid w:val="002B727D"/>
    <w:rsid w:val="002C1007"/>
    <w:rsid w:val="002C69B1"/>
    <w:rsid w:val="002C7B33"/>
    <w:rsid w:val="002D0219"/>
    <w:rsid w:val="002E5753"/>
    <w:rsid w:val="002F7027"/>
    <w:rsid w:val="002F76BD"/>
    <w:rsid w:val="0030043D"/>
    <w:rsid w:val="00312439"/>
    <w:rsid w:val="003160DA"/>
    <w:rsid w:val="00316836"/>
    <w:rsid w:val="0033002C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980"/>
    <w:rsid w:val="003A28B1"/>
    <w:rsid w:val="003A3B98"/>
    <w:rsid w:val="003A76C2"/>
    <w:rsid w:val="003B342D"/>
    <w:rsid w:val="003B5970"/>
    <w:rsid w:val="003C1227"/>
    <w:rsid w:val="003C1B64"/>
    <w:rsid w:val="003C1FA5"/>
    <w:rsid w:val="003D031B"/>
    <w:rsid w:val="003D032E"/>
    <w:rsid w:val="003D4874"/>
    <w:rsid w:val="003D567B"/>
    <w:rsid w:val="003D6EE8"/>
    <w:rsid w:val="003E4E36"/>
    <w:rsid w:val="003E6141"/>
    <w:rsid w:val="003E7402"/>
    <w:rsid w:val="003F012C"/>
    <w:rsid w:val="003F1782"/>
    <w:rsid w:val="003F341B"/>
    <w:rsid w:val="003F752B"/>
    <w:rsid w:val="003F7891"/>
    <w:rsid w:val="004029DA"/>
    <w:rsid w:val="004047CE"/>
    <w:rsid w:val="0040666A"/>
    <w:rsid w:val="00411385"/>
    <w:rsid w:val="00411D7F"/>
    <w:rsid w:val="00425CE7"/>
    <w:rsid w:val="00452588"/>
    <w:rsid w:val="004538AC"/>
    <w:rsid w:val="004603D6"/>
    <w:rsid w:val="004664AB"/>
    <w:rsid w:val="0046670C"/>
    <w:rsid w:val="00466B7D"/>
    <w:rsid w:val="004723D1"/>
    <w:rsid w:val="0047474B"/>
    <w:rsid w:val="00474E32"/>
    <w:rsid w:val="00481067"/>
    <w:rsid w:val="004849E2"/>
    <w:rsid w:val="004919CC"/>
    <w:rsid w:val="00492853"/>
    <w:rsid w:val="00495551"/>
    <w:rsid w:val="004A075F"/>
    <w:rsid w:val="004A4D43"/>
    <w:rsid w:val="004B4041"/>
    <w:rsid w:val="004B5EC1"/>
    <w:rsid w:val="004B7228"/>
    <w:rsid w:val="004C004F"/>
    <w:rsid w:val="004C3F80"/>
    <w:rsid w:val="004C5869"/>
    <w:rsid w:val="004C75C5"/>
    <w:rsid w:val="004D140D"/>
    <w:rsid w:val="004D2B02"/>
    <w:rsid w:val="004D41F4"/>
    <w:rsid w:val="004D58BD"/>
    <w:rsid w:val="004F7CB9"/>
    <w:rsid w:val="00502AB3"/>
    <w:rsid w:val="005039CE"/>
    <w:rsid w:val="005057CB"/>
    <w:rsid w:val="00517BB6"/>
    <w:rsid w:val="00530503"/>
    <w:rsid w:val="0053131C"/>
    <w:rsid w:val="00532C52"/>
    <w:rsid w:val="005427C6"/>
    <w:rsid w:val="00543AC2"/>
    <w:rsid w:val="00551D5F"/>
    <w:rsid w:val="0055455C"/>
    <w:rsid w:val="005633E1"/>
    <w:rsid w:val="00564F1D"/>
    <w:rsid w:val="00567BA9"/>
    <w:rsid w:val="005733F9"/>
    <w:rsid w:val="005734E8"/>
    <w:rsid w:val="005900CA"/>
    <w:rsid w:val="0059777D"/>
    <w:rsid w:val="005A457D"/>
    <w:rsid w:val="005B0550"/>
    <w:rsid w:val="005B2D4B"/>
    <w:rsid w:val="005B59FE"/>
    <w:rsid w:val="005B62CF"/>
    <w:rsid w:val="005C20BE"/>
    <w:rsid w:val="005C38D3"/>
    <w:rsid w:val="005D1B56"/>
    <w:rsid w:val="005D33B8"/>
    <w:rsid w:val="005D36F4"/>
    <w:rsid w:val="005D5783"/>
    <w:rsid w:val="005D6C96"/>
    <w:rsid w:val="005D72A6"/>
    <w:rsid w:val="005E1E7D"/>
    <w:rsid w:val="005E26FC"/>
    <w:rsid w:val="005E2BBA"/>
    <w:rsid w:val="005E3ED0"/>
    <w:rsid w:val="005E74A0"/>
    <w:rsid w:val="005F4C30"/>
    <w:rsid w:val="00604C6C"/>
    <w:rsid w:val="00606061"/>
    <w:rsid w:val="006060D8"/>
    <w:rsid w:val="00607A41"/>
    <w:rsid w:val="006133F2"/>
    <w:rsid w:val="00621BBA"/>
    <w:rsid w:val="00621D1A"/>
    <w:rsid w:val="0063277D"/>
    <w:rsid w:val="00632FA6"/>
    <w:rsid w:val="0063426F"/>
    <w:rsid w:val="0063789C"/>
    <w:rsid w:val="006420BB"/>
    <w:rsid w:val="00642BD4"/>
    <w:rsid w:val="0064412F"/>
    <w:rsid w:val="00647673"/>
    <w:rsid w:val="00650263"/>
    <w:rsid w:val="0065469E"/>
    <w:rsid w:val="00657011"/>
    <w:rsid w:val="0065783E"/>
    <w:rsid w:val="00665338"/>
    <w:rsid w:val="00665620"/>
    <w:rsid w:val="00671504"/>
    <w:rsid w:val="00673290"/>
    <w:rsid w:val="00675A5F"/>
    <w:rsid w:val="00684A51"/>
    <w:rsid w:val="00684DD5"/>
    <w:rsid w:val="006A428E"/>
    <w:rsid w:val="006A5EDE"/>
    <w:rsid w:val="006A6E59"/>
    <w:rsid w:val="006B2096"/>
    <w:rsid w:val="006B3D9A"/>
    <w:rsid w:val="006B484C"/>
    <w:rsid w:val="006B657D"/>
    <w:rsid w:val="006C2E2D"/>
    <w:rsid w:val="006C64C0"/>
    <w:rsid w:val="006D018D"/>
    <w:rsid w:val="006D1668"/>
    <w:rsid w:val="006D5918"/>
    <w:rsid w:val="006D7B6E"/>
    <w:rsid w:val="006E065A"/>
    <w:rsid w:val="006E09FE"/>
    <w:rsid w:val="006E5ECF"/>
    <w:rsid w:val="006E6321"/>
    <w:rsid w:val="006E6E32"/>
    <w:rsid w:val="006F4893"/>
    <w:rsid w:val="00702C64"/>
    <w:rsid w:val="00712B88"/>
    <w:rsid w:val="007179ED"/>
    <w:rsid w:val="00721F2A"/>
    <w:rsid w:val="007230E2"/>
    <w:rsid w:val="00734DD7"/>
    <w:rsid w:val="00735A48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670E"/>
    <w:rsid w:val="007871E6"/>
    <w:rsid w:val="00790891"/>
    <w:rsid w:val="0079411A"/>
    <w:rsid w:val="007967D0"/>
    <w:rsid w:val="007A145D"/>
    <w:rsid w:val="007A1D30"/>
    <w:rsid w:val="007A2138"/>
    <w:rsid w:val="007A2A78"/>
    <w:rsid w:val="007A3C63"/>
    <w:rsid w:val="007B47B1"/>
    <w:rsid w:val="007B6992"/>
    <w:rsid w:val="007B753E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8078B5"/>
    <w:rsid w:val="008101A9"/>
    <w:rsid w:val="00816470"/>
    <w:rsid w:val="00826B6A"/>
    <w:rsid w:val="00833E46"/>
    <w:rsid w:val="00846BA1"/>
    <w:rsid w:val="00854A87"/>
    <w:rsid w:val="00864316"/>
    <w:rsid w:val="008754B2"/>
    <w:rsid w:val="00880947"/>
    <w:rsid w:val="00880E10"/>
    <w:rsid w:val="00884AFA"/>
    <w:rsid w:val="00896255"/>
    <w:rsid w:val="008A787B"/>
    <w:rsid w:val="008B0677"/>
    <w:rsid w:val="008B3C03"/>
    <w:rsid w:val="008B40CE"/>
    <w:rsid w:val="008C7EE6"/>
    <w:rsid w:val="008E4862"/>
    <w:rsid w:val="008F006B"/>
    <w:rsid w:val="008F1D45"/>
    <w:rsid w:val="008F253A"/>
    <w:rsid w:val="008F40E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313CC"/>
    <w:rsid w:val="00940671"/>
    <w:rsid w:val="0094685F"/>
    <w:rsid w:val="0095009B"/>
    <w:rsid w:val="009509B7"/>
    <w:rsid w:val="0095200A"/>
    <w:rsid w:val="009616BC"/>
    <w:rsid w:val="00967106"/>
    <w:rsid w:val="009725D3"/>
    <w:rsid w:val="00975F23"/>
    <w:rsid w:val="009870FE"/>
    <w:rsid w:val="00991FD9"/>
    <w:rsid w:val="00997C3B"/>
    <w:rsid w:val="009A1327"/>
    <w:rsid w:val="009A3E1E"/>
    <w:rsid w:val="009B7A5C"/>
    <w:rsid w:val="009C598A"/>
    <w:rsid w:val="009C7019"/>
    <w:rsid w:val="009D29FD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4C44"/>
    <w:rsid w:val="00A04CDA"/>
    <w:rsid w:val="00A0664A"/>
    <w:rsid w:val="00A069B3"/>
    <w:rsid w:val="00A109D3"/>
    <w:rsid w:val="00A14CC9"/>
    <w:rsid w:val="00A220D8"/>
    <w:rsid w:val="00A27C25"/>
    <w:rsid w:val="00A309B4"/>
    <w:rsid w:val="00A32EA9"/>
    <w:rsid w:val="00A340A1"/>
    <w:rsid w:val="00A376F9"/>
    <w:rsid w:val="00A469F3"/>
    <w:rsid w:val="00A51FD2"/>
    <w:rsid w:val="00A560BC"/>
    <w:rsid w:val="00A703CD"/>
    <w:rsid w:val="00A7192F"/>
    <w:rsid w:val="00A726BC"/>
    <w:rsid w:val="00A72D61"/>
    <w:rsid w:val="00A903A1"/>
    <w:rsid w:val="00A932AB"/>
    <w:rsid w:val="00AA0E32"/>
    <w:rsid w:val="00AA268A"/>
    <w:rsid w:val="00AB4C63"/>
    <w:rsid w:val="00AB5F58"/>
    <w:rsid w:val="00AB6D85"/>
    <w:rsid w:val="00AC1BE2"/>
    <w:rsid w:val="00AD0BE0"/>
    <w:rsid w:val="00AD35B7"/>
    <w:rsid w:val="00AE5A0A"/>
    <w:rsid w:val="00B037B1"/>
    <w:rsid w:val="00B05485"/>
    <w:rsid w:val="00B059EC"/>
    <w:rsid w:val="00B12B79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50264"/>
    <w:rsid w:val="00B5488F"/>
    <w:rsid w:val="00B60D4F"/>
    <w:rsid w:val="00B62CA8"/>
    <w:rsid w:val="00B67CA5"/>
    <w:rsid w:val="00B73BDC"/>
    <w:rsid w:val="00B76435"/>
    <w:rsid w:val="00B9421C"/>
    <w:rsid w:val="00BA5F15"/>
    <w:rsid w:val="00BA6952"/>
    <w:rsid w:val="00BB1EA3"/>
    <w:rsid w:val="00BB5FEF"/>
    <w:rsid w:val="00BB6BB7"/>
    <w:rsid w:val="00BC6D3A"/>
    <w:rsid w:val="00BD0342"/>
    <w:rsid w:val="00BD227B"/>
    <w:rsid w:val="00BD26ED"/>
    <w:rsid w:val="00BE218B"/>
    <w:rsid w:val="00BE35B4"/>
    <w:rsid w:val="00BE595C"/>
    <w:rsid w:val="00BE6B5B"/>
    <w:rsid w:val="00BE6F67"/>
    <w:rsid w:val="00BE71F9"/>
    <w:rsid w:val="00BF73B3"/>
    <w:rsid w:val="00BF77EF"/>
    <w:rsid w:val="00C049C5"/>
    <w:rsid w:val="00C06E10"/>
    <w:rsid w:val="00C07D2F"/>
    <w:rsid w:val="00C20C2A"/>
    <w:rsid w:val="00C21D15"/>
    <w:rsid w:val="00C22D87"/>
    <w:rsid w:val="00C2381A"/>
    <w:rsid w:val="00C31F0F"/>
    <w:rsid w:val="00C33396"/>
    <w:rsid w:val="00C36402"/>
    <w:rsid w:val="00C422AE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808A3"/>
    <w:rsid w:val="00C80C75"/>
    <w:rsid w:val="00C91369"/>
    <w:rsid w:val="00C97966"/>
    <w:rsid w:val="00CA311B"/>
    <w:rsid w:val="00CA50CC"/>
    <w:rsid w:val="00CA5EA7"/>
    <w:rsid w:val="00CA63CE"/>
    <w:rsid w:val="00CB2118"/>
    <w:rsid w:val="00CB4A5B"/>
    <w:rsid w:val="00CB6972"/>
    <w:rsid w:val="00CC2067"/>
    <w:rsid w:val="00CC2211"/>
    <w:rsid w:val="00CC29D6"/>
    <w:rsid w:val="00CE14BF"/>
    <w:rsid w:val="00CE50E1"/>
    <w:rsid w:val="00CE70A4"/>
    <w:rsid w:val="00CF1A9E"/>
    <w:rsid w:val="00CF2EA8"/>
    <w:rsid w:val="00CF5EEF"/>
    <w:rsid w:val="00D00B9F"/>
    <w:rsid w:val="00D0265B"/>
    <w:rsid w:val="00D047E3"/>
    <w:rsid w:val="00D05C10"/>
    <w:rsid w:val="00D0734B"/>
    <w:rsid w:val="00D07D16"/>
    <w:rsid w:val="00D12828"/>
    <w:rsid w:val="00D27DBF"/>
    <w:rsid w:val="00D311B1"/>
    <w:rsid w:val="00D3235B"/>
    <w:rsid w:val="00D3594D"/>
    <w:rsid w:val="00D37283"/>
    <w:rsid w:val="00D41549"/>
    <w:rsid w:val="00D42A39"/>
    <w:rsid w:val="00D471C8"/>
    <w:rsid w:val="00D47472"/>
    <w:rsid w:val="00D532FD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77D"/>
    <w:rsid w:val="00DA03CC"/>
    <w:rsid w:val="00DA1A62"/>
    <w:rsid w:val="00DA5760"/>
    <w:rsid w:val="00DA58D3"/>
    <w:rsid w:val="00DA6F02"/>
    <w:rsid w:val="00DB589F"/>
    <w:rsid w:val="00DB636F"/>
    <w:rsid w:val="00DD42B9"/>
    <w:rsid w:val="00DE3A38"/>
    <w:rsid w:val="00DF40F9"/>
    <w:rsid w:val="00E00142"/>
    <w:rsid w:val="00E03C66"/>
    <w:rsid w:val="00E04BEC"/>
    <w:rsid w:val="00E06A31"/>
    <w:rsid w:val="00E2256C"/>
    <w:rsid w:val="00E26182"/>
    <w:rsid w:val="00E275A0"/>
    <w:rsid w:val="00E327B4"/>
    <w:rsid w:val="00E35F69"/>
    <w:rsid w:val="00E43948"/>
    <w:rsid w:val="00E4698E"/>
    <w:rsid w:val="00E47698"/>
    <w:rsid w:val="00E57D84"/>
    <w:rsid w:val="00E6499C"/>
    <w:rsid w:val="00E67E00"/>
    <w:rsid w:val="00E72E0A"/>
    <w:rsid w:val="00E85A79"/>
    <w:rsid w:val="00E94EE3"/>
    <w:rsid w:val="00E95907"/>
    <w:rsid w:val="00E97905"/>
    <w:rsid w:val="00EB3159"/>
    <w:rsid w:val="00EB6021"/>
    <w:rsid w:val="00EC0F60"/>
    <w:rsid w:val="00ED1748"/>
    <w:rsid w:val="00ED1E7F"/>
    <w:rsid w:val="00ED4334"/>
    <w:rsid w:val="00ED7D58"/>
    <w:rsid w:val="00ED7DA4"/>
    <w:rsid w:val="00EE102B"/>
    <w:rsid w:val="00EE5D08"/>
    <w:rsid w:val="00EE7090"/>
    <w:rsid w:val="00EF07E1"/>
    <w:rsid w:val="00EF3995"/>
    <w:rsid w:val="00EF722D"/>
    <w:rsid w:val="00F0006A"/>
    <w:rsid w:val="00F032C2"/>
    <w:rsid w:val="00F063DB"/>
    <w:rsid w:val="00F1002D"/>
    <w:rsid w:val="00F123FA"/>
    <w:rsid w:val="00F1487C"/>
    <w:rsid w:val="00F17BC5"/>
    <w:rsid w:val="00F21164"/>
    <w:rsid w:val="00F23526"/>
    <w:rsid w:val="00F261CB"/>
    <w:rsid w:val="00F3179D"/>
    <w:rsid w:val="00F324F9"/>
    <w:rsid w:val="00F32676"/>
    <w:rsid w:val="00F371B9"/>
    <w:rsid w:val="00F3770C"/>
    <w:rsid w:val="00F4115E"/>
    <w:rsid w:val="00F57BE8"/>
    <w:rsid w:val="00F60579"/>
    <w:rsid w:val="00F6254C"/>
    <w:rsid w:val="00F64EDB"/>
    <w:rsid w:val="00F65CBD"/>
    <w:rsid w:val="00F65DDA"/>
    <w:rsid w:val="00F67556"/>
    <w:rsid w:val="00F82780"/>
    <w:rsid w:val="00F82BAA"/>
    <w:rsid w:val="00F84F3B"/>
    <w:rsid w:val="00F85467"/>
    <w:rsid w:val="00F85E05"/>
    <w:rsid w:val="00F9358E"/>
    <w:rsid w:val="00F95465"/>
    <w:rsid w:val="00F95D5B"/>
    <w:rsid w:val="00FA005B"/>
    <w:rsid w:val="00FA0739"/>
    <w:rsid w:val="00FA1A53"/>
    <w:rsid w:val="00FA2104"/>
    <w:rsid w:val="00FA5BE7"/>
    <w:rsid w:val="00FB1EAC"/>
    <w:rsid w:val="00FB4B88"/>
    <w:rsid w:val="00FB7691"/>
    <w:rsid w:val="00FC027B"/>
    <w:rsid w:val="00FC183A"/>
    <w:rsid w:val="00FD04A3"/>
    <w:rsid w:val="00FD5327"/>
    <w:rsid w:val="00FD717C"/>
    <w:rsid w:val="00FD7C40"/>
    <w:rsid w:val="00FE3ADC"/>
    <w:rsid w:val="00FE6891"/>
    <w:rsid w:val="00FE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E50E1"/>
    <w:pPr>
      <w:keepNext/>
      <w:keepLines/>
      <w:numPr>
        <w:numId w:val="24"/>
      </w:numPr>
      <w:spacing w:before="48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3C1FA5"/>
    <w:pPr>
      <w:numPr>
        <w:ilvl w:val="1"/>
      </w:numPr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33E46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E50E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C1FA5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833E46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BF7EC1-A624-4A93-85E8-7A062E7A3AD8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210</TotalTime>
  <Pages>6</Pages>
  <Words>588</Words>
  <Characters>3239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3820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</cp:lastModifiedBy>
  <cp:revision>113</cp:revision>
  <cp:lastPrinted>2019-04-02T14:26:00Z</cp:lastPrinted>
  <dcterms:created xsi:type="dcterms:W3CDTF">2021-03-04T14:28:00Z</dcterms:created>
  <dcterms:modified xsi:type="dcterms:W3CDTF">2021-03-29T09:42:00Z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