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5AA03B64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505652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F5783E">
              <w:rPr>
                <w:rFonts w:asciiTheme="majorHAnsi" w:hAnsiTheme="majorHAnsi" w:cstheme="majorHAnsi"/>
                <w:sz w:val="32"/>
                <w:szCs w:val="32"/>
              </w:rPr>
              <w:t>D06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 : </w:t>
            </w:r>
            <w:r w:rsidR="0096758D">
              <w:rPr>
                <w:rFonts w:asciiTheme="majorHAnsi" w:hAnsiTheme="majorHAnsi" w:cstheme="majorHAnsi"/>
                <w:sz w:val="32"/>
                <w:szCs w:val="32"/>
              </w:rPr>
              <w:t>Interfaçage avec M3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77777777" w:rsidR="00106D9D" w:rsidRPr="00684A51" w:rsidRDefault="00106D9D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71D9963A" w:rsidR="00106D9D" w:rsidRPr="00684A51" w:rsidRDefault="002A187A" w:rsidP="000A6E90">
            <w:r w:rsidRPr="00684A51">
              <w:t>0</w:t>
            </w:r>
            <w:r w:rsidR="00B73BDC">
              <w:t>4</w:t>
            </w:r>
            <w:r w:rsidRPr="00684A51">
              <w:t>/03/2021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>Anouar Marai</w:t>
            </w:r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16C5266B" w:rsidR="00106D9D" w:rsidRPr="00684A51" w:rsidRDefault="002A187A" w:rsidP="000A6E90">
            <w:r w:rsidRPr="00684A51">
              <w:t>Achref Dali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CE50E1">
          <w:pPr>
            <w:pStyle w:val="En-ttedetabledesmatires"/>
          </w:pPr>
          <w:r w:rsidRPr="001B6AA0">
            <w:t>Table des matières</w:t>
          </w:r>
        </w:p>
        <w:p w14:paraId="12CE2814" w14:textId="1786F4EF" w:rsidR="006C64C0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6869898" w:history="1">
            <w:r w:rsidR="006C64C0" w:rsidRPr="00867775">
              <w:rPr>
                <w:rStyle w:val="Lienhypertexte"/>
                <w:noProof/>
              </w:rPr>
              <w:t>1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Besoins Clients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_Toc66869898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09E44383" w14:textId="610BC81A" w:rsidR="006C64C0" w:rsidRDefault="00505652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6869899" w:history="1">
            <w:r w:rsidR="006C64C0" w:rsidRPr="00867775">
              <w:rPr>
                <w:rStyle w:val="Lienhypertexte"/>
                <w:noProof/>
              </w:rPr>
              <w:t>2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Indentification des Gaps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_Toc66869899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14FEAD91" w14:textId="313FAAD0" w:rsidR="006C64C0" w:rsidRDefault="00505652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0" w:history="1">
            <w:r w:rsidR="006C64C0" w:rsidRPr="00867775">
              <w:rPr>
                <w:rStyle w:val="Lienhypertexte"/>
                <w:noProof/>
              </w:rPr>
              <w:t>2.1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 xml:space="preserve">Analyse détaillée Gap :  </w:t>
            </w:r>
            <w:r w:rsidR="00F5783E">
              <w:rPr>
                <w:rStyle w:val="Lienhypertexte"/>
                <w:noProof/>
              </w:rPr>
              <w:t>D06</w:t>
            </w:r>
            <w:r w:rsidR="006C64C0" w:rsidRPr="00867775">
              <w:rPr>
                <w:rStyle w:val="Lienhypertexte"/>
                <w:noProof/>
              </w:rPr>
              <w:t>.G01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_Toc66869900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09555744" w14:textId="59C53F13" w:rsidR="006C64C0" w:rsidRDefault="0050565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1" w:history="1">
            <w:r w:rsidR="006C64C0" w:rsidRPr="00867775">
              <w:rPr>
                <w:rStyle w:val="Lienhypertexte"/>
                <w:noProof/>
              </w:rPr>
              <w:t>2.1.1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Existant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_Toc66869901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2A017909" w14:textId="133B94ED" w:rsidR="006C64C0" w:rsidRDefault="0050565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2" w:history="1">
            <w:r w:rsidR="006C64C0" w:rsidRPr="00867775">
              <w:rPr>
                <w:rStyle w:val="Lienhypertexte"/>
                <w:noProof/>
              </w:rPr>
              <w:t>2.1.2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Modifications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_Toc66869902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158D23FE" w14:textId="607C5C86" w:rsidR="006C64C0" w:rsidRDefault="0050565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3" w:history="1">
            <w:r w:rsidR="006C64C0" w:rsidRPr="00867775">
              <w:rPr>
                <w:rStyle w:val="Lienhypertexte"/>
                <w:noProof/>
              </w:rPr>
              <w:t>2.1.3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Règles de Gestion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_Toc66869903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5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62AA72F4" w14:textId="5D03E525" w:rsidR="006C64C0" w:rsidRDefault="0050565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4" w:history="1">
            <w:r w:rsidR="006C64C0" w:rsidRPr="00867775">
              <w:rPr>
                <w:rStyle w:val="Lienhypertexte"/>
                <w:noProof/>
              </w:rPr>
              <w:t>2.1.4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Scénarii de Test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_Toc66869904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5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1395F8C6" w14:textId="4008F6DF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5C2AC9CE" w:rsidR="00106D9D" w:rsidRPr="00684A51" w:rsidRDefault="002A187A" w:rsidP="000A6E90">
            <w:r w:rsidRPr="00684A51">
              <w:t>0</w:t>
            </w:r>
            <w:r w:rsidR="00B73BDC">
              <w:t>4</w:t>
            </w:r>
            <w:r w:rsidRPr="00684A51">
              <w:t>/03/2021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493443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CE50E1">
      <w:pPr>
        <w:pStyle w:val="Titre1"/>
        <w:numPr>
          <w:ilvl w:val="0"/>
          <w:numId w:val="25"/>
        </w:numPr>
      </w:pPr>
      <w:bookmarkStart w:id="0" w:name="_Toc66869898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72B33C5B" w:rsidR="00C06E10" w:rsidRPr="00684A51" w:rsidRDefault="00F5783E" w:rsidP="00D7798E">
            <w:pPr>
              <w:jc w:val="both"/>
            </w:pPr>
            <w:r>
              <w:t>D06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2899D9F6" w:rsidR="00C06E10" w:rsidRPr="00684A51" w:rsidRDefault="00EB3159" w:rsidP="00D7798E">
            <w:pPr>
              <w:jc w:val="both"/>
            </w:pPr>
            <w:r>
              <w:t>Colis</w:t>
            </w:r>
          </w:p>
        </w:tc>
        <w:tc>
          <w:tcPr>
            <w:tcW w:w="5800" w:type="dxa"/>
          </w:tcPr>
          <w:p w14:paraId="56464D21" w14:textId="1F8C31BD" w:rsidR="00F85467" w:rsidRDefault="00837EF2" w:rsidP="00353915">
            <w:pPr>
              <w:jc w:val="both"/>
            </w:pPr>
            <w:r>
              <w:t>Déclarer les quantités produites</w:t>
            </w:r>
            <w:r w:rsidR="00A031AF">
              <w:t xml:space="preserve"> à</w:t>
            </w:r>
            <w:r w:rsidR="00FE1D9E">
              <w:t xml:space="preserve"> M3 via des Web services</w:t>
            </w:r>
          </w:p>
        </w:tc>
      </w:tr>
    </w:tbl>
    <w:p w14:paraId="235C5269" w14:textId="77777777" w:rsidR="00884AFA" w:rsidRPr="00684A51" w:rsidRDefault="00884AFA" w:rsidP="00CE50E1">
      <w:pPr>
        <w:pStyle w:val="Titre1"/>
      </w:pPr>
      <w:bookmarkStart w:id="1" w:name="_Toc66869899"/>
      <w:r w:rsidRPr="00684A51">
        <w:t>Indentification des Gaps</w:t>
      </w:r>
      <w:bookmarkEnd w:id="1"/>
    </w:p>
    <w:p w14:paraId="52C6FB72" w14:textId="0C547F35" w:rsidR="00884AFA" w:rsidRPr="00684A51" w:rsidRDefault="00884AFA" w:rsidP="00790891">
      <w:pPr>
        <w:spacing w:after="240"/>
        <w:jc w:val="both"/>
      </w:pPr>
      <w:r w:rsidRPr="00684A5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0DE53020" w:rsidR="00684DD5" w:rsidRPr="00684A51" w:rsidRDefault="00F5783E" w:rsidP="00D7798E">
            <w:pPr>
              <w:spacing w:line="240" w:lineRule="auto"/>
              <w:jc w:val="both"/>
            </w:pPr>
            <w:r>
              <w:t>D06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D7798E">
            <w:pPr>
              <w:spacing w:line="240" w:lineRule="auto"/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605CF4DA" w:rsidR="00922900" w:rsidRPr="00684A51" w:rsidRDefault="00837EF2" w:rsidP="00880947">
            <w:pPr>
              <w:jc w:val="both"/>
            </w:pPr>
            <w:r>
              <w:t>Assurer un interfaçage entre Smart Factory et M3</w:t>
            </w:r>
            <w:r w:rsidR="00A031AF">
              <w:t>.</w:t>
            </w:r>
          </w:p>
        </w:tc>
      </w:tr>
    </w:tbl>
    <w:p w14:paraId="2B745779" w14:textId="76D3A82D" w:rsidR="002577F5" w:rsidRPr="00684A51" w:rsidRDefault="002577F5" w:rsidP="00CE50E1">
      <w:pPr>
        <w:pStyle w:val="Titre2"/>
      </w:pPr>
      <w:bookmarkStart w:id="2" w:name="_Toc66869900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F5783E">
        <w:t>D06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7D8AEA3B" w:rsidR="00884AFA" w:rsidRDefault="007230E2" w:rsidP="00833E46">
      <w:pPr>
        <w:pStyle w:val="Titre3"/>
      </w:pPr>
      <w:bookmarkStart w:id="3" w:name="_Toc66869901"/>
      <w:r w:rsidRPr="00226CE9">
        <w:t>Existant</w:t>
      </w:r>
      <w:bookmarkEnd w:id="3"/>
    </w:p>
    <w:p w14:paraId="5548C6C1" w14:textId="12211ADD" w:rsidR="007E76F9" w:rsidRPr="007E76F9" w:rsidRDefault="00837EF2" w:rsidP="007E76F9">
      <w:r>
        <w:t xml:space="preserve">La </w:t>
      </w:r>
      <w:r w:rsidR="00200D99">
        <w:t xml:space="preserve">déclaration de la production s’effectue à travers le bouton </w:t>
      </w:r>
      <w:r w:rsidR="00F236D2">
        <w:t>« Déclarer Production » de l’interface de déclaration de production. Ce bouton permet l’enregistrement des données des colis dan</w:t>
      </w:r>
      <w:r w:rsidR="005C5208">
        <w:t>s</w:t>
      </w:r>
      <w:r w:rsidR="00F236D2">
        <w:t xml:space="preserve"> un fichier Excel.</w:t>
      </w:r>
    </w:p>
    <w:p w14:paraId="732843F7" w14:textId="2B6B8BC5" w:rsidR="00774606" w:rsidRDefault="006D7B6E" w:rsidP="00CE50E1">
      <w:pPr>
        <w:pStyle w:val="Titre3"/>
      </w:pPr>
      <w:bookmarkStart w:id="4" w:name="_Toc66869902"/>
      <w:r>
        <w:t>Modification</w:t>
      </w:r>
      <w:r w:rsidR="00D7375C">
        <w:t>s</w:t>
      </w:r>
      <w:bookmarkEnd w:id="4"/>
    </w:p>
    <w:p w14:paraId="3291FEAC" w14:textId="467F39B7" w:rsidR="00D047E3" w:rsidRDefault="001435F2" w:rsidP="00880E10">
      <w:pPr>
        <w:pStyle w:val="Paragraphedeliste"/>
        <w:numPr>
          <w:ilvl w:val="0"/>
          <w:numId w:val="37"/>
        </w:numPr>
        <w:jc w:val="both"/>
      </w:pPr>
      <w:r>
        <w:t xml:space="preserve">A l’appui sur le bouton </w:t>
      </w:r>
      <w:r w:rsidR="00FD5CA1">
        <w:t>« D</w:t>
      </w:r>
      <w:r>
        <w:t>éclar</w:t>
      </w:r>
      <w:r w:rsidR="00FD5CA1">
        <w:t>er</w:t>
      </w:r>
      <w:r>
        <w:t xml:space="preserve"> </w:t>
      </w:r>
      <w:r w:rsidR="00FD5CA1">
        <w:t>P</w:t>
      </w:r>
      <w:r>
        <w:t>roduction</w:t>
      </w:r>
      <w:r w:rsidR="00FD5CA1">
        <w:t> »,</w:t>
      </w:r>
      <w:r>
        <w:t xml:space="preserve"> Smart Factory envoie via des Web services </w:t>
      </w:r>
      <w:r w:rsidR="002966B5">
        <w:t xml:space="preserve">les données suivantes pour les </w:t>
      </w:r>
      <w:r w:rsidR="004A7590">
        <w:t>colis « Non-Synchronisé</w:t>
      </w:r>
      <w:r w:rsidR="00FD5CA1">
        <w:t>s »</w:t>
      </w:r>
      <w:r w:rsidR="00D047E3">
        <w:t> :</w:t>
      </w:r>
    </w:p>
    <w:p w14:paraId="22421937" w14:textId="26807733" w:rsidR="00D047E3" w:rsidRDefault="00F0006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Numéro Colis</w:t>
      </w:r>
    </w:p>
    <w:p w14:paraId="40C1BCF6" w14:textId="634236A5" w:rsidR="00F0006A" w:rsidRDefault="00F0006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Numéro OF</w:t>
      </w:r>
      <w:r w:rsidR="00FD5CA1">
        <w:tab/>
      </w:r>
    </w:p>
    <w:p w14:paraId="7291DD77" w14:textId="574CA494" w:rsidR="00C2381A" w:rsidRDefault="00C2381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Produit</w:t>
      </w:r>
    </w:p>
    <w:p w14:paraId="580714D4" w14:textId="19C86DC7" w:rsidR="00C2381A" w:rsidRDefault="00C2381A" w:rsidP="00FD5CA1">
      <w:pPr>
        <w:pStyle w:val="Paragraphedeliste"/>
        <w:numPr>
          <w:ilvl w:val="1"/>
          <w:numId w:val="37"/>
        </w:numPr>
        <w:ind w:left="1134" w:hanging="283"/>
        <w:jc w:val="both"/>
      </w:pPr>
      <w:r>
        <w:t>Ligne</w:t>
      </w:r>
    </w:p>
    <w:p w14:paraId="10AFEF95" w14:textId="31C9FA10" w:rsidR="00F0006A" w:rsidRDefault="00F0006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Quantité produite</w:t>
      </w:r>
    </w:p>
    <w:p w14:paraId="400F415B" w14:textId="6B1D68C6" w:rsidR="00F0006A" w:rsidRDefault="00C2381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Poids Colis</w:t>
      </w:r>
    </w:p>
    <w:p w14:paraId="67ED6917" w14:textId="141EB25B" w:rsidR="00880E10" w:rsidRDefault="00880E10" w:rsidP="00FD5CA1">
      <w:pPr>
        <w:pStyle w:val="Paragraphedeliste"/>
        <w:numPr>
          <w:ilvl w:val="1"/>
          <w:numId w:val="37"/>
        </w:numPr>
        <w:ind w:left="1134" w:hanging="283"/>
        <w:jc w:val="both"/>
      </w:pPr>
      <w:r>
        <w:t>Indice</w:t>
      </w:r>
    </w:p>
    <w:p w14:paraId="21FC5499" w14:textId="14DA31D0" w:rsidR="00C2381A" w:rsidRDefault="00C2381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Date</w:t>
      </w:r>
      <w:r w:rsidR="000923B3">
        <w:t xml:space="preserve"> et Heure</w:t>
      </w:r>
    </w:p>
    <w:p w14:paraId="11B5A36D" w14:textId="4492AD5F" w:rsidR="008A3C72" w:rsidRDefault="00BF1807" w:rsidP="008A3C72">
      <w:pPr>
        <w:pStyle w:val="Paragraphedeliste"/>
        <w:numPr>
          <w:ilvl w:val="0"/>
          <w:numId w:val="37"/>
        </w:numPr>
        <w:jc w:val="both"/>
      </w:pPr>
      <w:r>
        <w:t>Seuls les Colis « Non-Synchronisés » sont déclarés.</w:t>
      </w:r>
    </w:p>
    <w:p w14:paraId="4A11F7F8" w14:textId="55DBDCD6" w:rsidR="00BF1807" w:rsidRDefault="00BF1807" w:rsidP="008A3C72">
      <w:pPr>
        <w:pStyle w:val="Paragraphedeliste"/>
        <w:numPr>
          <w:ilvl w:val="0"/>
          <w:numId w:val="37"/>
        </w:numPr>
        <w:jc w:val="both"/>
      </w:pPr>
      <w:r>
        <w:t xml:space="preserve">Un Workshop Technique est </w:t>
      </w:r>
      <w:r w:rsidR="00B62902">
        <w:t>à planifier pour préciser les éléments nécessaires pour établir l’interfaçage ente Smart Factory et M3.</w:t>
      </w:r>
      <w:r w:rsidR="001A0D2D">
        <w:t xml:space="preserve"> Ce Workshop doit inclure </w:t>
      </w:r>
      <w:r w:rsidR="004A3CB8">
        <w:t xml:space="preserve">des représentants de l’équipe </w:t>
      </w:r>
      <w:r w:rsidR="006D29FB">
        <w:t xml:space="preserve">Software Engineering de Smart Factory et </w:t>
      </w:r>
      <w:r w:rsidR="001104F6">
        <w:t>de l’équipe I</w:t>
      </w:r>
      <w:r w:rsidR="00175DC3">
        <w:t>T</w:t>
      </w:r>
      <w:r w:rsidR="001104F6">
        <w:t xml:space="preserve"> de Cotherm.</w:t>
      </w:r>
    </w:p>
    <w:p w14:paraId="2BF0681C" w14:textId="667E2D1B" w:rsidR="000168D7" w:rsidRDefault="005057CB" w:rsidP="00CC221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72AC58" wp14:editId="2FA03ED8">
            <wp:extent cx="5622452" cy="3162300"/>
            <wp:effectExtent l="19050" t="19050" r="16510" b="190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653" cy="31669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1637E1" w14:textId="621F99A9" w:rsidR="00E43948" w:rsidRPr="00CE50E1" w:rsidRDefault="000168D7" w:rsidP="000168D7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Interface de déclaration de production</w:t>
      </w:r>
    </w:p>
    <w:p w14:paraId="1D9E2110" w14:textId="77777777" w:rsidR="009870FE" w:rsidRPr="00684A51" w:rsidRDefault="009870FE" w:rsidP="00833E46">
      <w:pPr>
        <w:pStyle w:val="Titre3"/>
      </w:pPr>
      <w:bookmarkStart w:id="5" w:name="_Toc66869903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6326F262" w:rsidR="00E95907" w:rsidRPr="00684A51" w:rsidRDefault="00F5783E" w:rsidP="00B76435">
            <w:r>
              <w:t>D06</w:t>
            </w:r>
            <w:r w:rsidR="00E95907" w:rsidRPr="00684A51">
              <w:t>.G0</w:t>
            </w:r>
            <w:r w:rsidR="00E95907">
              <w:t>1</w:t>
            </w:r>
            <w:r w:rsidR="00E95907" w:rsidRPr="00684A51">
              <w:t>.R01</w:t>
            </w:r>
          </w:p>
        </w:tc>
        <w:tc>
          <w:tcPr>
            <w:tcW w:w="7579" w:type="dxa"/>
          </w:tcPr>
          <w:p w14:paraId="7FE7A156" w14:textId="476898BA" w:rsidR="00E95907" w:rsidRPr="00684A51" w:rsidRDefault="00B76435" w:rsidP="00B76435">
            <w:pPr>
              <w:spacing w:after="240"/>
            </w:pPr>
            <w:r>
              <w:t xml:space="preserve">Le statut des colis </w:t>
            </w:r>
            <w:r w:rsidR="00FD5CA1">
              <w:t>déclarés</w:t>
            </w:r>
            <w:r>
              <w:t xml:space="preserve"> passe de « Non-Synchronisé » à « Synchronisé ».</w:t>
            </w:r>
          </w:p>
        </w:tc>
      </w:tr>
    </w:tbl>
    <w:p w14:paraId="4A8E4FBC" w14:textId="614A9AAC" w:rsidR="00005DD0" w:rsidRDefault="009870FE" w:rsidP="00833E46">
      <w:pPr>
        <w:pStyle w:val="Titre3"/>
      </w:pPr>
      <w:bookmarkStart w:id="6" w:name="_Toc66869904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7738CC" w:rsidRPr="00684A51" w14:paraId="57D427F5" w14:textId="77777777" w:rsidTr="00D63136">
        <w:tc>
          <w:tcPr>
            <w:tcW w:w="1476" w:type="dxa"/>
          </w:tcPr>
          <w:p w14:paraId="1284FC0D" w14:textId="77777777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0798E578" w14:textId="331482B5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12C62DB5" w14:textId="4364A84A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FD5CA1" w:rsidRPr="00684A51" w14:paraId="4C835532" w14:textId="77777777" w:rsidTr="00D63136">
        <w:tc>
          <w:tcPr>
            <w:tcW w:w="1476" w:type="dxa"/>
          </w:tcPr>
          <w:p w14:paraId="010DCC7B" w14:textId="36307F81" w:rsidR="00FD5CA1" w:rsidRPr="00684A51" w:rsidRDefault="00F5783E" w:rsidP="00FD5CA1">
            <w:pPr>
              <w:jc w:val="both"/>
            </w:pPr>
            <w:r>
              <w:t>D06</w:t>
            </w:r>
            <w:r w:rsidR="00FD5CA1" w:rsidRPr="00684A51">
              <w:t>.G0</w:t>
            </w:r>
            <w:r w:rsidR="00FD5CA1">
              <w:t>1</w:t>
            </w:r>
            <w:r w:rsidR="00FD5CA1" w:rsidRPr="00684A51">
              <w:t>.</w:t>
            </w:r>
            <w:r w:rsidR="00FD5CA1">
              <w:t>T</w:t>
            </w:r>
            <w:r w:rsidR="00FD5CA1" w:rsidRPr="00684A51">
              <w:t>01</w:t>
            </w:r>
          </w:p>
        </w:tc>
        <w:tc>
          <w:tcPr>
            <w:tcW w:w="1780" w:type="dxa"/>
          </w:tcPr>
          <w:p w14:paraId="047196E8" w14:textId="6ACD7274" w:rsidR="00FD5CA1" w:rsidRDefault="00FD5CA1" w:rsidP="00FD5CA1">
            <w:pPr>
              <w:jc w:val="both"/>
            </w:pPr>
            <w:r>
              <w:t>Synchronisation Colis</w:t>
            </w:r>
          </w:p>
        </w:tc>
        <w:tc>
          <w:tcPr>
            <w:tcW w:w="5811" w:type="dxa"/>
          </w:tcPr>
          <w:p w14:paraId="096A426F" w14:textId="18717EF3" w:rsidR="00FD5CA1" w:rsidRPr="00684A51" w:rsidRDefault="00FD5CA1" w:rsidP="00FD5CA1">
            <w:pPr>
              <w:jc w:val="both"/>
            </w:pPr>
            <w:r>
              <w:t>Vérifier que les Colis sont enregistrés dans M3.</w:t>
            </w:r>
          </w:p>
        </w:tc>
      </w:tr>
      <w:tr w:rsidR="00FD5CA1" w:rsidRPr="00684A51" w14:paraId="59BA8F7C" w14:textId="77777777" w:rsidTr="00D63136">
        <w:tc>
          <w:tcPr>
            <w:tcW w:w="1476" w:type="dxa"/>
          </w:tcPr>
          <w:p w14:paraId="65683F55" w14:textId="551933DE" w:rsidR="00FD5CA1" w:rsidRPr="00684A51" w:rsidRDefault="00F5783E" w:rsidP="00FD5CA1">
            <w:pPr>
              <w:jc w:val="both"/>
            </w:pPr>
            <w:r>
              <w:t>D06</w:t>
            </w:r>
            <w:r w:rsidR="00FD5CA1" w:rsidRPr="00684A51">
              <w:t>.G0</w:t>
            </w:r>
            <w:r w:rsidR="00FD5CA1">
              <w:t>1</w:t>
            </w:r>
            <w:r w:rsidR="00FD5CA1" w:rsidRPr="00684A51">
              <w:t>.</w:t>
            </w:r>
            <w:r w:rsidR="00FD5CA1">
              <w:t>T</w:t>
            </w:r>
            <w:r w:rsidR="00FD5CA1" w:rsidRPr="00684A51">
              <w:t>0</w:t>
            </w:r>
            <w:r w:rsidR="00FD5CA1">
              <w:t>2</w:t>
            </w:r>
          </w:p>
        </w:tc>
        <w:tc>
          <w:tcPr>
            <w:tcW w:w="1780" w:type="dxa"/>
          </w:tcPr>
          <w:p w14:paraId="312996BB" w14:textId="0B849C09" w:rsidR="00FD5CA1" w:rsidRPr="00684A51" w:rsidRDefault="00FD5CA1" w:rsidP="00FD5CA1">
            <w:pPr>
              <w:jc w:val="both"/>
            </w:pPr>
            <w:r>
              <w:t>Synchronisation Colis</w:t>
            </w:r>
          </w:p>
        </w:tc>
        <w:tc>
          <w:tcPr>
            <w:tcW w:w="5811" w:type="dxa"/>
          </w:tcPr>
          <w:p w14:paraId="6B529211" w14:textId="7962C1A9" w:rsidR="00FD5CA1" w:rsidRPr="00684A51" w:rsidRDefault="00FD5CA1" w:rsidP="00FD5CA1">
            <w:pPr>
              <w:jc w:val="both"/>
            </w:pPr>
            <w:r>
              <w:t>Vérifier le statut des colis synchronisés et non-synchronisés.</w:t>
            </w: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2"/>
      <w:footerReference w:type="default" r:id="rId13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C3B280" w14:textId="77777777" w:rsidR="00C62B72" w:rsidRDefault="00C62B72" w:rsidP="000A6E90">
      <w:r>
        <w:separator/>
      </w:r>
    </w:p>
  </w:endnote>
  <w:endnote w:type="continuationSeparator" w:id="0">
    <w:p w14:paraId="59481667" w14:textId="77777777" w:rsidR="00C62B72" w:rsidRDefault="00C62B72" w:rsidP="000A6E90">
      <w:r>
        <w:continuationSeparator/>
      </w:r>
    </w:p>
  </w:endnote>
  <w:endnote w:type="continuationNotice" w:id="1">
    <w:p w14:paraId="66B0B69E" w14:textId="77777777" w:rsidR="00C62B72" w:rsidRDefault="00C62B72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4C42F864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F5783E">
            <w:rPr>
              <w:sz w:val="20"/>
              <w:szCs w:val="20"/>
            </w:rPr>
            <w:t>D06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DE7575" w14:textId="77777777" w:rsidR="00C62B72" w:rsidRDefault="00C62B72" w:rsidP="000A6E90">
      <w:r>
        <w:separator/>
      </w:r>
    </w:p>
  </w:footnote>
  <w:footnote w:type="continuationSeparator" w:id="0">
    <w:p w14:paraId="69E4E8CF" w14:textId="77777777" w:rsidR="00C62B72" w:rsidRDefault="00C62B72" w:rsidP="000A6E90">
      <w:r>
        <w:continuationSeparator/>
      </w:r>
    </w:p>
  </w:footnote>
  <w:footnote w:type="continuationNotice" w:id="1">
    <w:p w14:paraId="3BF77B54" w14:textId="77777777" w:rsidR="00C62B72" w:rsidRDefault="00C62B72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8F52C59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3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4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1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0"/>
  </w:num>
  <w:num w:numId="3">
    <w:abstractNumId w:val="29"/>
  </w:num>
  <w:num w:numId="4">
    <w:abstractNumId w:val="27"/>
  </w:num>
  <w:num w:numId="5">
    <w:abstractNumId w:val="23"/>
  </w:num>
  <w:num w:numId="6">
    <w:abstractNumId w:val="12"/>
  </w:num>
  <w:num w:numId="7">
    <w:abstractNumId w:val="14"/>
  </w:num>
  <w:num w:numId="8">
    <w:abstractNumId w:val="25"/>
  </w:num>
  <w:num w:numId="9">
    <w:abstractNumId w:val="0"/>
  </w:num>
  <w:num w:numId="10">
    <w:abstractNumId w:val="25"/>
    <w:lvlOverride w:ilvl="0">
      <w:startOverride w:val="1"/>
    </w:lvlOverride>
  </w:num>
  <w:num w:numId="11">
    <w:abstractNumId w:val="13"/>
  </w:num>
  <w:num w:numId="12">
    <w:abstractNumId w:val="10"/>
  </w:num>
  <w:num w:numId="13">
    <w:abstractNumId w:val="7"/>
  </w:num>
  <w:num w:numId="14">
    <w:abstractNumId w:val="1"/>
  </w:num>
  <w:num w:numId="15">
    <w:abstractNumId w:val="31"/>
  </w:num>
  <w:num w:numId="16">
    <w:abstractNumId w:val="32"/>
  </w:num>
  <w:num w:numId="17">
    <w:abstractNumId w:val="17"/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9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15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16"/>
  </w:num>
  <w:num w:numId="32">
    <w:abstractNumId w:val="18"/>
  </w:num>
  <w:num w:numId="33">
    <w:abstractNumId w:val="28"/>
  </w:num>
  <w:num w:numId="34">
    <w:abstractNumId w:val="19"/>
  </w:num>
  <w:num w:numId="35">
    <w:abstractNumId w:val="20"/>
  </w:num>
  <w:num w:numId="36">
    <w:abstractNumId w:val="22"/>
  </w:num>
  <w:num w:numId="37">
    <w:abstractNumId w:val="26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4CA3"/>
    <w:rsid w:val="00005DD0"/>
    <w:rsid w:val="00012421"/>
    <w:rsid w:val="0001311D"/>
    <w:rsid w:val="000144C5"/>
    <w:rsid w:val="000168D7"/>
    <w:rsid w:val="00021717"/>
    <w:rsid w:val="00024738"/>
    <w:rsid w:val="00026BD7"/>
    <w:rsid w:val="0002793F"/>
    <w:rsid w:val="00031E4C"/>
    <w:rsid w:val="00034C30"/>
    <w:rsid w:val="000403E3"/>
    <w:rsid w:val="000453AE"/>
    <w:rsid w:val="000471AB"/>
    <w:rsid w:val="00053399"/>
    <w:rsid w:val="0006078E"/>
    <w:rsid w:val="00063DA2"/>
    <w:rsid w:val="000664C6"/>
    <w:rsid w:val="00071A12"/>
    <w:rsid w:val="00072AFA"/>
    <w:rsid w:val="00073E66"/>
    <w:rsid w:val="0007657A"/>
    <w:rsid w:val="00082819"/>
    <w:rsid w:val="00083783"/>
    <w:rsid w:val="000923B3"/>
    <w:rsid w:val="0009422A"/>
    <w:rsid w:val="00095B0F"/>
    <w:rsid w:val="000A0A9C"/>
    <w:rsid w:val="000A2930"/>
    <w:rsid w:val="000A6E90"/>
    <w:rsid w:val="000B38EA"/>
    <w:rsid w:val="000B4CBF"/>
    <w:rsid w:val="000C4E52"/>
    <w:rsid w:val="000D029F"/>
    <w:rsid w:val="000D5265"/>
    <w:rsid w:val="000D5A60"/>
    <w:rsid w:val="000E4630"/>
    <w:rsid w:val="000E7B53"/>
    <w:rsid w:val="000F77BF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236AA"/>
    <w:rsid w:val="001243F7"/>
    <w:rsid w:val="00126E51"/>
    <w:rsid w:val="001353F1"/>
    <w:rsid w:val="00136A84"/>
    <w:rsid w:val="001435F2"/>
    <w:rsid w:val="00153F5B"/>
    <w:rsid w:val="00156242"/>
    <w:rsid w:val="00160543"/>
    <w:rsid w:val="00163205"/>
    <w:rsid w:val="0016629E"/>
    <w:rsid w:val="001732D3"/>
    <w:rsid w:val="00175DC3"/>
    <w:rsid w:val="001800E0"/>
    <w:rsid w:val="0018346E"/>
    <w:rsid w:val="00184581"/>
    <w:rsid w:val="00192FC9"/>
    <w:rsid w:val="001937EE"/>
    <w:rsid w:val="0019403C"/>
    <w:rsid w:val="001974B8"/>
    <w:rsid w:val="001A0D2D"/>
    <w:rsid w:val="001A4153"/>
    <w:rsid w:val="001B6AA0"/>
    <w:rsid w:val="001C2972"/>
    <w:rsid w:val="001C32CB"/>
    <w:rsid w:val="001D0DA7"/>
    <w:rsid w:val="001D68D8"/>
    <w:rsid w:val="001E6B94"/>
    <w:rsid w:val="001F323C"/>
    <w:rsid w:val="001F5EB4"/>
    <w:rsid w:val="001F7067"/>
    <w:rsid w:val="0020006A"/>
    <w:rsid w:val="00200D99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44EC3"/>
    <w:rsid w:val="00245433"/>
    <w:rsid w:val="00252BAD"/>
    <w:rsid w:val="00255828"/>
    <w:rsid w:val="002577F5"/>
    <w:rsid w:val="002721A2"/>
    <w:rsid w:val="002747F0"/>
    <w:rsid w:val="00286187"/>
    <w:rsid w:val="00292D9F"/>
    <w:rsid w:val="002953F4"/>
    <w:rsid w:val="002966B5"/>
    <w:rsid w:val="002A187A"/>
    <w:rsid w:val="002A1D02"/>
    <w:rsid w:val="002A3A2D"/>
    <w:rsid w:val="002A5E18"/>
    <w:rsid w:val="002A60A8"/>
    <w:rsid w:val="002A6CA8"/>
    <w:rsid w:val="002B4570"/>
    <w:rsid w:val="002B727D"/>
    <w:rsid w:val="002C1007"/>
    <w:rsid w:val="002C69B1"/>
    <w:rsid w:val="002C7B33"/>
    <w:rsid w:val="002D0219"/>
    <w:rsid w:val="002E5753"/>
    <w:rsid w:val="002F7027"/>
    <w:rsid w:val="002F76BD"/>
    <w:rsid w:val="0030043D"/>
    <w:rsid w:val="00312439"/>
    <w:rsid w:val="003160DA"/>
    <w:rsid w:val="0033002C"/>
    <w:rsid w:val="00333547"/>
    <w:rsid w:val="00336879"/>
    <w:rsid w:val="00336D8F"/>
    <w:rsid w:val="00344B84"/>
    <w:rsid w:val="003507EC"/>
    <w:rsid w:val="00351200"/>
    <w:rsid w:val="0035204E"/>
    <w:rsid w:val="00353915"/>
    <w:rsid w:val="00354B4C"/>
    <w:rsid w:val="00363A2C"/>
    <w:rsid w:val="00364537"/>
    <w:rsid w:val="003652F6"/>
    <w:rsid w:val="003678C0"/>
    <w:rsid w:val="003717BB"/>
    <w:rsid w:val="00372E92"/>
    <w:rsid w:val="0039073B"/>
    <w:rsid w:val="0039711D"/>
    <w:rsid w:val="00397980"/>
    <w:rsid w:val="003A28B1"/>
    <w:rsid w:val="003A3B98"/>
    <w:rsid w:val="003A76C2"/>
    <w:rsid w:val="003B342D"/>
    <w:rsid w:val="003B5970"/>
    <w:rsid w:val="003C1B64"/>
    <w:rsid w:val="003C1FA5"/>
    <w:rsid w:val="003D031B"/>
    <w:rsid w:val="003D032E"/>
    <w:rsid w:val="003D4874"/>
    <w:rsid w:val="003D567B"/>
    <w:rsid w:val="003E4E36"/>
    <w:rsid w:val="003E6141"/>
    <w:rsid w:val="003E7402"/>
    <w:rsid w:val="003F012C"/>
    <w:rsid w:val="003F1782"/>
    <w:rsid w:val="003F341B"/>
    <w:rsid w:val="003F752B"/>
    <w:rsid w:val="003F7891"/>
    <w:rsid w:val="004029DA"/>
    <w:rsid w:val="0040666A"/>
    <w:rsid w:val="00411385"/>
    <w:rsid w:val="00425CE7"/>
    <w:rsid w:val="00452588"/>
    <w:rsid w:val="004538AC"/>
    <w:rsid w:val="004603D6"/>
    <w:rsid w:val="004664AB"/>
    <w:rsid w:val="0046670C"/>
    <w:rsid w:val="00466B7D"/>
    <w:rsid w:val="004723D1"/>
    <w:rsid w:val="0047474B"/>
    <w:rsid w:val="00474E32"/>
    <w:rsid w:val="00481067"/>
    <w:rsid w:val="004849E2"/>
    <w:rsid w:val="004919CC"/>
    <w:rsid w:val="00492853"/>
    <w:rsid w:val="00493443"/>
    <w:rsid w:val="00495551"/>
    <w:rsid w:val="004A075F"/>
    <w:rsid w:val="004A3CB8"/>
    <w:rsid w:val="004A4D43"/>
    <w:rsid w:val="004A7590"/>
    <w:rsid w:val="004B4041"/>
    <w:rsid w:val="004B5EC1"/>
    <w:rsid w:val="004B7228"/>
    <w:rsid w:val="004C004F"/>
    <w:rsid w:val="004C5869"/>
    <w:rsid w:val="004C75C5"/>
    <w:rsid w:val="004D140D"/>
    <w:rsid w:val="004D2B02"/>
    <w:rsid w:val="004D41F4"/>
    <w:rsid w:val="004D58BD"/>
    <w:rsid w:val="004F7CB9"/>
    <w:rsid w:val="00502AB3"/>
    <w:rsid w:val="005039CE"/>
    <w:rsid w:val="00505652"/>
    <w:rsid w:val="005057CB"/>
    <w:rsid w:val="00517BB6"/>
    <w:rsid w:val="00530503"/>
    <w:rsid w:val="0053131C"/>
    <w:rsid w:val="00532C52"/>
    <w:rsid w:val="005427C6"/>
    <w:rsid w:val="00543AC2"/>
    <w:rsid w:val="00551D5F"/>
    <w:rsid w:val="0055455C"/>
    <w:rsid w:val="005633E1"/>
    <w:rsid w:val="00564F1D"/>
    <w:rsid w:val="00567BA9"/>
    <w:rsid w:val="005734E8"/>
    <w:rsid w:val="005900CA"/>
    <w:rsid w:val="0059777D"/>
    <w:rsid w:val="005A457D"/>
    <w:rsid w:val="005B0550"/>
    <w:rsid w:val="005B2D4B"/>
    <w:rsid w:val="005B59FE"/>
    <w:rsid w:val="005B62CF"/>
    <w:rsid w:val="005C20BE"/>
    <w:rsid w:val="005C38D3"/>
    <w:rsid w:val="005C5208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604C6C"/>
    <w:rsid w:val="00606061"/>
    <w:rsid w:val="006060D8"/>
    <w:rsid w:val="00607A41"/>
    <w:rsid w:val="006133F2"/>
    <w:rsid w:val="00621BBA"/>
    <w:rsid w:val="00621D1A"/>
    <w:rsid w:val="0063277D"/>
    <w:rsid w:val="00632FA6"/>
    <w:rsid w:val="0063426F"/>
    <w:rsid w:val="0063789C"/>
    <w:rsid w:val="00642BD4"/>
    <w:rsid w:val="0064412F"/>
    <w:rsid w:val="00647673"/>
    <w:rsid w:val="00650263"/>
    <w:rsid w:val="00657011"/>
    <w:rsid w:val="0065783E"/>
    <w:rsid w:val="00665338"/>
    <w:rsid w:val="00665620"/>
    <w:rsid w:val="00671504"/>
    <w:rsid w:val="00673290"/>
    <w:rsid w:val="00675A5F"/>
    <w:rsid w:val="00684A51"/>
    <w:rsid w:val="00684DD5"/>
    <w:rsid w:val="006A428E"/>
    <w:rsid w:val="006A5EDE"/>
    <w:rsid w:val="006A6E59"/>
    <w:rsid w:val="006B2096"/>
    <w:rsid w:val="006B3D9A"/>
    <w:rsid w:val="006B484C"/>
    <w:rsid w:val="006B657D"/>
    <w:rsid w:val="006C2E2D"/>
    <w:rsid w:val="006C64C0"/>
    <w:rsid w:val="006D018D"/>
    <w:rsid w:val="006D29FB"/>
    <w:rsid w:val="006D5918"/>
    <w:rsid w:val="006D7B6E"/>
    <w:rsid w:val="006E065A"/>
    <w:rsid w:val="006E5ECF"/>
    <w:rsid w:val="006E6321"/>
    <w:rsid w:val="006E6E32"/>
    <w:rsid w:val="00702C64"/>
    <w:rsid w:val="00712B88"/>
    <w:rsid w:val="007179ED"/>
    <w:rsid w:val="00721F2A"/>
    <w:rsid w:val="007230E2"/>
    <w:rsid w:val="00734DD7"/>
    <w:rsid w:val="00735A48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51DA"/>
    <w:rsid w:val="0078670E"/>
    <w:rsid w:val="007871E6"/>
    <w:rsid w:val="00790891"/>
    <w:rsid w:val="0079411A"/>
    <w:rsid w:val="007967D0"/>
    <w:rsid w:val="007A145D"/>
    <w:rsid w:val="007A1D30"/>
    <w:rsid w:val="007A2138"/>
    <w:rsid w:val="007A2A78"/>
    <w:rsid w:val="007A3C63"/>
    <w:rsid w:val="007B47B1"/>
    <w:rsid w:val="007B6992"/>
    <w:rsid w:val="007B753E"/>
    <w:rsid w:val="007C052D"/>
    <w:rsid w:val="007C7F39"/>
    <w:rsid w:val="007D150E"/>
    <w:rsid w:val="007D32CB"/>
    <w:rsid w:val="007D616A"/>
    <w:rsid w:val="007D63B5"/>
    <w:rsid w:val="007D6BD5"/>
    <w:rsid w:val="007E5744"/>
    <w:rsid w:val="007E76F9"/>
    <w:rsid w:val="007F2485"/>
    <w:rsid w:val="007F31F9"/>
    <w:rsid w:val="008078B5"/>
    <w:rsid w:val="008101A9"/>
    <w:rsid w:val="00816470"/>
    <w:rsid w:val="00826B6A"/>
    <w:rsid w:val="00833E46"/>
    <w:rsid w:val="00837EF2"/>
    <w:rsid w:val="00846BA1"/>
    <w:rsid w:val="00854A87"/>
    <w:rsid w:val="00864316"/>
    <w:rsid w:val="008754B2"/>
    <w:rsid w:val="00880947"/>
    <w:rsid w:val="00880E10"/>
    <w:rsid w:val="00884AFA"/>
    <w:rsid w:val="00896255"/>
    <w:rsid w:val="008A3C72"/>
    <w:rsid w:val="008A787B"/>
    <w:rsid w:val="008B0677"/>
    <w:rsid w:val="008B3C03"/>
    <w:rsid w:val="008B40CE"/>
    <w:rsid w:val="008C7EE6"/>
    <w:rsid w:val="008E4862"/>
    <w:rsid w:val="008F006B"/>
    <w:rsid w:val="008F1D45"/>
    <w:rsid w:val="008F253A"/>
    <w:rsid w:val="008F40E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40671"/>
    <w:rsid w:val="0094685F"/>
    <w:rsid w:val="0095009B"/>
    <w:rsid w:val="009509B7"/>
    <w:rsid w:val="0095200A"/>
    <w:rsid w:val="009616BC"/>
    <w:rsid w:val="00967106"/>
    <w:rsid w:val="0096758D"/>
    <w:rsid w:val="009725D3"/>
    <w:rsid w:val="00975F23"/>
    <w:rsid w:val="009870FE"/>
    <w:rsid w:val="00991FD9"/>
    <w:rsid w:val="00997C3B"/>
    <w:rsid w:val="009A1327"/>
    <w:rsid w:val="009A3E1E"/>
    <w:rsid w:val="009B7A5C"/>
    <w:rsid w:val="009C598A"/>
    <w:rsid w:val="009C7019"/>
    <w:rsid w:val="009D393B"/>
    <w:rsid w:val="009D3AF0"/>
    <w:rsid w:val="009D59E5"/>
    <w:rsid w:val="009F0973"/>
    <w:rsid w:val="009F254A"/>
    <w:rsid w:val="009F58EC"/>
    <w:rsid w:val="009F6B8E"/>
    <w:rsid w:val="009F743E"/>
    <w:rsid w:val="009F77EE"/>
    <w:rsid w:val="00A031AF"/>
    <w:rsid w:val="00A04C44"/>
    <w:rsid w:val="00A04CDA"/>
    <w:rsid w:val="00A0664A"/>
    <w:rsid w:val="00A069B3"/>
    <w:rsid w:val="00A109D3"/>
    <w:rsid w:val="00A220D8"/>
    <w:rsid w:val="00A27C25"/>
    <w:rsid w:val="00A309B4"/>
    <w:rsid w:val="00A32EA9"/>
    <w:rsid w:val="00A340A1"/>
    <w:rsid w:val="00A376F9"/>
    <w:rsid w:val="00A469F3"/>
    <w:rsid w:val="00A51FD2"/>
    <w:rsid w:val="00A560BC"/>
    <w:rsid w:val="00A703CD"/>
    <w:rsid w:val="00A7192F"/>
    <w:rsid w:val="00A726BC"/>
    <w:rsid w:val="00A72D61"/>
    <w:rsid w:val="00A903A1"/>
    <w:rsid w:val="00A932AB"/>
    <w:rsid w:val="00AA0E32"/>
    <w:rsid w:val="00AA268A"/>
    <w:rsid w:val="00AB4C63"/>
    <w:rsid w:val="00AB5F58"/>
    <w:rsid w:val="00AB6D85"/>
    <w:rsid w:val="00AC1BE2"/>
    <w:rsid w:val="00AD0BE0"/>
    <w:rsid w:val="00AD35B7"/>
    <w:rsid w:val="00AE5A0A"/>
    <w:rsid w:val="00B05485"/>
    <w:rsid w:val="00B059EC"/>
    <w:rsid w:val="00B15648"/>
    <w:rsid w:val="00B231DB"/>
    <w:rsid w:val="00B307EF"/>
    <w:rsid w:val="00B32BF3"/>
    <w:rsid w:val="00B33405"/>
    <w:rsid w:val="00B34A27"/>
    <w:rsid w:val="00B34F16"/>
    <w:rsid w:val="00B364DA"/>
    <w:rsid w:val="00B45862"/>
    <w:rsid w:val="00B50264"/>
    <w:rsid w:val="00B5488F"/>
    <w:rsid w:val="00B60D4F"/>
    <w:rsid w:val="00B62902"/>
    <w:rsid w:val="00B62CA8"/>
    <w:rsid w:val="00B67CA5"/>
    <w:rsid w:val="00B73BDC"/>
    <w:rsid w:val="00B76435"/>
    <w:rsid w:val="00B9421C"/>
    <w:rsid w:val="00BA5F15"/>
    <w:rsid w:val="00BA6952"/>
    <w:rsid w:val="00BB1EA3"/>
    <w:rsid w:val="00BB5FEF"/>
    <w:rsid w:val="00BB6BB7"/>
    <w:rsid w:val="00BC6D3A"/>
    <w:rsid w:val="00BD0342"/>
    <w:rsid w:val="00BD227B"/>
    <w:rsid w:val="00BE218B"/>
    <w:rsid w:val="00BE35B4"/>
    <w:rsid w:val="00BE595C"/>
    <w:rsid w:val="00BE6B5B"/>
    <w:rsid w:val="00BE6F67"/>
    <w:rsid w:val="00BE71F9"/>
    <w:rsid w:val="00BF1807"/>
    <w:rsid w:val="00BF73B3"/>
    <w:rsid w:val="00BF77EF"/>
    <w:rsid w:val="00C049C5"/>
    <w:rsid w:val="00C06E10"/>
    <w:rsid w:val="00C07D2F"/>
    <w:rsid w:val="00C20C2A"/>
    <w:rsid w:val="00C21D15"/>
    <w:rsid w:val="00C22D87"/>
    <w:rsid w:val="00C2381A"/>
    <w:rsid w:val="00C31F0F"/>
    <w:rsid w:val="00C33396"/>
    <w:rsid w:val="00C36402"/>
    <w:rsid w:val="00C422AE"/>
    <w:rsid w:val="00C560AE"/>
    <w:rsid w:val="00C56DA7"/>
    <w:rsid w:val="00C61FC7"/>
    <w:rsid w:val="00C62B72"/>
    <w:rsid w:val="00C6318A"/>
    <w:rsid w:val="00C67C8A"/>
    <w:rsid w:val="00C67F0D"/>
    <w:rsid w:val="00C70717"/>
    <w:rsid w:val="00C729CF"/>
    <w:rsid w:val="00C808A3"/>
    <w:rsid w:val="00C80C75"/>
    <w:rsid w:val="00C91369"/>
    <w:rsid w:val="00C97966"/>
    <w:rsid w:val="00CA311B"/>
    <w:rsid w:val="00CA50CC"/>
    <w:rsid w:val="00CA5EA7"/>
    <w:rsid w:val="00CA63CE"/>
    <w:rsid w:val="00CB2118"/>
    <w:rsid w:val="00CB4A5B"/>
    <w:rsid w:val="00CB6972"/>
    <w:rsid w:val="00CC2067"/>
    <w:rsid w:val="00CC2211"/>
    <w:rsid w:val="00CC29D6"/>
    <w:rsid w:val="00CE14BF"/>
    <w:rsid w:val="00CE50E1"/>
    <w:rsid w:val="00CE70A4"/>
    <w:rsid w:val="00CF1A9E"/>
    <w:rsid w:val="00CF2EA8"/>
    <w:rsid w:val="00CF5EEF"/>
    <w:rsid w:val="00D0265B"/>
    <w:rsid w:val="00D047E3"/>
    <w:rsid w:val="00D05C10"/>
    <w:rsid w:val="00D0734B"/>
    <w:rsid w:val="00D07D16"/>
    <w:rsid w:val="00D12828"/>
    <w:rsid w:val="00D27DBF"/>
    <w:rsid w:val="00D311B1"/>
    <w:rsid w:val="00D3235B"/>
    <w:rsid w:val="00D3594D"/>
    <w:rsid w:val="00D37283"/>
    <w:rsid w:val="00D41549"/>
    <w:rsid w:val="00D42A39"/>
    <w:rsid w:val="00D471C8"/>
    <w:rsid w:val="00D47472"/>
    <w:rsid w:val="00D532FD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9C3"/>
    <w:rsid w:val="00D84A15"/>
    <w:rsid w:val="00D8596F"/>
    <w:rsid w:val="00D92DBD"/>
    <w:rsid w:val="00D95DD2"/>
    <w:rsid w:val="00D964B8"/>
    <w:rsid w:val="00D96928"/>
    <w:rsid w:val="00D96D68"/>
    <w:rsid w:val="00D9777D"/>
    <w:rsid w:val="00DA03CC"/>
    <w:rsid w:val="00DA1A62"/>
    <w:rsid w:val="00DA5760"/>
    <w:rsid w:val="00DA58D3"/>
    <w:rsid w:val="00DA6F02"/>
    <w:rsid w:val="00DB589F"/>
    <w:rsid w:val="00DB636F"/>
    <w:rsid w:val="00DD42B9"/>
    <w:rsid w:val="00DE3A38"/>
    <w:rsid w:val="00E00142"/>
    <w:rsid w:val="00E03C66"/>
    <w:rsid w:val="00E04BEC"/>
    <w:rsid w:val="00E06A31"/>
    <w:rsid w:val="00E2256C"/>
    <w:rsid w:val="00E26182"/>
    <w:rsid w:val="00E275A0"/>
    <w:rsid w:val="00E327B4"/>
    <w:rsid w:val="00E35F69"/>
    <w:rsid w:val="00E43948"/>
    <w:rsid w:val="00E4698E"/>
    <w:rsid w:val="00E47698"/>
    <w:rsid w:val="00E57D84"/>
    <w:rsid w:val="00E6499C"/>
    <w:rsid w:val="00E72E0A"/>
    <w:rsid w:val="00E85A79"/>
    <w:rsid w:val="00E94EE3"/>
    <w:rsid w:val="00E95907"/>
    <w:rsid w:val="00E97905"/>
    <w:rsid w:val="00EB3159"/>
    <w:rsid w:val="00EB6021"/>
    <w:rsid w:val="00EC0F60"/>
    <w:rsid w:val="00ED1748"/>
    <w:rsid w:val="00ED1E7F"/>
    <w:rsid w:val="00ED4334"/>
    <w:rsid w:val="00ED7DA4"/>
    <w:rsid w:val="00EE102B"/>
    <w:rsid w:val="00EE7090"/>
    <w:rsid w:val="00EF07E1"/>
    <w:rsid w:val="00EF3995"/>
    <w:rsid w:val="00EF722D"/>
    <w:rsid w:val="00F0006A"/>
    <w:rsid w:val="00F032C2"/>
    <w:rsid w:val="00F063DB"/>
    <w:rsid w:val="00F1002D"/>
    <w:rsid w:val="00F123FA"/>
    <w:rsid w:val="00F1487C"/>
    <w:rsid w:val="00F17BC5"/>
    <w:rsid w:val="00F21164"/>
    <w:rsid w:val="00F23526"/>
    <w:rsid w:val="00F236D2"/>
    <w:rsid w:val="00F261CB"/>
    <w:rsid w:val="00F3179D"/>
    <w:rsid w:val="00F324F9"/>
    <w:rsid w:val="00F32676"/>
    <w:rsid w:val="00F371B9"/>
    <w:rsid w:val="00F3770C"/>
    <w:rsid w:val="00F4115E"/>
    <w:rsid w:val="00F5783E"/>
    <w:rsid w:val="00F60579"/>
    <w:rsid w:val="00F6254C"/>
    <w:rsid w:val="00F64EDB"/>
    <w:rsid w:val="00F65CBD"/>
    <w:rsid w:val="00F65DDA"/>
    <w:rsid w:val="00F67556"/>
    <w:rsid w:val="00F82780"/>
    <w:rsid w:val="00F82BAA"/>
    <w:rsid w:val="00F84F3B"/>
    <w:rsid w:val="00F85467"/>
    <w:rsid w:val="00F85E05"/>
    <w:rsid w:val="00F9358E"/>
    <w:rsid w:val="00F95465"/>
    <w:rsid w:val="00F95D5B"/>
    <w:rsid w:val="00FA0739"/>
    <w:rsid w:val="00FA1A53"/>
    <w:rsid w:val="00FA2104"/>
    <w:rsid w:val="00FB1EAC"/>
    <w:rsid w:val="00FB4B88"/>
    <w:rsid w:val="00FB7691"/>
    <w:rsid w:val="00FC027B"/>
    <w:rsid w:val="00FC183A"/>
    <w:rsid w:val="00FD04A3"/>
    <w:rsid w:val="00FD5327"/>
    <w:rsid w:val="00FD5CA1"/>
    <w:rsid w:val="00FD717C"/>
    <w:rsid w:val="00FE1D9E"/>
    <w:rsid w:val="00FE3ADC"/>
    <w:rsid w:val="00FE6891"/>
    <w:rsid w:val="00FE745C"/>
    <w:rsid w:val="00FF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E50E1"/>
    <w:pPr>
      <w:keepNext/>
      <w:keepLines/>
      <w:numPr>
        <w:numId w:val="24"/>
      </w:numPr>
      <w:spacing w:before="48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3C1FA5"/>
    <w:pPr>
      <w:numPr>
        <w:ilvl w:val="1"/>
      </w:numPr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33E46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CE50E1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3C1FA5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833E46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F0360EF-83A7-4ED8-AAB2-67DF4C503C05}"/>
</file>

<file path=customXml/itemProps4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202</TotalTime>
  <Pages>5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2631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</cp:lastModifiedBy>
  <cp:revision>104</cp:revision>
  <cp:lastPrinted>2019-04-02T14:26:00Z</cp:lastPrinted>
  <dcterms:created xsi:type="dcterms:W3CDTF">2021-03-04T14:28:00Z</dcterms:created>
  <dcterms:modified xsi:type="dcterms:W3CDTF">2021-03-22T08:43:00Z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