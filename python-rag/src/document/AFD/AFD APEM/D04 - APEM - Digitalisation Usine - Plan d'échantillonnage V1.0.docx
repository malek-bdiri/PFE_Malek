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85BB5" w:rsidR="00F00B92" w:rsidP="00F00B92" w:rsidRDefault="00F00B92" w14:paraId="4C5B7A6A" w14:textId="77777777"/>
    <w:p w:rsidRPr="00285BB5" w:rsidR="00F00B92" w:rsidP="00F00B92" w:rsidRDefault="00F00B92" w14:paraId="6C740DF8" w14:textId="77777777"/>
    <w:p w:rsidRPr="00285BB5" w:rsidR="00F00B92" w:rsidP="00F00B92" w:rsidRDefault="00F00B92" w14:paraId="3B48DEA7" w14:textId="77777777"/>
    <w:p w:rsidRPr="00285BB5" w:rsidR="00F00B92" w:rsidP="00F00B92" w:rsidRDefault="00F00B92" w14:paraId="7592745F" w14:textId="77777777"/>
    <w:p w:rsidRPr="00285BB5" w:rsidR="00F00B92" w:rsidP="00F00B92" w:rsidRDefault="00F00B92" w14:paraId="0E875A33" w14:textId="77777777">
      <w:pPr>
        <w:tabs>
          <w:tab w:val="left" w:pos="2648"/>
          <w:tab w:val="left" w:pos="2955"/>
        </w:tabs>
      </w:pPr>
      <w:r w:rsidRPr="00285BB5">
        <w:tab/>
      </w:r>
      <w:r w:rsidRPr="00285BB5">
        <w:tab/>
      </w:r>
    </w:p>
    <w:p w:rsidRPr="00285BB5" w:rsidR="00F00B92" w:rsidP="00F00B92" w:rsidRDefault="00F00B92" w14:paraId="799C0967" w14:textId="77777777"/>
    <w:p w:rsidRPr="00285BB5" w:rsidR="00F00B92" w:rsidP="00F00B92" w:rsidRDefault="00F00B92" w14:paraId="72219B11" w14:textId="77777777">
      <w:pPr>
        <w:jc w:val="right"/>
      </w:pPr>
    </w:p>
    <w:p w:rsidRPr="00285BB5" w:rsidR="00F00B92" w:rsidP="00F00B92" w:rsidRDefault="00F00B92" w14:paraId="0E46D5B0" w14:textId="77777777">
      <w:pPr>
        <w:jc w:val="right"/>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494"/>
      </w:tblGrid>
      <w:tr w:rsidRPr="00F00B92" w:rsidR="00F00B92" w:rsidTr="0A50A4BF" w14:paraId="63434448" w14:textId="77777777">
        <w:tc>
          <w:tcPr>
            <w:tcW w:w="8494" w:type="dxa"/>
            <w:tcMar/>
          </w:tcPr>
          <w:p w:rsidR="0080240F" w:rsidP="5DDE61FF" w:rsidRDefault="0080240F" w14:paraId="4E8073D0" w14:textId="77777777">
            <w:pPr>
              <w:jc w:val="right"/>
              <w:rPr>
                <w:b w:val="1"/>
                <w:bCs w:val="1"/>
                <w:smallCaps w:val="1"/>
                <w:sz w:val="50"/>
                <w:szCs w:val="50"/>
              </w:rPr>
            </w:pPr>
            <w:r w:rsidRPr="5DDE61FF" w:rsidR="0080240F">
              <w:rPr>
                <w:b w:val="1"/>
                <w:bCs w:val="1"/>
                <w:smallCaps w:val="1"/>
                <w:sz w:val="50"/>
                <w:szCs w:val="50"/>
              </w:rPr>
              <w:t xml:space="preserve">Solution </w:t>
            </w:r>
            <w:r w:rsidRPr="5DDE61FF" w:rsidR="00F00B92">
              <w:rPr>
                <w:b w:val="1"/>
                <w:bCs w:val="1"/>
                <w:smallCaps w:val="1"/>
                <w:sz w:val="50"/>
                <w:szCs w:val="50"/>
              </w:rPr>
              <w:t xml:space="preserve">Smart </w:t>
            </w:r>
            <w:r w:rsidRPr="5DDE61FF" w:rsidR="00F00B92">
              <w:rPr>
                <w:b w:val="1"/>
                <w:bCs w:val="1"/>
                <w:smallCaps w:val="1"/>
                <w:sz w:val="50"/>
                <w:szCs w:val="50"/>
              </w:rPr>
              <w:t>Factory</w:t>
            </w:r>
            <w:r w:rsidRPr="5DDE61FF" w:rsidR="00F00B92">
              <w:rPr>
                <w:b w:val="1"/>
                <w:bCs w:val="1"/>
                <w:smallCaps w:val="1"/>
                <w:sz w:val="50"/>
                <w:szCs w:val="50"/>
              </w:rPr>
              <w:t xml:space="preserve"> </w:t>
            </w:r>
          </w:p>
          <w:p w:rsidR="0311C089" w:rsidP="5DDE61FF" w:rsidRDefault="0311C089" w14:paraId="7B81BA73" w14:textId="6EB1F934">
            <w:pPr>
              <w:jc w:val="right"/>
              <w:rPr>
                <w:b w:val="1"/>
                <w:bCs w:val="1"/>
                <w:smallCaps w:val="1"/>
                <w:sz w:val="50"/>
                <w:szCs w:val="50"/>
              </w:rPr>
            </w:pPr>
            <w:r w:rsidRPr="5DDE61FF" w:rsidR="3F7F0BB5">
              <w:rPr>
                <w:b w:val="1"/>
                <w:bCs w:val="1"/>
                <w:smallCaps w:val="1"/>
                <w:sz w:val="50"/>
                <w:szCs w:val="50"/>
              </w:rPr>
              <w:t>APEM</w:t>
            </w:r>
          </w:p>
          <w:p w:rsidRPr="00F00B92" w:rsidR="00F00B92" w:rsidP="5DDE61FF" w:rsidRDefault="00F00B92" w14:paraId="4984E6FA" w14:textId="77777777">
            <w:pPr>
              <w:jc w:val="right"/>
              <w:rPr>
                <w:b w:val="1"/>
                <w:bCs w:val="1"/>
                <w:smallCaps w:val="1"/>
                <w:sz w:val="50"/>
                <w:szCs w:val="50"/>
              </w:rPr>
            </w:pPr>
            <w:r w:rsidRPr="5DDE61FF" w:rsidR="00F00B92">
              <w:rPr>
                <w:b w:val="1"/>
                <w:bCs w:val="1"/>
                <w:smallCaps w:val="1"/>
                <w:sz w:val="50"/>
                <w:szCs w:val="50"/>
              </w:rPr>
              <w:t>Analyse Fonctionnelle Détaillée</w:t>
            </w:r>
          </w:p>
          <w:p w:rsidRPr="00F00B92" w:rsidR="00F00B92" w:rsidP="5DDE61FF" w:rsidRDefault="00F00B92" w14:paraId="0A9DD00D" w14:textId="77777777">
            <w:pPr>
              <w:jc w:val="right"/>
              <w:rPr>
                <w:b w:val="1"/>
                <w:bCs w:val="1"/>
                <w:smallCaps w:val="1"/>
                <w:sz w:val="50"/>
                <w:szCs w:val="50"/>
              </w:rPr>
            </w:pPr>
          </w:p>
        </w:tc>
      </w:tr>
      <w:tr w:rsidRPr="00285BB5" w:rsidR="00F00B92" w:rsidTr="0A50A4BF" w14:paraId="4F60855C" w14:textId="77777777">
        <w:tc>
          <w:tcPr>
            <w:tcW w:w="8494" w:type="dxa"/>
            <w:tcMar/>
          </w:tcPr>
          <w:p w:rsidRPr="00285BB5" w:rsidR="00F00B92" w:rsidP="01B104C1" w:rsidRDefault="26919550" w14:paraId="269F7BE3" w14:textId="21CF0A0E">
            <w:pPr>
              <w:pStyle w:val="Normal"/>
              <w:suppressLineNumbers w:val="0"/>
              <w:bidi w:val="0"/>
              <w:spacing w:before="0" w:beforeAutospacing="off" w:after="0" w:afterAutospacing="off" w:line="276" w:lineRule="auto"/>
              <w:ind w:left="0" w:right="0"/>
              <w:jc w:val="right"/>
            </w:pPr>
            <w:r w:rsidRPr="0A50A4BF" w:rsidR="748C15D1">
              <w:rPr>
                <w:b w:val="1"/>
                <w:bCs w:val="1"/>
                <w:smallCaps w:val="1"/>
                <w:sz w:val="42"/>
                <w:szCs w:val="42"/>
              </w:rPr>
              <w:t>Plan d'échantillonnage</w:t>
            </w:r>
            <w:r w:rsidRPr="0A50A4BF" w:rsidR="591A262F">
              <w:rPr>
                <w:b w:val="1"/>
                <w:bCs w:val="1"/>
                <w:smallCaps w:val="1"/>
                <w:sz w:val="42"/>
                <w:szCs w:val="42"/>
              </w:rPr>
              <w:t xml:space="preserve"> simple</w:t>
            </w:r>
          </w:p>
        </w:tc>
      </w:tr>
    </w:tbl>
    <w:p w:rsidRPr="00285BB5" w:rsidR="00F00B92" w:rsidP="00F00B92" w:rsidRDefault="00F00B92" w14:paraId="44E908B7" w14:textId="77777777">
      <w:pPr>
        <w:jc w:val="right"/>
      </w:pPr>
    </w:p>
    <w:p w:rsidRPr="00285BB5" w:rsidR="00F00B92" w:rsidP="00F00B92" w:rsidRDefault="00F00B92" w14:paraId="3B003CB5" w14:textId="77777777">
      <w:pPr>
        <w:jc w:val="right"/>
      </w:pPr>
    </w:p>
    <w:p w:rsidRPr="00285BB5" w:rsidR="00F00B92" w:rsidP="00F00B92" w:rsidRDefault="00F00B92" w14:paraId="1325B8A2" w14:textId="77777777"/>
    <w:p w:rsidRPr="00285BB5" w:rsidR="00F00B92" w:rsidP="00F00B92" w:rsidRDefault="00F00B92" w14:paraId="2928E044" w14:textId="77777777"/>
    <w:p w:rsidRPr="00285BB5" w:rsidR="00F00B92" w:rsidP="00F00B92" w:rsidRDefault="00F00B92" w14:paraId="20305A23" w14:textId="77777777"/>
    <w:p w:rsidRPr="00285BB5" w:rsidR="00F00B92" w:rsidP="00F00B92" w:rsidRDefault="00F00B92" w14:paraId="79FEA47D" w14:textId="77777777"/>
    <w:p w:rsidRPr="00285BB5" w:rsidR="00F00B92" w:rsidP="00F00B92" w:rsidRDefault="00F00B92" w14:paraId="38F93CF5" w14:textId="77777777"/>
    <w:p w:rsidRPr="00285BB5" w:rsidR="00F00B92" w:rsidP="00F00B92" w:rsidRDefault="00F00B92" w14:paraId="4CA44C0F" w14:textId="77777777"/>
    <w:p w:rsidRPr="00285BB5" w:rsidR="00F00B92" w:rsidP="00F00B92" w:rsidRDefault="00F00B92" w14:paraId="5606B91C" w14:textId="77777777"/>
    <w:tbl>
      <w:tblPr>
        <w:tblStyle w:val="Grilledutableau"/>
        <w:tblW w:w="0" w:type="auto"/>
        <w:tblInd w:w="1059" w:type="dxa"/>
        <w:tblLook w:val="04A0" w:firstRow="1" w:lastRow="0" w:firstColumn="1" w:lastColumn="0" w:noHBand="0" w:noVBand="1"/>
      </w:tblPr>
      <w:tblGrid>
        <w:gridCol w:w="1913"/>
        <w:gridCol w:w="5028"/>
      </w:tblGrid>
      <w:tr w:rsidRPr="00A7192F" w:rsidR="00F00B92" w:rsidTr="01B104C1" w14:paraId="4E229063" w14:textId="77777777">
        <w:tc>
          <w:tcPr>
            <w:tcW w:w="1913" w:type="dxa"/>
            <w:tcMar/>
          </w:tcPr>
          <w:p w:rsidRPr="00A7192F" w:rsidR="00F00B92" w:rsidP="5DDE61FF" w:rsidRDefault="00F00B92" w14:paraId="5AF842F5" w14:textId="77777777">
            <w:pPr>
              <w:spacing w:before="40" w:after="40"/>
              <w:rPr>
                <w:b w:val="1"/>
                <w:bCs w:val="1"/>
                <w:sz w:val="22"/>
                <w:szCs w:val="22"/>
              </w:rPr>
            </w:pPr>
            <w:r w:rsidRPr="5DDE61FF" w:rsidR="00F00B92">
              <w:rPr>
                <w:b w:val="1"/>
                <w:bCs w:val="1"/>
                <w:sz w:val="22"/>
                <w:szCs w:val="22"/>
              </w:rPr>
              <w:t>Classification :</w:t>
            </w:r>
          </w:p>
        </w:tc>
        <w:tc>
          <w:tcPr>
            <w:tcW w:w="5028" w:type="dxa"/>
            <w:tcMar/>
          </w:tcPr>
          <w:p w:rsidRPr="00A7192F" w:rsidR="00F00B92" w:rsidP="5DDE61FF" w:rsidRDefault="00F00B92" w14:paraId="012D9E67" w14:textId="77777777">
            <w:pPr>
              <w:spacing w:before="40" w:after="40"/>
              <w:rPr>
                <w:sz w:val="22"/>
                <w:szCs w:val="22"/>
              </w:rPr>
            </w:pPr>
            <w:r w:rsidRPr="5DDE61FF" w:rsidR="00F00B92">
              <w:rPr>
                <w:sz w:val="22"/>
                <w:szCs w:val="22"/>
              </w:rPr>
              <w:t>Confidentiel - Distribution</w:t>
            </w:r>
            <w:r w:rsidRPr="5DDE61FF" w:rsidR="00F00B92">
              <w:rPr>
                <w:sz w:val="22"/>
                <w:szCs w:val="22"/>
              </w:rPr>
              <w:t xml:space="preserve"> Limitée </w:t>
            </w:r>
            <w:r w:rsidRPr="5DDE61FF" w:rsidR="00F00B92">
              <w:rPr>
                <w:sz w:val="22"/>
                <w:szCs w:val="22"/>
              </w:rPr>
              <w:t>aux équipes projets</w:t>
            </w:r>
          </w:p>
        </w:tc>
      </w:tr>
      <w:tr w:rsidRPr="00A7192F" w:rsidR="00F00B92" w:rsidTr="01B104C1" w14:paraId="3412F090" w14:textId="77777777">
        <w:tc>
          <w:tcPr>
            <w:tcW w:w="1913" w:type="dxa"/>
            <w:tcMar/>
          </w:tcPr>
          <w:p w:rsidRPr="00A7192F" w:rsidR="00F00B92" w:rsidP="5DDE61FF" w:rsidRDefault="00F00B92" w14:paraId="1F09FDEF" w14:textId="77777777">
            <w:pPr>
              <w:spacing w:before="40" w:after="40"/>
              <w:rPr>
                <w:b w:val="1"/>
                <w:bCs w:val="1"/>
                <w:sz w:val="22"/>
                <w:szCs w:val="22"/>
              </w:rPr>
            </w:pPr>
            <w:r w:rsidRPr="5DDE61FF" w:rsidR="00F00B92">
              <w:rPr>
                <w:b w:val="1"/>
                <w:bCs w:val="1"/>
                <w:sz w:val="22"/>
                <w:szCs w:val="22"/>
              </w:rPr>
              <w:t>Référence :</w:t>
            </w:r>
          </w:p>
        </w:tc>
        <w:tc>
          <w:tcPr>
            <w:tcW w:w="5028" w:type="dxa"/>
            <w:tcMar/>
          </w:tcPr>
          <w:p w:rsidRPr="00980012" w:rsidR="00F00B92" w:rsidP="7B760BFB" w:rsidRDefault="24E5500D" w14:paraId="5D5F8234" w14:textId="270D02C5">
            <w:pPr>
              <w:spacing w:before="40" w:after="40"/>
            </w:pPr>
            <w:r w:rsidR="0ED727F0">
              <w:rPr/>
              <w:t>AFD/</w:t>
            </w:r>
            <w:r w:rsidR="0BE6574D">
              <w:rPr/>
              <w:t>D0</w:t>
            </w:r>
            <w:r w:rsidR="4024A2A4">
              <w:rPr/>
              <w:t>4</w:t>
            </w:r>
          </w:p>
        </w:tc>
      </w:tr>
      <w:tr w:rsidRPr="00A7192F" w:rsidR="00F00B92" w:rsidTr="01B104C1" w14:paraId="01A13D84" w14:textId="77777777">
        <w:tc>
          <w:tcPr>
            <w:tcW w:w="1913" w:type="dxa"/>
            <w:tcMar/>
          </w:tcPr>
          <w:p w:rsidRPr="00A7192F" w:rsidR="00F00B92" w:rsidP="5DDE61FF" w:rsidRDefault="00F00B92" w14:paraId="55A39ED3" w14:textId="77777777">
            <w:pPr>
              <w:spacing w:before="40" w:after="40"/>
              <w:rPr>
                <w:b w:val="1"/>
                <w:bCs w:val="1"/>
                <w:sz w:val="22"/>
                <w:szCs w:val="22"/>
              </w:rPr>
            </w:pPr>
            <w:r w:rsidRPr="5DDE61FF" w:rsidR="00F00B92">
              <w:rPr>
                <w:b w:val="1"/>
                <w:bCs w:val="1"/>
                <w:sz w:val="22"/>
                <w:szCs w:val="22"/>
              </w:rPr>
              <w:t>Auteur(s) :</w:t>
            </w:r>
          </w:p>
        </w:tc>
        <w:tc>
          <w:tcPr>
            <w:tcW w:w="5028" w:type="dxa"/>
            <w:tcMar/>
          </w:tcPr>
          <w:p w:rsidRPr="00A7192F" w:rsidR="00F00B92" w:rsidP="5DDE61FF" w:rsidRDefault="44616853" w14:paraId="0110EEAE" w14:textId="3C46F04B">
            <w:pPr>
              <w:spacing w:before="40" w:after="40"/>
              <w:jc w:val="left"/>
              <w:rPr>
                <w:sz w:val="22"/>
                <w:szCs w:val="22"/>
              </w:rPr>
            </w:pPr>
            <w:r w:rsidRPr="5DDE61FF" w:rsidR="0338632C">
              <w:rPr>
                <w:sz w:val="22"/>
                <w:szCs w:val="22"/>
              </w:rPr>
              <w:t>Siwar A.</w:t>
            </w:r>
          </w:p>
        </w:tc>
      </w:tr>
      <w:tr w:rsidRPr="00A7192F" w:rsidR="00F00B92" w:rsidTr="01B104C1" w14:paraId="40CD826A" w14:textId="77777777">
        <w:tc>
          <w:tcPr>
            <w:tcW w:w="1913" w:type="dxa"/>
            <w:tcMar/>
          </w:tcPr>
          <w:p w:rsidRPr="00A7192F" w:rsidR="00F00B92" w:rsidP="5DDE61FF" w:rsidRDefault="00F00B92" w14:paraId="21C19C31" w14:textId="77777777">
            <w:pPr>
              <w:spacing w:before="40" w:after="40"/>
              <w:rPr>
                <w:b w:val="1"/>
                <w:bCs w:val="1"/>
                <w:sz w:val="22"/>
                <w:szCs w:val="22"/>
              </w:rPr>
            </w:pPr>
            <w:r w:rsidRPr="5DDE61FF" w:rsidR="00F00B92">
              <w:rPr>
                <w:b w:val="1"/>
                <w:bCs w:val="1"/>
                <w:sz w:val="22"/>
                <w:szCs w:val="22"/>
              </w:rPr>
              <w:t>Destinataires :</w:t>
            </w:r>
          </w:p>
        </w:tc>
        <w:tc>
          <w:tcPr>
            <w:tcW w:w="5028" w:type="dxa"/>
            <w:tcMar/>
          </w:tcPr>
          <w:p w:rsidRPr="00A7192F" w:rsidR="00F00B92" w:rsidP="5DDE61FF" w:rsidRDefault="2BCEAD36" w14:paraId="1B91BB5C" w14:textId="372E0E72">
            <w:pPr>
              <w:spacing w:before="40" w:after="40"/>
              <w:jc w:val="left"/>
              <w:rPr>
                <w:sz w:val="22"/>
                <w:szCs w:val="22"/>
              </w:rPr>
            </w:pPr>
            <w:bookmarkStart w:name="_Int_QaZNClte" w:id="1539429237"/>
            <w:r w:rsidRPr="5DDE61FF" w:rsidR="5B9706BD">
              <w:rPr>
                <w:sz w:val="22"/>
                <w:szCs w:val="22"/>
              </w:rPr>
              <w:t>Ghassen</w:t>
            </w:r>
            <w:bookmarkEnd w:id="1539429237"/>
            <w:r w:rsidRPr="5DDE61FF" w:rsidR="5B9706BD">
              <w:rPr>
                <w:sz w:val="22"/>
                <w:szCs w:val="22"/>
              </w:rPr>
              <w:t xml:space="preserve"> A.</w:t>
            </w:r>
          </w:p>
        </w:tc>
      </w:tr>
      <w:tr w:rsidRPr="00A7192F" w:rsidR="00F00B92" w:rsidTr="01B104C1" w14:paraId="2D22F2CD" w14:textId="77777777">
        <w:tc>
          <w:tcPr>
            <w:tcW w:w="1913" w:type="dxa"/>
            <w:tcMar/>
          </w:tcPr>
          <w:p w:rsidRPr="00A7192F" w:rsidR="00F00B92" w:rsidP="5DDE61FF" w:rsidRDefault="00F00B92" w14:paraId="2710F15E" w14:textId="77777777">
            <w:pPr>
              <w:spacing w:before="40" w:after="40"/>
              <w:rPr>
                <w:b w:val="1"/>
                <w:bCs w:val="1"/>
                <w:sz w:val="22"/>
                <w:szCs w:val="22"/>
              </w:rPr>
            </w:pPr>
            <w:r w:rsidRPr="5DDE61FF" w:rsidR="00F00B92">
              <w:rPr>
                <w:b w:val="1"/>
                <w:bCs w:val="1"/>
                <w:sz w:val="22"/>
                <w:szCs w:val="22"/>
              </w:rPr>
              <w:t>Copies à :</w:t>
            </w:r>
          </w:p>
          <w:p w:rsidRPr="00A7192F" w:rsidR="00F00B92" w:rsidP="5DDE61FF" w:rsidRDefault="00F00B92" w14:paraId="50085EA4" w14:textId="77777777">
            <w:pPr>
              <w:spacing w:before="40" w:after="40"/>
              <w:rPr>
                <w:b w:val="1"/>
                <w:bCs w:val="1"/>
                <w:sz w:val="22"/>
                <w:szCs w:val="22"/>
              </w:rPr>
            </w:pPr>
          </w:p>
        </w:tc>
        <w:tc>
          <w:tcPr>
            <w:tcW w:w="5028" w:type="dxa"/>
            <w:tcMar/>
          </w:tcPr>
          <w:p w:rsidRPr="00A7192F" w:rsidR="00F00B92" w:rsidP="5DDE61FF" w:rsidRDefault="3AB93FA5" w14:paraId="6C239BF5" w14:textId="1AC2713C">
            <w:pPr>
              <w:spacing w:before="40" w:after="40"/>
              <w:jc w:val="left"/>
              <w:rPr>
                <w:sz w:val="22"/>
                <w:szCs w:val="22"/>
              </w:rPr>
            </w:pPr>
            <w:r w:rsidRPr="5DDE61FF" w:rsidR="63E5F187">
              <w:rPr>
                <w:sz w:val="22"/>
                <w:szCs w:val="22"/>
              </w:rPr>
              <w:t>Mahdi B.</w:t>
            </w:r>
            <w:r>
              <w:br/>
            </w:r>
            <w:r w:rsidRPr="5DDE61FF" w:rsidR="61612954">
              <w:rPr>
                <w:sz w:val="22"/>
                <w:szCs w:val="22"/>
              </w:rPr>
              <w:t>Moatez D.</w:t>
            </w:r>
          </w:p>
        </w:tc>
      </w:tr>
    </w:tbl>
    <w:p w:rsidRPr="00285BB5" w:rsidR="00F00B92" w:rsidP="00F00B92" w:rsidRDefault="00F00B92" w14:paraId="30C9726C" w14:textId="77777777"/>
    <w:p w:rsidR="00F00B92" w:rsidP="00F00B92" w:rsidRDefault="00F00B92" w14:paraId="3B376BCE" w14:textId="77777777"/>
    <w:p w:rsidRPr="00285BB5" w:rsidR="00F00B92" w:rsidP="5DDE61FF" w:rsidRDefault="00F00B92" w14:paraId="582F9E1E" w14:textId="77777777">
      <w:pPr>
        <w:jc w:val="center"/>
        <w:rPr>
          <w:b w:val="1"/>
          <w:bCs w:val="1"/>
          <w:sz w:val="28"/>
          <w:szCs w:val="28"/>
        </w:rPr>
      </w:pPr>
      <w:r>
        <w:br w:type="page"/>
      </w:r>
    </w:p>
    <w:p w:rsidRPr="00285BB5" w:rsidR="00F00B92" w:rsidP="5DDE61FF" w:rsidRDefault="00F00B92" w14:paraId="35D1CE66" w14:textId="77777777">
      <w:pPr>
        <w:jc w:val="center"/>
        <w:rPr>
          <w:b w:val="1"/>
          <w:bCs w:val="1"/>
          <w:sz w:val="28"/>
          <w:szCs w:val="28"/>
        </w:rPr>
      </w:pPr>
      <w:bookmarkStart w:name="_Hlk72489058" w:id="0"/>
    </w:p>
    <w:p w:rsidRPr="00285BB5" w:rsidR="00F00B92" w:rsidP="5DDE61FF" w:rsidRDefault="00F00B92" w14:paraId="4CE7EF4D" w14:textId="77777777">
      <w:pPr>
        <w:jc w:val="center"/>
        <w:rPr>
          <w:b w:val="1"/>
          <w:bCs w:val="1"/>
          <w:sz w:val="28"/>
          <w:szCs w:val="28"/>
        </w:rPr>
      </w:pPr>
      <w:r w:rsidRPr="5DDE61FF" w:rsidR="00F00B92">
        <w:rPr>
          <w:b w:val="1"/>
          <w:bCs w:val="1"/>
          <w:sz w:val="28"/>
          <w:szCs w:val="28"/>
        </w:rPr>
        <w:t>Tableau des Modifications</w:t>
      </w:r>
    </w:p>
    <w:p w:rsidRPr="00285BB5" w:rsidR="00F00B92" w:rsidP="5DDE61FF" w:rsidRDefault="00F00B92" w14:paraId="78D44B6A" w14:textId="77777777">
      <w:pPr>
        <w:jc w:val="center"/>
        <w:rPr>
          <w:b w:val="1"/>
          <w:bCs w:val="1"/>
          <w:sz w:val="28"/>
          <w:szCs w:val="28"/>
        </w:rPr>
      </w:pPr>
    </w:p>
    <w:tbl>
      <w:tblPr>
        <w:tblStyle w:val="Grilledutableau"/>
        <w:tblW w:w="0" w:type="auto"/>
        <w:tblLook w:val="04A0" w:firstRow="1" w:lastRow="0" w:firstColumn="1" w:lastColumn="0" w:noHBand="0" w:noVBand="1"/>
      </w:tblPr>
      <w:tblGrid>
        <w:gridCol w:w="886"/>
        <w:gridCol w:w="1191"/>
        <w:gridCol w:w="3102"/>
        <w:gridCol w:w="1254"/>
        <w:gridCol w:w="1358"/>
        <w:gridCol w:w="1265"/>
      </w:tblGrid>
      <w:tr w:rsidRPr="00285BB5" w:rsidR="00F00B92" w:rsidTr="0A50A4BF" w14:paraId="3D987D5D" w14:textId="77777777">
        <w:trPr>
          <w:trHeight w:val="385"/>
        </w:trPr>
        <w:tc>
          <w:tcPr>
            <w:tcW w:w="886" w:type="dxa"/>
            <w:tcMar/>
          </w:tcPr>
          <w:p w:rsidRPr="00417361" w:rsidR="00F00B92" w:rsidP="5DDE61FF" w:rsidRDefault="00F00B92" w14:paraId="035E17AC" w14:textId="77777777">
            <w:pPr>
              <w:jc w:val="center"/>
              <w:rPr>
                <w:b w:val="1"/>
                <w:bCs w:val="1"/>
                <w:sz w:val="20"/>
                <w:szCs w:val="20"/>
              </w:rPr>
            </w:pPr>
            <w:r w:rsidRPr="5DDE61FF" w:rsidR="00F00B92">
              <w:rPr>
                <w:b w:val="1"/>
                <w:bCs w:val="1"/>
                <w:sz w:val="20"/>
                <w:szCs w:val="20"/>
              </w:rPr>
              <w:t>Version</w:t>
            </w:r>
          </w:p>
        </w:tc>
        <w:tc>
          <w:tcPr>
            <w:tcW w:w="1191" w:type="dxa"/>
            <w:tcMar/>
          </w:tcPr>
          <w:p w:rsidRPr="00417361" w:rsidR="00F00B92" w:rsidP="5DDE61FF" w:rsidRDefault="00F00B92" w14:paraId="4BBEE631" w14:textId="77777777">
            <w:pPr>
              <w:jc w:val="center"/>
              <w:rPr>
                <w:b w:val="1"/>
                <w:bCs w:val="1"/>
                <w:sz w:val="20"/>
                <w:szCs w:val="20"/>
              </w:rPr>
            </w:pPr>
            <w:r w:rsidRPr="5DDE61FF" w:rsidR="00F00B92">
              <w:rPr>
                <w:b w:val="1"/>
                <w:bCs w:val="1"/>
                <w:sz w:val="20"/>
                <w:szCs w:val="20"/>
              </w:rPr>
              <w:t>Date</w:t>
            </w:r>
          </w:p>
        </w:tc>
        <w:tc>
          <w:tcPr>
            <w:tcW w:w="3102" w:type="dxa"/>
            <w:tcMar/>
          </w:tcPr>
          <w:p w:rsidRPr="00417361" w:rsidR="00F00B92" w:rsidP="5DDE61FF" w:rsidRDefault="00F00B92" w14:paraId="7591D54B" w14:textId="77777777">
            <w:pPr>
              <w:jc w:val="center"/>
              <w:rPr>
                <w:b w:val="1"/>
                <w:bCs w:val="1"/>
                <w:sz w:val="20"/>
                <w:szCs w:val="20"/>
              </w:rPr>
            </w:pPr>
            <w:r w:rsidRPr="5DDE61FF" w:rsidR="00F00B92">
              <w:rPr>
                <w:b w:val="1"/>
                <w:bCs w:val="1"/>
                <w:sz w:val="20"/>
                <w:szCs w:val="20"/>
              </w:rPr>
              <w:t>Modifications</w:t>
            </w:r>
          </w:p>
        </w:tc>
        <w:tc>
          <w:tcPr>
            <w:tcW w:w="1254" w:type="dxa"/>
            <w:tcBorders>
              <w:top w:val="single" w:color="000000" w:themeColor="text1" w:sz="4" w:space="0"/>
              <w:bottom w:val="single" w:color="000000" w:themeColor="text1" w:sz="4" w:space="0"/>
            </w:tcBorders>
            <w:tcMar/>
          </w:tcPr>
          <w:p w:rsidRPr="00417361" w:rsidR="00F00B92" w:rsidP="5DDE61FF" w:rsidRDefault="00F00B92" w14:paraId="76B082DF" w14:textId="77777777">
            <w:pPr>
              <w:jc w:val="center"/>
              <w:rPr>
                <w:b w:val="1"/>
                <w:bCs w:val="1"/>
                <w:sz w:val="20"/>
                <w:szCs w:val="20"/>
              </w:rPr>
            </w:pPr>
            <w:r w:rsidRPr="5DDE61FF" w:rsidR="00F00B92">
              <w:rPr>
                <w:b w:val="1"/>
                <w:bCs w:val="1"/>
                <w:sz w:val="20"/>
                <w:szCs w:val="20"/>
              </w:rPr>
              <w:t>Auteur(s)</w:t>
            </w:r>
          </w:p>
          <w:p w:rsidRPr="00417361" w:rsidR="00F00B92" w:rsidP="5DDE61FF" w:rsidRDefault="00F00B92" w14:paraId="6C99A31D" w14:textId="77777777">
            <w:pPr>
              <w:jc w:val="center"/>
              <w:rPr>
                <w:b w:val="1"/>
                <w:bCs w:val="1"/>
                <w:sz w:val="20"/>
                <w:szCs w:val="20"/>
              </w:rPr>
            </w:pPr>
          </w:p>
        </w:tc>
        <w:tc>
          <w:tcPr>
            <w:tcW w:w="1358" w:type="dxa"/>
            <w:tcBorders>
              <w:top w:val="single" w:color="000000" w:themeColor="text1" w:sz="4" w:space="0"/>
              <w:bottom w:val="single" w:color="000000" w:themeColor="text1" w:sz="4" w:space="0"/>
            </w:tcBorders>
            <w:tcMar/>
          </w:tcPr>
          <w:p w:rsidRPr="00417361" w:rsidR="00F00B92" w:rsidP="5DDE61FF" w:rsidRDefault="00F00B92" w14:paraId="5D138459" w14:textId="77777777">
            <w:pPr>
              <w:jc w:val="center"/>
              <w:rPr>
                <w:b w:val="1"/>
                <w:bCs w:val="1"/>
                <w:sz w:val="20"/>
                <w:szCs w:val="20"/>
              </w:rPr>
            </w:pPr>
            <w:r w:rsidRPr="5DDE61FF" w:rsidR="00F00B92">
              <w:rPr>
                <w:b w:val="1"/>
                <w:bCs w:val="1"/>
                <w:sz w:val="20"/>
                <w:szCs w:val="20"/>
              </w:rPr>
              <w:t>V</w:t>
            </w:r>
            <w:r w:rsidRPr="5DDE61FF" w:rsidR="00F00B92">
              <w:rPr>
                <w:b w:val="1"/>
                <w:bCs w:val="1"/>
                <w:sz w:val="20"/>
                <w:szCs w:val="20"/>
              </w:rPr>
              <w:t>érificateur</w:t>
            </w:r>
            <w:r w:rsidRPr="5DDE61FF" w:rsidR="00F00B92">
              <w:rPr>
                <w:b w:val="1"/>
                <w:bCs w:val="1"/>
                <w:sz w:val="20"/>
                <w:szCs w:val="20"/>
              </w:rPr>
              <w:t>(s)</w:t>
            </w:r>
          </w:p>
          <w:p w:rsidR="00F00B92" w:rsidP="008E6C5E" w:rsidRDefault="00F00B92" w14:paraId="50C92B10" w14:textId="77777777">
            <w:pPr>
              <w:jc w:val="center"/>
              <w:rPr>
                <w:sz w:val="20"/>
                <w:szCs w:val="20"/>
              </w:rPr>
            </w:pPr>
          </w:p>
        </w:tc>
        <w:tc>
          <w:tcPr>
            <w:tcW w:w="1265" w:type="dxa"/>
            <w:tcBorders>
              <w:bottom w:val="single" w:color="000000" w:themeColor="text1" w:sz="4" w:space="0"/>
            </w:tcBorders>
            <w:tcMar/>
          </w:tcPr>
          <w:p w:rsidRPr="00417361" w:rsidR="00F00B92" w:rsidP="5DDE61FF" w:rsidRDefault="00F00B92" w14:paraId="5085F1C2" w14:textId="77777777">
            <w:pPr>
              <w:jc w:val="center"/>
              <w:rPr>
                <w:b w:val="1"/>
                <w:bCs w:val="1"/>
                <w:sz w:val="20"/>
                <w:szCs w:val="20"/>
              </w:rPr>
            </w:pPr>
            <w:r w:rsidRPr="5DDE61FF" w:rsidR="00F00B92">
              <w:rPr>
                <w:b w:val="1"/>
                <w:bCs w:val="1"/>
                <w:sz w:val="20"/>
                <w:szCs w:val="20"/>
              </w:rPr>
              <w:t>Approbateur</w:t>
            </w:r>
          </w:p>
        </w:tc>
      </w:tr>
      <w:tr w:rsidRPr="00285BB5" w:rsidR="00F00B92" w:rsidTr="0A50A4BF" w14:paraId="6BB099E5" w14:textId="77777777">
        <w:tc>
          <w:tcPr>
            <w:tcW w:w="886" w:type="dxa"/>
            <w:tcMar/>
          </w:tcPr>
          <w:p w:rsidRPr="00417361" w:rsidR="00F00B92" w:rsidP="008E6C5E" w:rsidRDefault="00F00B92" w14:paraId="1E0E231E" w14:textId="77777777">
            <w:pPr>
              <w:jc w:val="center"/>
              <w:rPr>
                <w:sz w:val="20"/>
                <w:szCs w:val="20"/>
              </w:rPr>
            </w:pPr>
            <w:r w:rsidRPr="5DDE61FF" w:rsidR="00F00B92">
              <w:rPr>
                <w:sz w:val="20"/>
                <w:szCs w:val="20"/>
              </w:rPr>
              <w:t>V</w:t>
            </w:r>
            <w:r w:rsidRPr="5DDE61FF" w:rsidR="00F00B92">
              <w:rPr>
                <w:sz w:val="20"/>
                <w:szCs w:val="20"/>
              </w:rPr>
              <w:t>1.0</w:t>
            </w:r>
          </w:p>
        </w:tc>
        <w:tc>
          <w:tcPr>
            <w:tcW w:w="1191" w:type="dxa"/>
            <w:tcMar/>
          </w:tcPr>
          <w:p w:rsidRPr="00417361" w:rsidR="00F00B92" w:rsidP="008E6C5E" w:rsidRDefault="00F00B92" w14:paraId="1F65F092" w14:textId="21D0801E">
            <w:pPr>
              <w:jc w:val="center"/>
              <w:rPr>
                <w:sz w:val="20"/>
                <w:szCs w:val="20"/>
              </w:rPr>
            </w:pPr>
            <w:r w:rsidRPr="3EDAFE6B" w:rsidR="00F00B92">
              <w:rPr>
                <w:sz w:val="20"/>
                <w:szCs w:val="20"/>
              </w:rPr>
              <w:t>0</w:t>
            </w:r>
            <w:r w:rsidRPr="3EDAFE6B" w:rsidR="7B906F10">
              <w:rPr>
                <w:sz w:val="20"/>
                <w:szCs w:val="20"/>
              </w:rPr>
              <w:t>8</w:t>
            </w:r>
            <w:r w:rsidRPr="3EDAFE6B" w:rsidR="00F00B92">
              <w:rPr>
                <w:sz w:val="20"/>
                <w:szCs w:val="20"/>
              </w:rPr>
              <w:t>/0</w:t>
            </w:r>
            <w:r w:rsidRPr="3EDAFE6B" w:rsidR="3DF54770">
              <w:rPr>
                <w:sz w:val="20"/>
                <w:szCs w:val="20"/>
              </w:rPr>
              <w:t>4</w:t>
            </w:r>
            <w:r w:rsidRPr="3EDAFE6B" w:rsidR="00F00B92">
              <w:rPr>
                <w:sz w:val="20"/>
                <w:szCs w:val="20"/>
              </w:rPr>
              <w:t>/2020</w:t>
            </w:r>
          </w:p>
        </w:tc>
        <w:tc>
          <w:tcPr>
            <w:tcW w:w="3102" w:type="dxa"/>
            <w:tcBorders>
              <w:bottom w:val="single" w:color="000000" w:themeColor="text1" w:sz="4" w:space="0"/>
            </w:tcBorders>
            <w:tcMar/>
          </w:tcPr>
          <w:p w:rsidRPr="00DC5014" w:rsidR="00F00B92" w:rsidP="008E6C5E" w:rsidRDefault="00F00B92" w14:paraId="24CACD22" w14:textId="6AEDF020">
            <w:pPr>
              <w:rPr>
                <w:color w:val="000000"/>
                <w:sz w:val="20"/>
                <w:szCs w:val="20"/>
              </w:rPr>
            </w:pPr>
            <w:r w:rsidRPr="3EDAFE6B" w:rsidR="00F00B92">
              <w:rPr>
                <w:color w:val="000000" w:themeColor="text1" w:themeTint="FF" w:themeShade="FF"/>
                <w:sz w:val="20"/>
                <w:szCs w:val="20"/>
              </w:rPr>
              <w:t xml:space="preserve">Version </w:t>
            </w:r>
            <w:r w:rsidRPr="3EDAFE6B" w:rsidR="6EB13724">
              <w:rPr>
                <w:color w:val="000000" w:themeColor="text1" w:themeTint="FF" w:themeShade="FF"/>
                <w:sz w:val="20"/>
                <w:szCs w:val="20"/>
              </w:rPr>
              <w:t>initiale</w:t>
            </w:r>
          </w:p>
        </w:tc>
        <w:tc>
          <w:tcPr>
            <w:tcW w:w="1254" w:type="dxa"/>
            <w:tcBorders>
              <w:top w:val="single" w:color="000000" w:themeColor="text1" w:sz="4" w:space="0"/>
              <w:bottom w:val="single" w:color="000000" w:themeColor="text1" w:sz="4" w:space="0"/>
            </w:tcBorders>
            <w:tcMar/>
          </w:tcPr>
          <w:p w:rsidRPr="00417361" w:rsidR="00F00B92" w:rsidP="008E6C5E" w:rsidRDefault="00F00B92" w14:paraId="132C5EC1" w14:textId="19B10D65">
            <w:pPr>
              <w:rPr>
                <w:sz w:val="20"/>
                <w:szCs w:val="20"/>
              </w:rPr>
            </w:pPr>
            <w:r w:rsidRPr="3EDAFE6B" w:rsidR="00F00B92">
              <w:rPr>
                <w:sz w:val="20"/>
                <w:szCs w:val="20"/>
              </w:rPr>
              <w:t>S</w:t>
            </w:r>
            <w:r w:rsidRPr="3EDAFE6B" w:rsidR="398390CB">
              <w:rPr>
                <w:sz w:val="20"/>
                <w:szCs w:val="20"/>
              </w:rPr>
              <w:t>iwar A</w:t>
            </w:r>
            <w:r w:rsidRPr="3EDAFE6B" w:rsidR="00F00B92">
              <w:rPr>
                <w:sz w:val="20"/>
                <w:szCs w:val="20"/>
              </w:rPr>
              <w:t>.</w:t>
            </w:r>
          </w:p>
        </w:tc>
        <w:tc>
          <w:tcPr>
            <w:tcW w:w="1358" w:type="dxa"/>
            <w:tcBorders>
              <w:top w:val="single" w:color="000000" w:themeColor="text1" w:sz="4" w:space="0"/>
              <w:bottom w:val="single" w:color="000000" w:themeColor="text1" w:sz="4" w:space="0"/>
            </w:tcBorders>
            <w:tcMar/>
          </w:tcPr>
          <w:p w:rsidRPr="00417361" w:rsidR="00F00B92" w:rsidP="008E6C5E" w:rsidRDefault="00F00B92" w14:paraId="283BDDF1" w14:textId="39273322">
            <w:pPr>
              <w:rPr>
                <w:sz w:val="20"/>
                <w:szCs w:val="20"/>
              </w:rPr>
            </w:pPr>
            <w:r w:rsidRPr="3EDAFE6B" w:rsidR="5741240F">
              <w:rPr>
                <w:sz w:val="20"/>
                <w:szCs w:val="20"/>
              </w:rPr>
              <w:t>Moatez</w:t>
            </w:r>
            <w:r w:rsidRPr="3EDAFE6B" w:rsidR="5741240F">
              <w:rPr>
                <w:sz w:val="20"/>
                <w:szCs w:val="20"/>
              </w:rPr>
              <w:t xml:space="preserve"> D.</w:t>
            </w:r>
          </w:p>
        </w:tc>
        <w:tc>
          <w:tcPr>
            <w:tcW w:w="1265" w:type="dxa"/>
            <w:tcBorders>
              <w:top w:val="single" w:color="000000" w:themeColor="text1" w:sz="4" w:space="0"/>
              <w:bottom w:val="single" w:color="000000" w:themeColor="text1" w:sz="4" w:space="0"/>
            </w:tcBorders>
            <w:tcMar/>
          </w:tcPr>
          <w:p w:rsidRPr="00417361" w:rsidR="00F00B92" w:rsidP="0A50A4BF" w:rsidRDefault="00F00B92" w14:paraId="1BBE3980" w14:textId="5A293CA9">
            <w:pPr>
              <w:pStyle w:val="Normal"/>
              <w:suppressLineNumbers w:val="0"/>
              <w:bidi w:val="0"/>
              <w:spacing w:before="0" w:beforeAutospacing="off" w:after="0" w:afterAutospacing="off" w:line="276" w:lineRule="auto"/>
              <w:ind w:left="0" w:right="0"/>
              <w:jc w:val="both"/>
            </w:pPr>
            <w:r w:rsidRPr="0A50A4BF" w:rsidR="5741240F">
              <w:rPr>
                <w:sz w:val="20"/>
                <w:szCs w:val="20"/>
              </w:rPr>
              <w:t>Mahdi B.</w:t>
            </w:r>
          </w:p>
        </w:tc>
      </w:tr>
      <w:tr w:rsidRPr="00285BB5" w:rsidR="00F00B92" w:rsidTr="0A50A4BF" w14:paraId="72DA0ED9" w14:textId="77777777">
        <w:tc>
          <w:tcPr>
            <w:tcW w:w="886" w:type="dxa"/>
            <w:tcMar/>
          </w:tcPr>
          <w:p w:rsidRPr="00417361" w:rsidR="00F00B92" w:rsidP="008E6C5E" w:rsidRDefault="00F00B92" w14:paraId="6408ACD3" w14:textId="77777777">
            <w:pPr>
              <w:jc w:val="center"/>
              <w:rPr>
                <w:sz w:val="20"/>
                <w:szCs w:val="20"/>
              </w:rPr>
            </w:pPr>
          </w:p>
        </w:tc>
        <w:tc>
          <w:tcPr>
            <w:tcW w:w="1191" w:type="dxa"/>
            <w:tcMar/>
          </w:tcPr>
          <w:p w:rsidRPr="00417361" w:rsidR="00F00B92" w:rsidP="008E6C5E" w:rsidRDefault="00F00B92" w14:paraId="3BDB105E" w14:textId="77777777">
            <w:pPr>
              <w:jc w:val="center"/>
              <w:rPr>
                <w:sz w:val="20"/>
                <w:szCs w:val="20"/>
              </w:rPr>
            </w:pPr>
          </w:p>
        </w:tc>
        <w:tc>
          <w:tcPr>
            <w:tcW w:w="3102" w:type="dxa"/>
            <w:tcMar/>
          </w:tcPr>
          <w:p w:rsidRPr="00417361" w:rsidR="00F00B92" w:rsidP="008E6C5E" w:rsidRDefault="00F00B92" w14:paraId="5E0FA756" w14:textId="77777777">
            <w:pPr>
              <w:rPr>
                <w:sz w:val="20"/>
                <w:szCs w:val="20"/>
              </w:rPr>
            </w:pPr>
          </w:p>
        </w:tc>
        <w:tc>
          <w:tcPr>
            <w:tcW w:w="1254" w:type="dxa"/>
            <w:tcBorders>
              <w:top w:val="single" w:color="000000" w:themeColor="text1" w:sz="4" w:space="0"/>
            </w:tcBorders>
            <w:tcMar/>
          </w:tcPr>
          <w:p w:rsidRPr="00417361" w:rsidR="00F00B92" w:rsidP="008E6C5E" w:rsidRDefault="00F00B92" w14:paraId="19936922" w14:textId="77777777">
            <w:pPr>
              <w:rPr>
                <w:sz w:val="20"/>
                <w:szCs w:val="20"/>
              </w:rPr>
            </w:pPr>
          </w:p>
        </w:tc>
        <w:tc>
          <w:tcPr>
            <w:tcW w:w="1358" w:type="dxa"/>
            <w:tcBorders>
              <w:top w:val="single" w:color="000000" w:themeColor="text1" w:sz="4" w:space="0"/>
            </w:tcBorders>
            <w:tcMar/>
          </w:tcPr>
          <w:p w:rsidRPr="00417361" w:rsidR="00F00B92" w:rsidP="008E6C5E" w:rsidRDefault="00F00B92" w14:paraId="4734FD7D" w14:textId="77777777">
            <w:pPr>
              <w:rPr>
                <w:sz w:val="20"/>
                <w:szCs w:val="20"/>
              </w:rPr>
            </w:pPr>
          </w:p>
        </w:tc>
        <w:tc>
          <w:tcPr>
            <w:tcW w:w="1265" w:type="dxa"/>
            <w:tcBorders>
              <w:top w:val="single" w:color="000000" w:themeColor="text1" w:sz="4" w:space="0"/>
            </w:tcBorders>
            <w:tcMar/>
          </w:tcPr>
          <w:p w:rsidRPr="00417361" w:rsidR="00F00B92" w:rsidP="008E6C5E" w:rsidRDefault="00F00B92" w14:paraId="56ED90D5" w14:textId="77777777">
            <w:pPr>
              <w:rPr>
                <w:sz w:val="20"/>
                <w:szCs w:val="20"/>
              </w:rPr>
            </w:pPr>
          </w:p>
        </w:tc>
      </w:tr>
    </w:tbl>
    <w:p w:rsidRPr="00285BB5" w:rsidR="00F00B92" w:rsidP="5DDE61FF" w:rsidRDefault="00F00B92" w14:paraId="54206536" w14:textId="77777777">
      <w:pPr>
        <w:pStyle w:val="Normal"/>
      </w:pPr>
      <w:r>
        <w:br w:type="page"/>
      </w:r>
    </w:p>
    <w:bookmarkEnd w:id="0"/>
    <w:p w:rsidRPr="00285BB5" w:rsidR="00F73718" w:rsidP="00C52601" w:rsidRDefault="00F73718" w14:paraId="79D7A454" w14:textId="77777777"/>
    <w:sdt>
      <w:sdtPr>
        <w:id w:val="-331684137"/>
        <w:docPartObj>
          <w:docPartGallery w:val="Table of Contents"/>
          <w:docPartUnique/>
        </w:docPartObj>
        <w:rPr>
          <w:rFonts w:ascii="Calibri Light" w:hAnsi="Calibri Light" w:eastAsia="ＭＳ 明朝" w:cs="Arial" w:eastAsiaTheme="minorEastAsia" w:cstheme="minorBidi"/>
          <w:b w:val="1"/>
          <w:bCs w:val="1"/>
          <w:caps w:val="0"/>
          <w:smallCaps w:val="0"/>
          <w:color w:val="auto"/>
          <w:sz w:val="24"/>
          <w:szCs w:val="24"/>
        </w:rPr>
      </w:sdtPr>
      <w:sdtEndPr>
        <w:rPr>
          <w:rFonts w:ascii="Calibri Light" w:hAnsi="Calibri Light" w:eastAsia="ＭＳ 明朝" w:cs="Arial" w:eastAsiaTheme="minorEastAsia" w:cstheme="minorBidi"/>
          <w:b w:val="0"/>
          <w:bCs w:val="0"/>
          <w:caps w:val="0"/>
          <w:smallCaps w:val="0"/>
          <w:color w:val="auto"/>
          <w:sz w:val="24"/>
          <w:szCs w:val="24"/>
        </w:rPr>
      </w:sdtEndPr>
      <w:sdtContent>
        <w:p w:rsidRPr="00C52601" w:rsidR="00106D9D" w:rsidP="00C52601" w:rsidRDefault="00106D9D" w14:paraId="60C810F1" w14:textId="77777777">
          <w:pPr>
            <w:pStyle w:val="En-ttedetabledesmatires"/>
            <w:jc w:val="center"/>
            <w:rPr>
              <w:b w:val="1"/>
              <w:bCs w:val="1"/>
              <w:color w:val="auto"/>
            </w:rPr>
          </w:pPr>
          <w:r w:rsidRPr="5DDE61FF" w:rsidR="00106D9D">
            <w:rPr>
              <w:b w:val="1"/>
              <w:bCs w:val="1"/>
              <w:color w:val="auto"/>
            </w:rPr>
            <w:t>Table des matières</w:t>
          </w:r>
        </w:p>
        <w:p w:rsidR="00C52601" w:rsidP="00C52601" w:rsidRDefault="00C52601" w14:paraId="763ED313" w14:textId="77777777">
          <w:pPr>
            <w:pStyle w:val="TM1"/>
          </w:pPr>
        </w:p>
        <w:p w:rsidR="00401787" w:rsidP="5DDE61FF" w:rsidRDefault="00106D9D" w14:paraId="633484D3" w14:textId="77777777">
          <w:pPr>
            <w:pStyle w:val="TM1"/>
            <w:rPr>
              <w:rFonts w:ascii="Cambria" w:hAnsi="Cambria" w:cs="Arial" w:asciiTheme="minorAscii" w:hAnsiTheme="minorAscii" w:cstheme="minorBidi"/>
              <w:noProof/>
              <w:sz w:val="22"/>
              <w:szCs w:val="22"/>
            </w:rPr>
          </w:pPr>
          <w:r w:rsidRPr="00285BB5">
            <w:fldChar w:fldCharType="begin"/>
          </w:r>
          <w:r w:rsidRPr="00285BB5">
            <w:instrText xml:space="preserve"> TOC \o "1-3" \h \z \u </w:instrText>
          </w:r>
          <w:r w:rsidRPr="00285BB5">
            <w:fldChar w:fldCharType="separate"/>
          </w:r>
          <w:hyperlink w:history="1" w:anchor="_Toc116198455">
            <w:r w:rsidRPr="00054E1C" w:rsidR="00401787">
              <w:rPr>
                <w:rStyle w:val="Lienhypertexte"/>
                <w:noProof/>
              </w:rPr>
              <w:t>1.</w:t>
            </w:r>
            <w:r w:rsidR="00401787">
              <w:rPr>
                <w:rFonts w:asciiTheme="minorHAnsi" w:hAnsiTheme="minorHAnsi" w:cstheme="minorBidi"/>
                <w:noProof/>
                <w:sz w:val="22"/>
                <w:szCs w:val="22"/>
              </w:rPr>
              <w:tab/>
            </w:r>
            <w:r w:rsidRPr="00054E1C" w:rsidR="00401787">
              <w:rPr>
                <w:rStyle w:val="Lienhypertexte"/>
                <w:noProof/>
              </w:rPr>
              <w:t>Objet</w:t>
            </w:r>
            <w:r w:rsidR="00401787">
              <w:rPr>
                <w:noProof/>
                <w:webHidden/>
              </w:rPr>
              <w:tab/>
            </w:r>
            <w:r w:rsidR="00401787">
              <w:rPr>
                <w:noProof/>
                <w:webHidden/>
              </w:rPr>
              <w:fldChar w:fldCharType="begin"/>
            </w:r>
            <w:r w:rsidR="00401787">
              <w:rPr>
                <w:noProof/>
                <w:webHidden/>
              </w:rPr>
              <w:instrText xml:space="preserve"> PAGEREF _Toc116198455 \h </w:instrText>
            </w:r>
            <w:r w:rsidR="00401787">
              <w:rPr>
                <w:noProof/>
                <w:webHidden/>
              </w:rPr>
            </w:r>
            <w:r w:rsidR="00401787">
              <w:rPr>
                <w:noProof/>
                <w:webHidden/>
              </w:rPr>
              <w:fldChar w:fldCharType="separate"/>
            </w:r>
            <w:r w:rsidR="00401787">
              <w:rPr>
                <w:noProof/>
                <w:webHidden/>
              </w:rPr>
              <w:t>4</w:t>
            </w:r>
            <w:r w:rsidR="00401787">
              <w:rPr>
                <w:noProof/>
                <w:webHidden/>
              </w:rPr>
              <w:fldChar w:fldCharType="end"/>
            </w:r>
          </w:hyperlink>
        </w:p>
        <w:p w:rsidR="00401787" w:rsidP="5DDE61FF" w:rsidRDefault="00401787" w14:paraId="70D8757B" w14:textId="77777777">
          <w:pPr>
            <w:pStyle w:val="TM1"/>
            <w:rPr>
              <w:rFonts w:ascii="Cambria" w:hAnsi="Cambria" w:cs="Arial" w:asciiTheme="minorAscii" w:hAnsiTheme="minorAscii" w:cstheme="minorBidi"/>
              <w:noProof/>
              <w:sz w:val="22"/>
              <w:szCs w:val="22"/>
            </w:rPr>
          </w:pPr>
          <w:hyperlink w:history="1" w:anchor="_Toc116198456">
            <w:r w:rsidRPr="00054E1C" w:rsidR="00401787">
              <w:rPr>
                <w:rStyle w:val="Lienhypertexte"/>
                <w:noProof/>
              </w:rPr>
              <w:t>2.</w:t>
            </w:r>
            <w:r>
              <w:rPr>
                <w:rFonts w:asciiTheme="minorHAnsi" w:hAnsiTheme="minorHAnsi" w:cstheme="minorBidi"/>
                <w:noProof/>
                <w:sz w:val="22"/>
                <w:szCs w:val="22"/>
              </w:rPr>
              <w:tab/>
            </w:r>
            <w:r w:rsidRPr="00054E1C" w:rsidR="00401787">
              <w:rPr>
                <w:rStyle w:val="Lienhypertexte"/>
                <w:noProof/>
              </w:rPr>
              <w:t>Rappel Exigences Clients</w:t>
            </w:r>
            <w:r>
              <w:rPr>
                <w:noProof/>
                <w:webHidden/>
              </w:rPr>
              <w:tab/>
            </w:r>
            <w:r>
              <w:rPr>
                <w:noProof/>
                <w:webHidden/>
              </w:rPr>
              <w:fldChar w:fldCharType="begin"/>
            </w:r>
            <w:r>
              <w:rPr>
                <w:noProof/>
                <w:webHidden/>
              </w:rPr>
              <w:instrText xml:space="preserve"> PAGEREF _Toc116198456 \h </w:instrText>
            </w:r>
            <w:r>
              <w:rPr>
                <w:noProof/>
                <w:webHidden/>
              </w:rPr>
            </w:r>
            <w:r>
              <w:rPr>
                <w:noProof/>
                <w:webHidden/>
              </w:rPr>
              <w:fldChar w:fldCharType="separate"/>
            </w:r>
            <w:r w:rsidR="00401787">
              <w:rPr>
                <w:noProof/>
                <w:webHidden/>
              </w:rPr>
              <w:t>4</w:t>
            </w:r>
            <w:r>
              <w:rPr>
                <w:noProof/>
                <w:webHidden/>
              </w:rPr>
              <w:fldChar w:fldCharType="end"/>
            </w:r>
          </w:hyperlink>
        </w:p>
        <w:p w:rsidR="00401787" w:rsidP="5DDE61FF" w:rsidRDefault="00401787" w14:paraId="3B1FDFED" w14:textId="77777777">
          <w:pPr>
            <w:pStyle w:val="TM1"/>
            <w:rPr>
              <w:rFonts w:ascii="Cambria" w:hAnsi="Cambria" w:cs="Arial" w:asciiTheme="minorAscii" w:hAnsiTheme="minorAscii" w:cstheme="minorBidi"/>
              <w:noProof/>
              <w:sz w:val="22"/>
              <w:szCs w:val="22"/>
            </w:rPr>
          </w:pPr>
          <w:hyperlink w:history="1" w:anchor="_Toc116198457">
            <w:r w:rsidRPr="00054E1C" w:rsidR="00401787">
              <w:rPr>
                <w:rStyle w:val="Lienhypertexte"/>
                <w:noProof/>
              </w:rPr>
              <w:t>3.</w:t>
            </w:r>
            <w:r>
              <w:rPr>
                <w:rFonts w:asciiTheme="minorHAnsi" w:hAnsiTheme="minorHAnsi" w:cstheme="minorBidi"/>
                <w:noProof/>
                <w:sz w:val="22"/>
                <w:szCs w:val="22"/>
              </w:rPr>
              <w:tab/>
            </w:r>
            <w:r w:rsidRPr="00054E1C" w:rsidR="00401787">
              <w:rPr>
                <w:rStyle w:val="Lienhypertexte"/>
                <w:noProof/>
              </w:rPr>
              <w:t>Indentification des Gaps</w:t>
            </w:r>
            <w:r>
              <w:rPr>
                <w:noProof/>
                <w:webHidden/>
              </w:rPr>
              <w:tab/>
            </w:r>
            <w:r>
              <w:rPr>
                <w:noProof/>
                <w:webHidden/>
              </w:rPr>
              <w:fldChar w:fldCharType="begin"/>
            </w:r>
            <w:r>
              <w:rPr>
                <w:noProof/>
                <w:webHidden/>
              </w:rPr>
              <w:instrText xml:space="preserve"> PAGEREF _Toc116198457 \h </w:instrText>
            </w:r>
            <w:r>
              <w:rPr>
                <w:noProof/>
                <w:webHidden/>
              </w:rPr>
            </w:r>
            <w:r>
              <w:rPr>
                <w:noProof/>
                <w:webHidden/>
              </w:rPr>
              <w:fldChar w:fldCharType="separate"/>
            </w:r>
            <w:r w:rsidR="00401787">
              <w:rPr>
                <w:noProof/>
                <w:webHidden/>
              </w:rPr>
              <w:t>4</w:t>
            </w:r>
            <w:r>
              <w:rPr>
                <w:noProof/>
                <w:webHidden/>
              </w:rPr>
              <w:fldChar w:fldCharType="end"/>
            </w:r>
          </w:hyperlink>
        </w:p>
        <w:p w:rsidR="00401787" w:rsidP="5DDE61FF" w:rsidRDefault="00401787" w14:paraId="50DE64D5" w14:textId="77777777">
          <w:pPr>
            <w:pStyle w:val="TM2"/>
            <w:rPr>
              <w:rFonts w:ascii="Cambria" w:hAnsi="Cambria" w:cs="Arial" w:asciiTheme="minorAscii" w:hAnsiTheme="minorAscii" w:cstheme="minorBidi"/>
              <w:noProof/>
              <w:sz w:val="22"/>
              <w:szCs w:val="22"/>
            </w:rPr>
          </w:pPr>
          <w:hyperlink w:history="1" w:anchor="_Toc116198458">
            <w:r w:rsidRPr="00054E1C" w:rsidR="00401787">
              <w:rPr>
                <w:rStyle w:val="Lienhypertexte"/>
                <w:noProof/>
              </w:rPr>
              <w:t>3.1.</w:t>
            </w:r>
            <w:r>
              <w:rPr>
                <w:rFonts w:asciiTheme="minorHAnsi" w:hAnsiTheme="minorHAnsi" w:cstheme="minorBidi"/>
                <w:noProof/>
                <w:sz w:val="22"/>
                <w:szCs w:val="22"/>
              </w:rPr>
              <w:tab/>
            </w:r>
            <w:r w:rsidRPr="00054E1C" w:rsidR="00401787">
              <w:rPr>
                <w:rStyle w:val="Lienhypertexte"/>
                <w:noProof/>
              </w:rPr>
              <w:t>Analyse Détaillée Gap : G01 :</w:t>
            </w:r>
            <w:r>
              <w:rPr>
                <w:noProof/>
                <w:webHidden/>
              </w:rPr>
              <w:tab/>
            </w:r>
            <w:r>
              <w:rPr>
                <w:noProof/>
                <w:webHidden/>
              </w:rPr>
              <w:fldChar w:fldCharType="begin"/>
            </w:r>
            <w:r>
              <w:rPr>
                <w:noProof/>
                <w:webHidden/>
              </w:rPr>
              <w:instrText xml:space="preserve"> PAGEREF _Toc116198458 \h </w:instrText>
            </w:r>
            <w:r>
              <w:rPr>
                <w:noProof/>
                <w:webHidden/>
              </w:rPr>
            </w:r>
            <w:r>
              <w:rPr>
                <w:noProof/>
                <w:webHidden/>
              </w:rPr>
              <w:fldChar w:fldCharType="separate"/>
            </w:r>
            <w:r w:rsidR="00401787">
              <w:rPr>
                <w:noProof/>
                <w:webHidden/>
              </w:rPr>
              <w:t>4</w:t>
            </w:r>
            <w:r>
              <w:rPr>
                <w:noProof/>
                <w:webHidden/>
              </w:rPr>
              <w:fldChar w:fldCharType="end"/>
            </w:r>
          </w:hyperlink>
        </w:p>
        <w:p w:rsidR="00401787" w:rsidP="5DDE61FF" w:rsidRDefault="00401787" w14:paraId="7ECF2222" w14:textId="77777777">
          <w:pPr>
            <w:pStyle w:val="TM3"/>
            <w:rPr>
              <w:rFonts w:ascii="Cambria" w:hAnsi="Cambria" w:cs="Arial" w:asciiTheme="minorAscii" w:hAnsiTheme="minorAscii" w:cstheme="minorBidi"/>
              <w:noProof/>
              <w:sz w:val="22"/>
              <w:szCs w:val="22"/>
            </w:rPr>
          </w:pPr>
          <w:hyperlink w:history="1" w:anchor="_Toc116198459">
            <w:r w:rsidRPr="00054E1C" w:rsidR="00401787">
              <w:rPr>
                <w:rStyle w:val="Lienhypertexte"/>
                <w:noProof/>
              </w:rPr>
              <w:t>3.1.1.</w:t>
            </w:r>
            <w:r>
              <w:rPr>
                <w:rFonts w:asciiTheme="minorHAnsi" w:hAnsiTheme="minorHAnsi" w:cstheme="minorBidi"/>
                <w:noProof/>
                <w:sz w:val="22"/>
                <w:szCs w:val="22"/>
              </w:rPr>
              <w:tab/>
            </w:r>
            <w:r w:rsidRPr="00054E1C" w:rsidR="00401787">
              <w:rPr>
                <w:rStyle w:val="Lienhypertexte"/>
                <w:noProof/>
              </w:rPr>
              <w:t>Existant</w:t>
            </w:r>
            <w:r>
              <w:rPr>
                <w:noProof/>
                <w:webHidden/>
              </w:rPr>
              <w:tab/>
            </w:r>
            <w:r>
              <w:rPr>
                <w:noProof/>
                <w:webHidden/>
              </w:rPr>
              <w:fldChar w:fldCharType="begin"/>
            </w:r>
            <w:r>
              <w:rPr>
                <w:noProof/>
                <w:webHidden/>
              </w:rPr>
              <w:instrText xml:space="preserve"> PAGEREF _Toc116198459 \h </w:instrText>
            </w:r>
            <w:r>
              <w:rPr>
                <w:noProof/>
                <w:webHidden/>
              </w:rPr>
            </w:r>
            <w:r>
              <w:rPr>
                <w:noProof/>
                <w:webHidden/>
              </w:rPr>
              <w:fldChar w:fldCharType="separate"/>
            </w:r>
            <w:r w:rsidR="00401787">
              <w:rPr>
                <w:noProof/>
                <w:webHidden/>
              </w:rPr>
              <w:t>4</w:t>
            </w:r>
            <w:r>
              <w:rPr>
                <w:noProof/>
                <w:webHidden/>
              </w:rPr>
              <w:fldChar w:fldCharType="end"/>
            </w:r>
          </w:hyperlink>
        </w:p>
        <w:p w:rsidR="00401787" w:rsidP="5DDE61FF" w:rsidRDefault="00401787" w14:paraId="6B5D5BA0" w14:textId="77777777">
          <w:pPr>
            <w:pStyle w:val="TM3"/>
            <w:rPr>
              <w:rFonts w:ascii="Cambria" w:hAnsi="Cambria" w:cs="Arial" w:asciiTheme="minorAscii" w:hAnsiTheme="minorAscii" w:cstheme="minorBidi"/>
              <w:noProof/>
              <w:sz w:val="22"/>
              <w:szCs w:val="22"/>
            </w:rPr>
          </w:pPr>
          <w:hyperlink w:history="1" w:anchor="_Toc116198460">
            <w:r w:rsidRPr="00054E1C" w:rsidR="00401787">
              <w:rPr>
                <w:rStyle w:val="Lienhypertexte"/>
                <w:noProof/>
              </w:rPr>
              <w:t>3.1.2.</w:t>
            </w:r>
            <w:r>
              <w:rPr>
                <w:rFonts w:asciiTheme="minorHAnsi" w:hAnsiTheme="minorHAnsi" w:cstheme="minorBidi"/>
                <w:noProof/>
                <w:sz w:val="22"/>
                <w:szCs w:val="22"/>
              </w:rPr>
              <w:tab/>
            </w:r>
            <w:r w:rsidRPr="00054E1C" w:rsidR="00401787">
              <w:rPr>
                <w:rStyle w:val="Lienhypertexte"/>
                <w:noProof/>
              </w:rPr>
              <w:t>Modifications</w:t>
            </w:r>
            <w:r>
              <w:rPr>
                <w:noProof/>
                <w:webHidden/>
              </w:rPr>
              <w:tab/>
            </w:r>
            <w:r>
              <w:rPr>
                <w:noProof/>
                <w:webHidden/>
              </w:rPr>
              <w:fldChar w:fldCharType="begin"/>
            </w:r>
            <w:r>
              <w:rPr>
                <w:noProof/>
                <w:webHidden/>
              </w:rPr>
              <w:instrText xml:space="preserve"> PAGEREF _Toc116198460 \h </w:instrText>
            </w:r>
            <w:r>
              <w:rPr>
                <w:noProof/>
                <w:webHidden/>
              </w:rPr>
            </w:r>
            <w:r>
              <w:rPr>
                <w:noProof/>
                <w:webHidden/>
              </w:rPr>
              <w:fldChar w:fldCharType="separate"/>
            </w:r>
            <w:r w:rsidR="00401787">
              <w:rPr>
                <w:noProof/>
                <w:webHidden/>
              </w:rPr>
              <w:t>5</w:t>
            </w:r>
            <w:r>
              <w:rPr>
                <w:noProof/>
                <w:webHidden/>
              </w:rPr>
              <w:fldChar w:fldCharType="end"/>
            </w:r>
          </w:hyperlink>
        </w:p>
        <w:p w:rsidR="00401787" w:rsidP="5DDE61FF" w:rsidRDefault="00401787" w14:paraId="7790EAE7" w14:textId="77777777">
          <w:pPr>
            <w:pStyle w:val="TM3"/>
            <w:rPr>
              <w:rFonts w:ascii="Cambria" w:hAnsi="Cambria" w:cs="Arial" w:asciiTheme="minorAscii" w:hAnsiTheme="minorAscii" w:cstheme="minorBidi"/>
              <w:noProof/>
              <w:sz w:val="22"/>
              <w:szCs w:val="22"/>
            </w:rPr>
          </w:pPr>
          <w:hyperlink w:history="1" w:anchor="_Toc116198461">
            <w:r w:rsidRPr="00054E1C" w:rsidR="00401787">
              <w:rPr>
                <w:rStyle w:val="Lienhypertexte"/>
                <w:noProof/>
              </w:rPr>
              <w:t>3.1.3.</w:t>
            </w:r>
            <w:r>
              <w:rPr>
                <w:rFonts w:asciiTheme="minorHAnsi" w:hAnsiTheme="minorHAnsi" w:cstheme="minorBidi"/>
                <w:noProof/>
                <w:sz w:val="22"/>
                <w:szCs w:val="22"/>
              </w:rPr>
              <w:tab/>
            </w:r>
            <w:r w:rsidRPr="00054E1C" w:rsidR="00401787">
              <w:rPr>
                <w:rStyle w:val="Lienhypertexte"/>
                <w:noProof/>
              </w:rPr>
              <w:t>Règles de Gestion</w:t>
            </w:r>
            <w:r>
              <w:rPr>
                <w:noProof/>
                <w:webHidden/>
              </w:rPr>
              <w:tab/>
            </w:r>
            <w:r>
              <w:rPr>
                <w:noProof/>
                <w:webHidden/>
              </w:rPr>
              <w:fldChar w:fldCharType="begin"/>
            </w:r>
            <w:r>
              <w:rPr>
                <w:noProof/>
                <w:webHidden/>
              </w:rPr>
              <w:instrText xml:space="preserve"> PAGEREF _Toc116198461 \h </w:instrText>
            </w:r>
            <w:r>
              <w:rPr>
                <w:noProof/>
                <w:webHidden/>
              </w:rPr>
            </w:r>
            <w:r>
              <w:rPr>
                <w:noProof/>
                <w:webHidden/>
              </w:rPr>
              <w:fldChar w:fldCharType="separate"/>
            </w:r>
            <w:r w:rsidR="00401787">
              <w:rPr>
                <w:noProof/>
                <w:webHidden/>
              </w:rPr>
              <w:t>5</w:t>
            </w:r>
            <w:r>
              <w:rPr>
                <w:noProof/>
                <w:webHidden/>
              </w:rPr>
              <w:fldChar w:fldCharType="end"/>
            </w:r>
          </w:hyperlink>
        </w:p>
        <w:p w:rsidR="00401787" w:rsidP="5DDE61FF" w:rsidRDefault="00401787" w14:paraId="0D90A1C6" w14:textId="77777777">
          <w:pPr>
            <w:pStyle w:val="TM3"/>
            <w:rPr>
              <w:rFonts w:ascii="Cambria" w:hAnsi="Cambria" w:cs="Arial" w:asciiTheme="minorAscii" w:hAnsiTheme="minorAscii" w:cstheme="minorBidi"/>
              <w:noProof/>
              <w:sz w:val="22"/>
              <w:szCs w:val="22"/>
            </w:rPr>
          </w:pPr>
          <w:hyperlink w:history="1" w:anchor="_Toc116198462">
            <w:r w:rsidRPr="00054E1C" w:rsidR="00401787">
              <w:rPr>
                <w:rStyle w:val="Lienhypertexte"/>
                <w:noProof/>
              </w:rPr>
              <w:t>3.1.4.</w:t>
            </w:r>
            <w:r>
              <w:rPr>
                <w:rFonts w:asciiTheme="minorHAnsi" w:hAnsiTheme="minorHAnsi" w:cstheme="minorBidi"/>
                <w:noProof/>
                <w:sz w:val="22"/>
                <w:szCs w:val="22"/>
              </w:rPr>
              <w:tab/>
            </w:r>
            <w:r w:rsidRPr="00054E1C" w:rsidR="00401787">
              <w:rPr>
                <w:rStyle w:val="Lienhypertexte"/>
                <w:noProof/>
              </w:rPr>
              <w:t>Scénarii de Test</w:t>
            </w:r>
            <w:r>
              <w:rPr>
                <w:noProof/>
                <w:webHidden/>
              </w:rPr>
              <w:tab/>
            </w:r>
            <w:r>
              <w:rPr>
                <w:noProof/>
                <w:webHidden/>
              </w:rPr>
              <w:fldChar w:fldCharType="begin"/>
            </w:r>
            <w:r>
              <w:rPr>
                <w:noProof/>
                <w:webHidden/>
              </w:rPr>
              <w:instrText xml:space="preserve"> PAGEREF _Toc116198462 \h </w:instrText>
            </w:r>
            <w:r>
              <w:rPr>
                <w:noProof/>
                <w:webHidden/>
              </w:rPr>
            </w:r>
            <w:r>
              <w:rPr>
                <w:noProof/>
                <w:webHidden/>
              </w:rPr>
              <w:fldChar w:fldCharType="separate"/>
            </w:r>
            <w:r w:rsidR="00401787">
              <w:rPr>
                <w:noProof/>
                <w:webHidden/>
              </w:rPr>
              <w:t>5</w:t>
            </w:r>
            <w:r>
              <w:rPr>
                <w:noProof/>
                <w:webHidden/>
              </w:rPr>
              <w:fldChar w:fldCharType="end"/>
            </w:r>
          </w:hyperlink>
        </w:p>
        <w:p w:rsidR="00401787" w:rsidP="5DDE61FF" w:rsidRDefault="00401787" w14:paraId="009AD42B" w14:textId="77777777">
          <w:pPr>
            <w:pStyle w:val="TM1"/>
            <w:rPr>
              <w:rFonts w:ascii="Cambria" w:hAnsi="Cambria" w:cs="Arial" w:asciiTheme="minorAscii" w:hAnsiTheme="minorAscii" w:cstheme="minorBidi"/>
              <w:noProof/>
              <w:sz w:val="22"/>
              <w:szCs w:val="22"/>
            </w:rPr>
          </w:pPr>
          <w:hyperlink w:history="1" w:anchor="_Toc116198463">
            <w:r w:rsidRPr="00054E1C" w:rsidR="00401787">
              <w:rPr>
                <w:rStyle w:val="Lienhypertexte"/>
                <w:noProof/>
              </w:rPr>
              <w:t>4.</w:t>
            </w:r>
            <w:r>
              <w:rPr>
                <w:rFonts w:asciiTheme="minorHAnsi" w:hAnsiTheme="minorHAnsi" w:cstheme="minorBidi"/>
                <w:noProof/>
                <w:sz w:val="22"/>
                <w:szCs w:val="22"/>
              </w:rPr>
              <w:tab/>
            </w:r>
            <w:r w:rsidRPr="00054E1C" w:rsidR="00401787">
              <w:rPr>
                <w:rStyle w:val="Lienhypertexte"/>
                <w:noProof/>
              </w:rPr>
              <w:t>Textes et Libellés</w:t>
            </w:r>
            <w:r>
              <w:rPr>
                <w:noProof/>
                <w:webHidden/>
              </w:rPr>
              <w:tab/>
            </w:r>
            <w:r>
              <w:rPr>
                <w:noProof/>
                <w:webHidden/>
              </w:rPr>
              <w:fldChar w:fldCharType="begin"/>
            </w:r>
            <w:r>
              <w:rPr>
                <w:noProof/>
                <w:webHidden/>
              </w:rPr>
              <w:instrText xml:space="preserve"> PAGEREF _Toc116198463 \h </w:instrText>
            </w:r>
            <w:r>
              <w:rPr>
                <w:noProof/>
                <w:webHidden/>
              </w:rPr>
            </w:r>
            <w:r>
              <w:rPr>
                <w:noProof/>
                <w:webHidden/>
              </w:rPr>
              <w:fldChar w:fldCharType="separate"/>
            </w:r>
            <w:r w:rsidR="00401787">
              <w:rPr>
                <w:noProof/>
                <w:webHidden/>
              </w:rPr>
              <w:t>5</w:t>
            </w:r>
            <w:r>
              <w:rPr>
                <w:noProof/>
                <w:webHidden/>
              </w:rPr>
              <w:fldChar w:fldCharType="end"/>
            </w:r>
          </w:hyperlink>
        </w:p>
        <w:p w:rsidRPr="00285BB5" w:rsidR="00106D9D" w:rsidP="00C52601" w:rsidRDefault="00106D9D" w14:paraId="4ECA21AE" w14:textId="77777777">
          <w:r>
            <w:fldChar w:fldCharType="end"/>
          </w:r>
        </w:p>
      </w:sdtContent>
    </w:sdt>
    <w:p w:rsidRPr="00285BB5" w:rsidR="00106D9D" w:rsidP="00C52601" w:rsidRDefault="00106D9D" w14:paraId="3B7AE28F" w14:textId="77777777"/>
    <w:p w:rsidRPr="00285BB5" w:rsidR="00106D9D" w:rsidP="00C52601" w:rsidRDefault="00106D9D" w14:paraId="74525ECA" w14:textId="77777777">
      <w:r w:rsidRPr="00285BB5">
        <w:tab/>
      </w:r>
    </w:p>
    <w:p w:rsidRPr="00285BB5" w:rsidR="00106D9D" w:rsidP="00C52601" w:rsidRDefault="00106D9D" w14:paraId="170B593B" w14:textId="77777777"/>
    <w:p w:rsidRPr="00285BB5" w:rsidR="00106D9D" w:rsidP="00C52601" w:rsidRDefault="00106D9D" w14:paraId="296AEB00" w14:textId="77777777">
      <w:r>
        <w:br w:type="page"/>
      </w:r>
    </w:p>
    <w:p w:rsidR="00BE4D66" w:rsidP="5DDE61FF" w:rsidRDefault="00BE4D66" w14:paraId="05C62C2E" w14:textId="77777777">
      <w:pPr>
        <w:pStyle w:val="Titre1"/>
        <w:rPr/>
      </w:pPr>
      <w:bookmarkStart w:name="_Toc116198455" w:id="1"/>
      <w:r w:rsidR="00BE4D66">
        <w:rPr/>
        <w:t>Objet</w:t>
      </w:r>
      <w:bookmarkEnd w:id="1"/>
    </w:p>
    <w:p w:rsidRPr="00BE4D66" w:rsidR="00BE4D66" w:rsidP="00BE4D66" w:rsidRDefault="00BE4D66" w14:paraId="1E9997A3" w14:textId="77777777">
      <w:pPr>
        <w:jc w:val="left"/>
      </w:pPr>
      <w:r w:rsidR="00BE4D66">
        <w:rPr/>
        <w:t xml:space="preserve">Le présent document établit une analyse fonctionnelle détaillée des adaptations/extensions citées du progiciel ADDIXO Smart </w:t>
      </w:r>
      <w:r w:rsidR="00BE4D66">
        <w:rPr/>
        <w:t>Factory</w:t>
      </w:r>
      <w:r w:rsidR="00BE4D66">
        <w:rPr/>
        <w:t>.</w:t>
      </w:r>
      <w:r>
        <w:br/>
      </w:r>
      <w:r w:rsidR="00BE4D66">
        <w:rPr/>
        <w:t>Ce document constitue l’élément d’entrée unique pour la réalisation technique des adaptations/extensions indiquées.</w:t>
      </w:r>
      <w:r>
        <w:br/>
      </w:r>
      <w:r w:rsidR="00BE4D66">
        <w:rPr/>
        <w:t>Une fois validée par le client, le présent document remplace tous les autres éléments portant sur le même objet et liant ADDIXO au client.</w:t>
      </w:r>
    </w:p>
    <w:p w:rsidRPr="007259DD" w:rsidR="00106D9D" w:rsidP="5DDE61FF" w:rsidRDefault="00BE4D66" w14:paraId="055B012A" w14:textId="77777777">
      <w:pPr>
        <w:pStyle w:val="Titre1"/>
        <w:rPr/>
      </w:pPr>
      <w:bookmarkStart w:name="_Toc116198456" w:id="2"/>
      <w:r w:rsidR="00BE4D66">
        <w:rPr/>
        <w:t xml:space="preserve">Rappel </w:t>
      </w:r>
      <w:r w:rsidR="0080240F">
        <w:rPr/>
        <w:t>Exigences</w:t>
      </w:r>
      <w:r w:rsidR="00884AFA">
        <w:rPr/>
        <w:t xml:space="preserve"> </w:t>
      </w:r>
      <w:r w:rsidR="00884AFA">
        <w:rPr/>
        <w:t>Clients</w:t>
      </w:r>
      <w:bookmarkEnd w:id="2"/>
    </w:p>
    <w:p w:rsidR="00106D9D" w:rsidP="0080240F" w:rsidRDefault="00BE4D66" w14:paraId="0F485D89" w14:textId="77777777">
      <w:pPr>
        <w:spacing w:after="240"/>
        <w:jc w:val="left"/>
      </w:pPr>
      <w:r w:rsidR="00BE4D66">
        <w:rPr/>
        <w:t>Le présent document</w:t>
      </w:r>
      <w:r w:rsidR="0080240F">
        <w:rPr/>
        <w:t xml:space="preserve"> </w:t>
      </w:r>
      <w:r w:rsidR="00BE4D66">
        <w:rPr/>
        <w:t xml:space="preserve">établit une </w:t>
      </w:r>
      <w:r w:rsidR="0080240F">
        <w:rPr/>
        <w:t xml:space="preserve">analyse </w:t>
      </w:r>
      <w:r w:rsidR="00BE4D66">
        <w:rPr/>
        <w:t xml:space="preserve">fonctionnelle </w:t>
      </w:r>
      <w:r w:rsidR="0080240F">
        <w:rPr/>
        <w:t>de manière détaillée les exigences suivant</w:t>
      </w:r>
      <w:r w:rsidR="00BE4D66">
        <w:rPr/>
        <w:t>e</w:t>
      </w:r>
      <w:r w:rsidR="0080240F">
        <w:rPr/>
        <w:t>s</w:t>
      </w:r>
      <w:r w:rsidR="00BE4D66">
        <w:rPr/>
        <w:t>. La liste détaillée et mise à jour des exigences du projet sont définies dans le journal des exigences du projet.</w:t>
      </w:r>
      <w:r>
        <w:br/>
      </w:r>
    </w:p>
    <w:tbl>
      <w:tblPr>
        <w:tblStyle w:val="Grilledutableau"/>
        <w:tblW w:w="0" w:type="auto"/>
        <w:tblLook w:val="04A0" w:firstRow="1" w:lastRow="0" w:firstColumn="1" w:lastColumn="0" w:noHBand="0" w:noVBand="1"/>
      </w:tblPr>
      <w:tblGrid>
        <w:gridCol w:w="851"/>
        <w:gridCol w:w="3800"/>
        <w:gridCol w:w="4405"/>
      </w:tblGrid>
      <w:tr w:rsidR="00DB6461" w:rsidTr="0A50A4BF" w14:paraId="4BE4080A" w14:textId="77777777">
        <w:tc>
          <w:tcPr>
            <w:tcW w:w="851" w:type="dxa"/>
            <w:tcMar/>
          </w:tcPr>
          <w:p w:rsidRPr="00C52601" w:rsidR="00DB6461" w:rsidP="00C52601" w:rsidRDefault="00DB6461" w14:paraId="663909DD" w14:textId="77777777">
            <w:pPr>
              <w:rPr>
                <w:b w:val="1"/>
                <w:bCs w:val="1"/>
              </w:rPr>
            </w:pPr>
            <w:r w:rsidRPr="5DDE61FF" w:rsidR="00DB6461">
              <w:rPr>
                <w:b w:val="1"/>
                <w:bCs w:val="1"/>
              </w:rPr>
              <w:t>ID</w:t>
            </w:r>
          </w:p>
        </w:tc>
        <w:tc>
          <w:tcPr>
            <w:tcW w:w="3800" w:type="dxa"/>
            <w:tcMar/>
          </w:tcPr>
          <w:p w:rsidRPr="00C52601" w:rsidR="00DB6461" w:rsidP="00C52601" w:rsidRDefault="00401787" w14:paraId="353C4CDC" w14:textId="77777777">
            <w:pPr>
              <w:rPr>
                <w:b w:val="1"/>
                <w:bCs w:val="1"/>
              </w:rPr>
            </w:pPr>
            <w:r w:rsidRPr="5DDE61FF" w:rsidR="00401787">
              <w:rPr>
                <w:b w:val="1"/>
                <w:bCs w:val="1"/>
              </w:rPr>
              <w:t>Exigence</w:t>
            </w:r>
          </w:p>
        </w:tc>
        <w:tc>
          <w:tcPr>
            <w:tcW w:w="4405" w:type="dxa"/>
            <w:tcMar/>
          </w:tcPr>
          <w:p w:rsidRPr="00C52601" w:rsidR="00DB6461" w:rsidP="00C52601" w:rsidRDefault="00DB6461" w14:paraId="655D6B23" w14:textId="77777777">
            <w:pPr>
              <w:rPr>
                <w:b w:val="1"/>
                <w:bCs w:val="1"/>
              </w:rPr>
            </w:pPr>
            <w:r w:rsidRPr="5DDE61FF" w:rsidR="00DB6461">
              <w:rPr>
                <w:b w:val="1"/>
                <w:bCs w:val="1"/>
              </w:rPr>
              <w:t>Description</w:t>
            </w:r>
          </w:p>
        </w:tc>
      </w:tr>
      <w:tr w:rsidR="00DB6461" w:rsidTr="0A50A4BF" w14:paraId="0904A0CF" w14:textId="77777777">
        <w:tc>
          <w:tcPr>
            <w:tcW w:w="851" w:type="dxa"/>
            <w:tcMar/>
          </w:tcPr>
          <w:p w:rsidRPr="003E467D" w:rsidR="00DB6461" w:rsidP="5DDE61FF" w:rsidRDefault="00BE4D66" w14:paraId="061537CF" w14:textId="792D31F7">
            <w:pPr>
              <w:pStyle w:val="Normal"/>
              <w:suppressLineNumbers w:val="0"/>
              <w:bidi w:val="0"/>
              <w:spacing w:before="0" w:beforeAutospacing="off" w:after="0" w:afterAutospacing="off" w:line="276" w:lineRule="auto"/>
              <w:ind w:left="0" w:right="0"/>
              <w:jc w:val="both"/>
            </w:pPr>
            <w:r w:rsidR="556432E3">
              <w:rPr/>
              <w:t>M00</w:t>
            </w:r>
            <w:r w:rsidR="51B1C1F3">
              <w:rPr/>
              <w:t>2</w:t>
            </w:r>
          </w:p>
        </w:tc>
        <w:tc>
          <w:tcPr>
            <w:tcW w:w="3800" w:type="dxa"/>
            <w:tcMar/>
          </w:tcPr>
          <w:p w:rsidRPr="003E467D" w:rsidR="00DB6461" w:rsidP="5DDE61FF" w:rsidRDefault="00401787" w14:paraId="770AC14F" w14:textId="00A720FA">
            <w:pPr>
              <w:pStyle w:val="Normal"/>
              <w:suppressLineNumbers w:val="0"/>
              <w:bidi w:val="0"/>
              <w:spacing w:before="0" w:beforeAutospacing="off" w:after="0" w:afterAutospacing="off" w:line="276" w:lineRule="auto"/>
              <w:ind w:left="0" w:right="0"/>
              <w:jc w:val="both"/>
            </w:pPr>
            <w:r w:rsidR="539980FF">
              <w:rPr/>
              <w:t>Plan d'échantillonnage</w:t>
            </w:r>
          </w:p>
        </w:tc>
        <w:tc>
          <w:tcPr>
            <w:tcW w:w="4405" w:type="dxa"/>
            <w:tcMar/>
          </w:tcPr>
          <w:p w:rsidR="539980FF" w:rsidP="0A50A4BF" w:rsidRDefault="539980FF" w14:paraId="4620D1EE" w14:textId="0B0D943C">
            <w:pPr>
              <w:shd w:val="clear" w:color="auto" w:fill="FFFFFF" w:themeFill="background1"/>
              <w:spacing w:before="0" w:beforeAutospacing="off" w:after="0" w:afterAutospacing="off"/>
            </w:pPr>
            <w:r w:rsidRPr="0A50A4BF" w:rsidR="539980FF">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xml:space="preserve">Ajouter une de gestion des plans d'échantillonnage par critères et selon la taille de lot </w:t>
            </w:r>
            <w:r w:rsidRPr="0A50A4BF" w:rsidR="539980FF">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(quantité</w:t>
            </w:r>
            <w:r w:rsidRPr="0A50A4BF" w:rsidR="539980FF">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xml:space="preserve"> à contrôler) permettant de :</w:t>
            </w:r>
          </w:p>
          <w:p w:rsidR="539980FF" w:rsidP="0A50A4BF" w:rsidRDefault="539980FF" w14:paraId="51513F44" w14:textId="080F2E44">
            <w:pPr>
              <w:shd w:val="clear" w:color="auto" w:fill="FFFFFF" w:themeFill="background1"/>
              <w:spacing w:before="0" w:beforeAutospacing="off" w:after="0" w:afterAutospacing="off"/>
            </w:pPr>
            <w:r w:rsidRPr="0A50A4BF" w:rsidR="539980FF">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xml:space="preserve">- Configurer le niveau de contrôle d'une série de produit (réduit (I), normale (II) ou renforcé (III)) et les AQL </w:t>
            </w:r>
            <w:r w:rsidRPr="0A50A4BF" w:rsidR="539980FF">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(limite</w:t>
            </w:r>
            <w:r w:rsidRPr="0A50A4BF" w:rsidR="539980FF">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xml:space="preserve"> de Qualité Acceptable).</w:t>
            </w:r>
          </w:p>
          <w:p w:rsidR="539980FF" w:rsidP="0A50A4BF" w:rsidRDefault="539980FF" w14:paraId="3ED5137C" w14:textId="11600C03">
            <w:pPr>
              <w:shd w:val="clear" w:color="auto" w:fill="FFFFFF" w:themeFill="background1"/>
              <w:spacing w:before="0" w:beforeAutospacing="off" w:after="0" w:afterAutospacing="off"/>
            </w:pPr>
            <w:r w:rsidRPr="0A50A4BF" w:rsidR="539980FF">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Définir, pour chaque critère et chaque niveau de contrôle, le plan d’échantillonnage en précisant la taille de l’échantillon et les règles d’acceptation/rejet.</w:t>
            </w:r>
          </w:p>
          <w:p w:rsidR="539980FF" w:rsidP="0A50A4BF" w:rsidRDefault="539980FF" w14:paraId="6B938348" w14:textId="397F7DB1">
            <w:pPr>
              <w:shd w:val="clear" w:color="auto" w:fill="FFFFFF" w:themeFill="background1"/>
              <w:spacing w:before="0" w:beforeAutospacing="off" w:after="0" w:afterAutospacing="off"/>
            </w:pPr>
            <w:r w:rsidRPr="0A50A4BF" w:rsidR="539980FF">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Le système détermine automatiquement l'issue du contrôle (Accepté/Refusé) en comparant le nombre de défauts constatés (d) aux seuils configurés :</w:t>
            </w:r>
          </w:p>
          <w:p w:rsidR="539980FF" w:rsidP="0A50A4BF" w:rsidRDefault="539980FF" w14:paraId="51EDD17C" w14:textId="53255A60">
            <w:pPr>
              <w:shd w:val="clear" w:color="auto" w:fill="FFFFFF" w:themeFill="background1"/>
              <w:spacing w:before="0" w:beforeAutospacing="off" w:after="0" w:afterAutospacing="off"/>
            </w:pPr>
            <w:r w:rsidRPr="0A50A4BF" w:rsidR="539980FF">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&gt; Si d ≤ Ac → Lot Accepté avec Ac (Acceptance Number) : Nombre maximum de défauts autorisés pour accepter le lot.</w:t>
            </w:r>
          </w:p>
          <w:p w:rsidR="539980FF" w:rsidP="0A50A4BF" w:rsidRDefault="539980FF" w14:paraId="4C03D756" w14:textId="445D63B6">
            <w:pPr>
              <w:shd w:val="clear" w:color="auto" w:fill="FFFFFF" w:themeFill="background1"/>
              <w:spacing w:before="0" w:beforeAutospacing="off" w:after="0" w:afterAutospacing="off"/>
            </w:pPr>
            <w:r w:rsidRPr="0A50A4BF" w:rsidR="539980FF">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&gt; Si d ≥ Re → Lot Refusé avec Re (Rejection Number) : Nombre minimum de défauts entraînant le rejet systématique du lot.</w:t>
            </w:r>
          </w:p>
          <w:p w:rsidR="539980FF" w:rsidP="0A50A4BF" w:rsidRDefault="539980FF" w14:paraId="5FEE95D8" w14:textId="5DDE4AEE">
            <w:pPr>
              <w:shd w:val="clear" w:color="auto" w:fill="FFFFFF" w:themeFill="background1"/>
              <w:spacing w:before="0" w:beforeAutospacing="off" w:after="0" w:afterAutospacing="off"/>
            </w:pPr>
            <w:r w:rsidRPr="0A50A4BF" w:rsidR="539980FF">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Forcer le contrôle de l'intégralité de la quantité définie "Contrôle a 100%" :</w:t>
            </w:r>
          </w:p>
          <w:p w:rsidR="539980FF" w:rsidP="0A50A4BF" w:rsidRDefault="539980FF" w14:paraId="044857AA" w14:textId="02A33D8F">
            <w:pPr>
              <w:shd w:val="clear" w:color="auto" w:fill="FFFFFF" w:themeFill="background1"/>
              <w:spacing w:before="0" w:beforeAutospacing="off" w:after="0" w:afterAutospacing="off"/>
            </w:pPr>
            <w:r w:rsidRPr="0A50A4BF" w:rsidR="539980FF">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&gt; Si coché : La taille de l'échantillon est égale à la quantité totale à contrôler.</w:t>
            </w:r>
          </w:p>
          <w:p w:rsidR="539980FF" w:rsidP="0A50A4BF" w:rsidRDefault="539980FF" w14:paraId="74F7AA20" w14:textId="1733ACA7">
            <w:pPr>
              <w:shd w:val="clear" w:color="auto" w:fill="FFFFFF" w:themeFill="background1"/>
              <w:spacing w:before="0" w:beforeAutospacing="off" w:after="0" w:afterAutospacing="off"/>
            </w:pPr>
            <w:r w:rsidRPr="0A50A4BF" w:rsidR="539980FF">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&gt; Si décoché : Le système calcule automatiquement la taille de l'échantillon en appliquant les règles d'échantillonnage statistique configurées</w:t>
            </w:r>
          </w:p>
          <w:p w:rsidR="0A50A4BF" w:rsidP="0A50A4BF" w:rsidRDefault="0A50A4BF" w14:paraId="20E166B1" w14:textId="57CBACF3">
            <w:pPr>
              <w:shd w:val="clear" w:color="auto" w:fill="FFFFFF" w:themeFill="background1"/>
              <w:spacing w:before="0" w:beforeAutospacing="off" w:after="0" w:afterAutospacing="off"/>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pPr>
          </w:p>
          <w:p w:rsidRPr="003E467D" w:rsidR="00DB6461" w:rsidP="5DDE61FF" w:rsidRDefault="00401787" w14:paraId="72A6EDFB" w14:textId="790CBB59">
            <w:pPr/>
          </w:p>
        </w:tc>
      </w:tr>
    </w:tbl>
    <w:p w:rsidRPr="00285BB5" w:rsidR="00106D9D" w:rsidP="00C52601" w:rsidRDefault="00884AFA" w14:paraId="4E4E07E5" w14:textId="77777777">
      <w:pPr>
        <w:pStyle w:val="Titre1"/>
        <w:rPr/>
      </w:pPr>
      <w:bookmarkStart w:name="_Toc116198457" w:id="3"/>
      <w:r w:rsidR="00884AFA">
        <w:rPr/>
        <w:t>Indentification des Gaps</w:t>
      </w:r>
      <w:bookmarkEnd w:id="3"/>
    </w:p>
    <w:p w:rsidR="00884AFA" w:rsidP="0020632F" w:rsidRDefault="00884AFA" w14:paraId="2291BD27" w14:textId="77777777">
      <w:pPr>
        <w:spacing w:after="240"/>
      </w:pPr>
      <w:r w:rsidR="00884AFA">
        <w:rPr/>
        <w:t>La liste suivante définit les écarts/adaptations/suppression par rapport aux fonctionnalités existantes</w:t>
      </w:r>
    </w:p>
    <w:tbl>
      <w:tblPr>
        <w:tblStyle w:val="Grilledutableau"/>
        <w:tblW w:w="0" w:type="auto"/>
        <w:tblLayout w:type="fixed"/>
        <w:tblLook w:val="04A0" w:firstRow="1" w:lastRow="0" w:firstColumn="1" w:lastColumn="0" w:noHBand="0" w:noVBand="1"/>
      </w:tblPr>
      <w:tblGrid>
        <w:gridCol w:w="873"/>
        <w:gridCol w:w="1443"/>
        <w:gridCol w:w="6740"/>
      </w:tblGrid>
      <w:tr w:rsidR="00884AFA" w:rsidTr="0A50A4BF" w14:paraId="74370F5B" w14:textId="77777777">
        <w:tc>
          <w:tcPr>
            <w:tcW w:w="873" w:type="dxa"/>
            <w:tcMar/>
          </w:tcPr>
          <w:p w:rsidRPr="00C52601" w:rsidR="00884AFA" w:rsidP="00C52601" w:rsidRDefault="00884AFA" w14:paraId="4C12364B" w14:textId="77777777">
            <w:pPr>
              <w:rPr>
                <w:b w:val="1"/>
                <w:bCs w:val="1"/>
              </w:rPr>
            </w:pPr>
            <w:r w:rsidRPr="5DDE61FF" w:rsidR="00884AFA">
              <w:rPr>
                <w:b w:val="1"/>
                <w:bCs w:val="1"/>
              </w:rPr>
              <w:t>ID</w:t>
            </w:r>
          </w:p>
        </w:tc>
        <w:tc>
          <w:tcPr>
            <w:tcW w:w="1443" w:type="dxa"/>
            <w:tcMar/>
          </w:tcPr>
          <w:p w:rsidRPr="00C52601" w:rsidR="00884AFA" w:rsidP="00C52601" w:rsidRDefault="00884AFA" w14:paraId="71B9ACC4" w14:textId="77777777">
            <w:pPr>
              <w:rPr>
                <w:b w:val="1"/>
                <w:bCs w:val="1"/>
              </w:rPr>
            </w:pPr>
            <w:r w:rsidRPr="5DDE61FF" w:rsidR="00884AFA">
              <w:rPr>
                <w:b w:val="1"/>
                <w:bCs w:val="1"/>
              </w:rPr>
              <w:t>Type</w:t>
            </w:r>
          </w:p>
        </w:tc>
        <w:tc>
          <w:tcPr>
            <w:tcW w:w="6740" w:type="dxa"/>
            <w:tcMar/>
          </w:tcPr>
          <w:p w:rsidRPr="00C52601" w:rsidR="00884AFA" w:rsidP="00C52601" w:rsidRDefault="00884AFA" w14:paraId="7B25CD04" w14:textId="77777777">
            <w:pPr>
              <w:rPr>
                <w:b w:val="1"/>
                <w:bCs w:val="1"/>
              </w:rPr>
            </w:pPr>
            <w:r w:rsidRPr="5DDE61FF" w:rsidR="00884AFA">
              <w:rPr>
                <w:b w:val="1"/>
                <w:bCs w:val="1"/>
              </w:rPr>
              <w:t>Description</w:t>
            </w:r>
          </w:p>
        </w:tc>
      </w:tr>
      <w:tr w:rsidR="00884AFA" w:rsidTr="0A50A4BF" w14:paraId="60BCB7A8" w14:textId="77777777">
        <w:tc>
          <w:tcPr>
            <w:tcW w:w="873" w:type="dxa"/>
            <w:tcMar/>
          </w:tcPr>
          <w:p w:rsidRPr="003E467D" w:rsidR="00884AFA" w:rsidP="5DDE61FF" w:rsidRDefault="00BE4D66" w14:paraId="7F550E77" w14:textId="6FEBE901">
            <w:pPr>
              <w:pStyle w:val="Normal"/>
              <w:suppressLineNumbers w:val="0"/>
              <w:bidi w:val="0"/>
              <w:spacing w:before="0" w:beforeAutospacing="off" w:after="0" w:afterAutospacing="off" w:line="276" w:lineRule="auto"/>
              <w:ind w:left="0" w:right="0"/>
              <w:jc w:val="both"/>
            </w:pPr>
            <w:r w:rsidR="4DF56C83">
              <w:rPr/>
              <w:t>G001</w:t>
            </w:r>
          </w:p>
        </w:tc>
        <w:tc>
          <w:tcPr>
            <w:tcW w:w="1443" w:type="dxa"/>
            <w:tcMar/>
          </w:tcPr>
          <w:p w:rsidRPr="003E467D" w:rsidR="00884AFA" w:rsidP="00C52601" w:rsidRDefault="00884AFA" w14:paraId="7D18E788" w14:textId="363267B9">
            <w:r w:rsidR="00884AFA">
              <w:rPr/>
              <w:t>Nouveauté</w:t>
            </w:r>
          </w:p>
        </w:tc>
        <w:tc>
          <w:tcPr>
            <w:tcW w:w="6740" w:type="dxa"/>
            <w:tcMar/>
          </w:tcPr>
          <w:p w:rsidRPr="003E467D" w:rsidR="00884AFA" w:rsidP="5DDE61FF" w:rsidRDefault="00884AFA" w14:paraId="3F7759CC" w14:textId="6C21159A">
            <w:pPr>
              <w:pStyle w:val="Normal"/>
              <w:suppressLineNumbers w:val="0"/>
              <w:bidi w:val="0"/>
              <w:spacing w:before="0" w:beforeAutospacing="off" w:after="0" w:afterAutospacing="off" w:line="276" w:lineRule="auto"/>
              <w:ind w:left="0" w:right="0"/>
              <w:jc w:val="both"/>
            </w:pPr>
            <w:r w:rsidRPr="0A50A4BF" w:rsidR="49805031">
              <w:rPr>
                <w:rFonts w:ascii="Calibri Light" w:hAnsi="Calibri Light" w:eastAsia="Calibri Light" w:cs="Calibri Light"/>
                <w:noProof w:val="0"/>
                <w:sz w:val="24"/>
                <w:szCs w:val="24"/>
                <w:lang w:val="fr-FR"/>
              </w:rPr>
              <w:t xml:space="preserve">Ajout d’un paramètre </w:t>
            </w:r>
            <w:r w:rsidRPr="0A50A4BF" w:rsidR="49805031">
              <w:rPr>
                <w:rFonts w:ascii="Calibri Light" w:hAnsi="Calibri Light" w:eastAsia="Calibri Light" w:cs="Calibri Light"/>
                <w:b w:val="1"/>
                <w:bCs w:val="1"/>
                <w:noProof w:val="0"/>
                <w:sz w:val="24"/>
                <w:szCs w:val="24"/>
                <w:lang w:val="fr-FR"/>
              </w:rPr>
              <w:t>« Plan d’échantillonnage automatique »</w:t>
            </w:r>
            <w:r w:rsidRPr="0A50A4BF" w:rsidR="49805031">
              <w:rPr>
                <w:rFonts w:ascii="Calibri Light" w:hAnsi="Calibri Light" w:eastAsia="Calibri Light" w:cs="Calibri Light"/>
                <w:noProof w:val="0"/>
                <w:sz w:val="24"/>
                <w:szCs w:val="24"/>
                <w:lang w:val="fr-FR"/>
              </w:rPr>
              <w:t xml:space="preserve"> permettant de déterminer si la taille d’échantillon est saisie manuellement ou calculée automatiquement.</w:t>
            </w:r>
          </w:p>
        </w:tc>
      </w:tr>
      <w:tr w:rsidR="0A50A4BF" w:rsidTr="0A50A4BF" w14:paraId="760D81B5">
        <w:trPr>
          <w:trHeight w:val="300"/>
        </w:trPr>
        <w:tc>
          <w:tcPr>
            <w:tcW w:w="873" w:type="dxa"/>
            <w:tcMar/>
          </w:tcPr>
          <w:p w:rsidR="0A50A4BF" w:rsidP="0A50A4BF" w:rsidRDefault="0A50A4BF" w14:paraId="4DE210D2" w14:textId="6CC56D51">
            <w:pPr>
              <w:pStyle w:val="Normal"/>
              <w:suppressLineNumbers w:val="0"/>
              <w:bidi w:val="0"/>
              <w:spacing w:before="0" w:beforeAutospacing="off" w:after="0" w:afterAutospacing="off" w:line="276" w:lineRule="auto"/>
              <w:ind w:left="0" w:right="0"/>
              <w:jc w:val="both"/>
            </w:pPr>
            <w:r w:rsidR="0A50A4BF">
              <w:rPr/>
              <w:t>G00</w:t>
            </w:r>
            <w:r w:rsidR="28A5881F">
              <w:rPr/>
              <w:t>2</w:t>
            </w:r>
          </w:p>
        </w:tc>
        <w:tc>
          <w:tcPr>
            <w:tcW w:w="1443" w:type="dxa"/>
            <w:tcMar/>
          </w:tcPr>
          <w:p w:rsidR="0A50A4BF" w:rsidRDefault="0A50A4BF" w14:paraId="04AC24BE" w14:textId="363267B9">
            <w:r w:rsidR="0A50A4BF">
              <w:rPr/>
              <w:t>Nouveauté</w:t>
            </w:r>
          </w:p>
        </w:tc>
        <w:tc>
          <w:tcPr>
            <w:tcW w:w="6740" w:type="dxa"/>
            <w:tcMar/>
          </w:tcPr>
          <w:p w:rsidR="7B33ABE5" w:rsidP="0A50A4BF" w:rsidRDefault="7B33ABE5" w14:paraId="2FC7855D" w14:textId="51A72E52">
            <w:pPr>
              <w:pStyle w:val="Normal"/>
              <w:spacing w:line="276" w:lineRule="auto"/>
              <w:jc w:val="both"/>
            </w:pPr>
            <w:r w:rsidRPr="0A50A4BF" w:rsidR="7B33ABE5">
              <w:rPr>
                <w:rFonts w:ascii="Calibri Light" w:hAnsi="Calibri Light" w:eastAsia="Calibri Light" w:cs="Calibri Light"/>
                <w:noProof w:val="0"/>
                <w:sz w:val="24"/>
                <w:szCs w:val="24"/>
                <w:lang w:val="fr-FR"/>
              </w:rPr>
              <w:t xml:space="preserve">Ajout de paramètres de </w:t>
            </w:r>
            <w:r w:rsidRPr="0A50A4BF" w:rsidR="7B33ABE5">
              <w:rPr>
                <w:rFonts w:ascii="Calibri Light" w:hAnsi="Calibri Light" w:eastAsia="Calibri Light" w:cs="Calibri Light"/>
                <w:b w:val="1"/>
                <w:bCs w:val="1"/>
                <w:noProof w:val="0"/>
                <w:sz w:val="24"/>
                <w:szCs w:val="24"/>
                <w:lang w:val="fr-FR"/>
              </w:rPr>
              <w:t>plan d’échantillonnage</w:t>
            </w:r>
            <w:r w:rsidRPr="0A50A4BF" w:rsidR="7B33ABE5">
              <w:rPr>
                <w:rFonts w:ascii="Calibri Light" w:hAnsi="Calibri Light" w:eastAsia="Calibri Light" w:cs="Calibri Light"/>
                <w:noProof w:val="0"/>
                <w:sz w:val="24"/>
                <w:szCs w:val="24"/>
                <w:lang w:val="fr-FR"/>
              </w:rPr>
              <w:t xml:space="preserve"> par </w:t>
            </w:r>
            <w:r w:rsidRPr="0A50A4BF" w:rsidR="7B33ABE5">
              <w:rPr>
                <w:rFonts w:ascii="Calibri Light" w:hAnsi="Calibri Light" w:eastAsia="Calibri Light" w:cs="Calibri Light"/>
                <w:b w:val="1"/>
                <w:bCs w:val="1"/>
                <w:noProof w:val="0"/>
                <w:sz w:val="24"/>
                <w:szCs w:val="24"/>
                <w:lang w:val="fr-FR"/>
              </w:rPr>
              <w:t>critère</w:t>
            </w:r>
            <w:r w:rsidRPr="0A50A4BF" w:rsidR="7B33ABE5">
              <w:rPr>
                <w:rFonts w:ascii="Calibri Light" w:hAnsi="Calibri Light" w:eastAsia="Calibri Light" w:cs="Calibri Light"/>
                <w:noProof w:val="0"/>
                <w:sz w:val="24"/>
                <w:szCs w:val="24"/>
                <w:lang w:val="fr-FR"/>
              </w:rPr>
              <w:t xml:space="preserve"> et par </w:t>
            </w:r>
            <w:r w:rsidRPr="0A50A4BF" w:rsidR="7B33ABE5">
              <w:rPr>
                <w:rFonts w:ascii="Calibri Light" w:hAnsi="Calibri Light" w:eastAsia="Calibri Light" w:cs="Calibri Light"/>
                <w:b w:val="1"/>
                <w:bCs w:val="1"/>
                <w:noProof w:val="0"/>
                <w:sz w:val="24"/>
                <w:szCs w:val="24"/>
                <w:lang w:val="fr-FR"/>
              </w:rPr>
              <w:t>entité</w:t>
            </w:r>
            <w:r w:rsidRPr="0A50A4BF" w:rsidR="7B33ABE5">
              <w:rPr>
                <w:rFonts w:ascii="Calibri Light" w:hAnsi="Calibri Light" w:eastAsia="Calibri Light" w:cs="Calibri Light"/>
                <w:noProof w:val="0"/>
                <w:sz w:val="24"/>
                <w:szCs w:val="24"/>
                <w:lang w:val="fr-FR"/>
              </w:rPr>
              <w:t xml:space="preserve"> (produit, catégorie, sous-famille, famille) : choix du type de plan, du niveau d’inspection et de l’AQL.</w:t>
            </w:r>
          </w:p>
        </w:tc>
      </w:tr>
      <w:tr w:rsidR="0A50A4BF" w:rsidTr="0A50A4BF" w14:paraId="28CFC186">
        <w:trPr>
          <w:trHeight w:val="300"/>
        </w:trPr>
        <w:tc>
          <w:tcPr>
            <w:tcW w:w="873" w:type="dxa"/>
            <w:tcMar/>
          </w:tcPr>
          <w:p w:rsidR="0A50A4BF" w:rsidP="0A50A4BF" w:rsidRDefault="0A50A4BF" w14:paraId="692E77CF" w14:textId="1CAB5E54">
            <w:pPr>
              <w:pStyle w:val="Normal"/>
              <w:suppressLineNumbers w:val="0"/>
              <w:bidi w:val="0"/>
              <w:spacing w:before="0" w:beforeAutospacing="off" w:after="0" w:afterAutospacing="off" w:line="276" w:lineRule="auto"/>
              <w:ind w:left="0" w:right="0"/>
              <w:jc w:val="both"/>
            </w:pPr>
            <w:r w:rsidR="0A50A4BF">
              <w:rPr/>
              <w:t>G00</w:t>
            </w:r>
            <w:r w:rsidR="664DD270">
              <w:rPr/>
              <w:t>3</w:t>
            </w:r>
          </w:p>
        </w:tc>
        <w:tc>
          <w:tcPr>
            <w:tcW w:w="1443" w:type="dxa"/>
            <w:tcMar/>
          </w:tcPr>
          <w:p w:rsidR="0A50A4BF" w:rsidRDefault="0A50A4BF" w14:paraId="341E98F2" w14:textId="363267B9">
            <w:r w:rsidR="0A50A4BF">
              <w:rPr/>
              <w:t>Nouveauté</w:t>
            </w:r>
          </w:p>
        </w:tc>
        <w:tc>
          <w:tcPr>
            <w:tcW w:w="6740" w:type="dxa"/>
            <w:tcMar/>
          </w:tcPr>
          <w:p w:rsidR="4893EF51" w:rsidP="0A50A4BF" w:rsidRDefault="4893EF51" w14:paraId="79880098" w14:textId="752BDCC1">
            <w:pPr>
              <w:pStyle w:val="Normal"/>
              <w:spacing w:line="276" w:lineRule="auto"/>
              <w:jc w:val="both"/>
            </w:pPr>
            <w:r w:rsidR="4893EF51">
              <w:rPr/>
              <w:t>Mise en place de la récupération automatique de la taille d’échantillon et de l’application des limites d’acceptation afin de déterminer automatiquement le résultat d’acceptation des critères et du lot.</w:t>
            </w:r>
          </w:p>
        </w:tc>
      </w:tr>
      <w:tr w:rsidR="0A50A4BF" w:rsidTr="0A50A4BF" w14:paraId="139E767D">
        <w:trPr>
          <w:trHeight w:val="300"/>
        </w:trPr>
        <w:tc>
          <w:tcPr>
            <w:tcW w:w="873" w:type="dxa"/>
            <w:tcMar/>
          </w:tcPr>
          <w:p w:rsidR="0A50A4BF" w:rsidP="0A50A4BF" w:rsidRDefault="0A50A4BF" w14:paraId="40ED0F8E" w14:textId="36C03DB8">
            <w:pPr>
              <w:pStyle w:val="Normal"/>
              <w:suppressLineNumbers w:val="0"/>
              <w:bidi w:val="0"/>
              <w:spacing w:before="0" w:beforeAutospacing="off" w:after="0" w:afterAutospacing="off" w:line="276" w:lineRule="auto"/>
              <w:ind w:left="0" w:right="0"/>
              <w:jc w:val="both"/>
            </w:pPr>
            <w:r w:rsidR="0A50A4BF">
              <w:rPr/>
              <w:t>G00</w:t>
            </w:r>
            <w:r w:rsidR="0368AA5A">
              <w:rPr/>
              <w:t>4</w:t>
            </w:r>
          </w:p>
        </w:tc>
        <w:tc>
          <w:tcPr>
            <w:tcW w:w="1443" w:type="dxa"/>
            <w:tcMar/>
          </w:tcPr>
          <w:p w:rsidR="0A50A4BF" w:rsidRDefault="0A50A4BF" w14:paraId="1F9BB10C" w14:textId="363267B9">
            <w:r w:rsidR="0A50A4BF">
              <w:rPr/>
              <w:t>Nouveauté</w:t>
            </w:r>
          </w:p>
        </w:tc>
        <w:tc>
          <w:tcPr>
            <w:tcW w:w="6740" w:type="dxa"/>
            <w:tcMar/>
          </w:tcPr>
          <w:p w:rsidR="7AB518C8" w:rsidP="0A50A4BF" w:rsidRDefault="7AB518C8" w14:paraId="02F7DFA6" w14:textId="5B335523">
            <w:pPr>
              <w:pStyle w:val="Normal"/>
              <w:spacing w:line="276" w:lineRule="auto"/>
              <w:jc w:val="both"/>
            </w:pPr>
            <w:r w:rsidRPr="0A50A4BF" w:rsidR="7AB518C8">
              <w:rPr>
                <w:rFonts w:ascii="Calibri Light" w:hAnsi="Calibri Light" w:eastAsia="Calibri Light" w:cs="Calibri Light"/>
                <w:noProof w:val="0"/>
                <w:sz w:val="24"/>
                <w:szCs w:val="24"/>
                <w:lang w:val="fr-FR"/>
              </w:rPr>
              <w:t xml:space="preserve">Ajout de la possibilité de </w:t>
            </w:r>
            <w:r w:rsidRPr="0A50A4BF" w:rsidR="7AB518C8">
              <w:rPr>
                <w:rFonts w:ascii="Calibri Light" w:hAnsi="Calibri Light" w:eastAsia="Calibri Light" w:cs="Calibri Light"/>
                <w:b w:val="1"/>
                <w:bCs w:val="1"/>
                <w:noProof w:val="0"/>
                <w:sz w:val="24"/>
                <w:szCs w:val="24"/>
                <w:lang w:val="fr-FR"/>
              </w:rPr>
              <w:t>forcer un contrôle à 100 %</w:t>
            </w:r>
            <w:r w:rsidRPr="0A50A4BF" w:rsidR="7AB518C8">
              <w:rPr>
                <w:rFonts w:ascii="Calibri Light" w:hAnsi="Calibri Light" w:eastAsia="Calibri Light" w:cs="Calibri Light"/>
                <w:noProof w:val="0"/>
                <w:sz w:val="24"/>
                <w:szCs w:val="24"/>
                <w:lang w:val="fr-FR"/>
              </w:rPr>
              <w:t>.</w:t>
            </w:r>
          </w:p>
        </w:tc>
      </w:tr>
    </w:tbl>
    <w:p w:rsidRPr="00A84BEB" w:rsidR="00884AFA" w:rsidP="00C52601" w:rsidRDefault="00884AFA" w14:paraId="3AA70BE0" w14:textId="769C6EE1">
      <w:pPr>
        <w:pStyle w:val="Titre2"/>
        <w:rPr/>
      </w:pPr>
      <w:r w:rsidR="23ED1012">
        <w:rPr/>
        <w:t xml:space="preserve">Analyse Détaillée Gap : G01 : </w:t>
      </w:r>
    </w:p>
    <w:p w:rsidRPr="00A84BEB" w:rsidR="00884AFA" w:rsidP="0A50A4BF" w:rsidRDefault="00884AFA" w14:textId="77777777" w14:paraId="45E6E46F">
      <w:pPr>
        <w:pStyle w:val="Titre3"/>
        <w:rPr>
          <w:b w:val="1"/>
          <w:bCs w:val="1"/>
          <w:sz w:val="26"/>
          <w:szCs w:val="26"/>
        </w:rPr>
      </w:pPr>
      <w:r w:rsidR="23ED1012">
        <w:rPr/>
        <w:t>Existant</w:t>
      </w:r>
    </w:p>
    <w:p w:rsidRPr="00A84BEB" w:rsidR="00884AFA" w:rsidP="0A50A4BF" w:rsidRDefault="00884AFA" w14:paraId="0FB38BFD" w14:textId="1917AB1B">
      <w:pPr>
        <w:pStyle w:val="Normal"/>
      </w:pPr>
      <w:r w:rsidRPr="0A50A4BF" w:rsidR="40A5AB00">
        <w:rPr>
          <w:rFonts w:ascii="Calibri Light" w:hAnsi="Calibri Light" w:eastAsia="Calibri Light" w:cs="Calibri Light"/>
          <w:noProof w:val="0"/>
          <w:sz w:val="24"/>
          <w:szCs w:val="24"/>
          <w:lang w:val="fr-FR"/>
        </w:rPr>
        <w:t>Actuellement, aucun paramètre de plan d’échantillonnage automatique n’est disponible ; la taille d’échantillon est saisie manuellement.</w:t>
      </w:r>
    </w:p>
    <w:p w:rsidRPr="00A84BEB" w:rsidR="00884AFA" w:rsidP="0A50A4BF" w:rsidRDefault="00884AFA" w14:textId="77777777" w14:paraId="26B68967">
      <w:pPr>
        <w:pStyle w:val="Titre3"/>
        <w:rPr>
          <w:b w:val="1"/>
          <w:bCs w:val="1"/>
          <w:sz w:val="26"/>
          <w:szCs w:val="26"/>
        </w:rPr>
      </w:pPr>
      <w:r w:rsidR="23ED1012">
        <w:rPr/>
        <w:t>Modifications</w:t>
      </w:r>
    </w:p>
    <w:p w:rsidRPr="00A84BEB" w:rsidR="00884AFA" w:rsidP="0A50A4BF" w:rsidRDefault="00884AFA" w14:paraId="3D7FE065" w14:textId="3FBA8687">
      <w:pPr>
        <w:pStyle w:val="Normal"/>
      </w:pPr>
      <w:r w:rsidR="6BB6CE67">
        <w:rPr/>
        <w:t xml:space="preserve">Dans le modal d’ajout </w:t>
      </w:r>
      <w:r w:rsidR="167CE040">
        <w:rPr/>
        <w:t>produit, ajouter</w:t>
      </w:r>
      <w:r w:rsidR="6BB6CE67">
        <w:rPr/>
        <w:t xml:space="preserve"> un paramètre (</w:t>
      </w:r>
      <w:r w:rsidR="6BB6CE67">
        <w:rPr/>
        <w:t>toggle</w:t>
      </w:r>
      <w:r w:rsidR="6BB6CE67">
        <w:rPr/>
        <w:t xml:space="preserve">) produit “Application de plan d'échantillonnage” </w:t>
      </w:r>
    </w:p>
    <w:p w:rsidRPr="00A84BEB" w:rsidR="00884AFA" w:rsidP="0A50A4BF" w:rsidRDefault="00884AFA" w14:paraId="78FCE465" w14:textId="4F191112">
      <w:pPr>
        <w:pStyle w:val="Normal"/>
        <w:jc w:val="center"/>
      </w:pPr>
      <w:r w:rsidR="7D879F91">
        <w:drawing>
          <wp:inline wp14:editId="77FE3DA2" wp14:anchorId="73C82BBF">
            <wp:extent cx="4962525" cy="2542781"/>
            <wp:effectExtent l="0" t="0" r="0" b="0"/>
            <wp:docPr id="45578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78794" name=""/>
                    <pic:cNvPicPr/>
                  </pic:nvPicPr>
                  <pic:blipFill>
                    <a:blip xmlns:r="http://schemas.openxmlformats.org/officeDocument/2006/relationships" r:embed="rId902036957">
                      <a:extLst>
                        <a:ext uri="{28A0092B-C50C-407E-A947-70E740481C1C}">
                          <a14:useLocalDpi xmlns:a14="http://schemas.microsoft.com/office/drawing/2010/main"/>
                        </a:ext>
                      </a:extLst>
                    </a:blip>
                    <a:stretch>
                      <a:fillRect/>
                    </a:stretch>
                  </pic:blipFill>
                  <pic:spPr>
                    <a:xfrm rot="0">
                      <a:off x="0" y="0"/>
                      <a:ext cx="4962525" cy="2542781"/>
                    </a:xfrm>
                    <a:prstGeom prst="rect">
                      <a:avLst/>
                    </a:prstGeom>
                  </pic:spPr>
                </pic:pic>
              </a:graphicData>
            </a:graphic>
          </wp:inline>
        </w:drawing>
      </w:r>
    </w:p>
    <w:p w:rsidRPr="00A84BEB" w:rsidR="00884AFA" w:rsidP="0A50A4BF" w:rsidRDefault="00884AFA" w14:paraId="4C61A155" w14:textId="3F3E5D93">
      <w:pPr>
        <w:pStyle w:val="Paragraphedeliste"/>
        <w:numPr>
          <w:ilvl w:val="0"/>
          <w:numId w:val="45"/>
        </w:numPr>
        <w:jc w:val="left"/>
        <w:rPr>
          <w:rFonts w:ascii="Calibri Light" w:hAnsi="Calibri Light" w:eastAsia="ＭＳ 明朝" w:cs="Calibri Light"/>
          <w:noProof w:val="0"/>
          <w:sz w:val="24"/>
          <w:szCs w:val="24"/>
          <w:lang w:val="fr-FR"/>
        </w:rPr>
      </w:pPr>
      <w:r w:rsidR="6BB6CE67">
        <w:rPr/>
        <w:t>Lorsque le paramètre “Application de plan d'échantillonnage” est désactivé (=false</w:t>
      </w:r>
      <w:r w:rsidR="6BB6CE67">
        <w:rPr/>
        <w:t>)</w:t>
      </w:r>
      <w:r w:rsidR="69586C46">
        <w:rPr/>
        <w:t>:</w:t>
      </w:r>
      <w:r w:rsidR="69586C46">
        <w:rPr/>
        <w:t xml:space="preserve"> </w:t>
      </w:r>
      <w:r w:rsidR="6BB6CE67">
        <w:rPr/>
        <w:t xml:space="preserve">La taille d’échantillon est celle configuré dans la Template (saisie manuellement) et La décision (acceptation/refus/acceptation avec dérogation) est laissée à la validation du </w:t>
      </w:r>
      <w:r w:rsidRPr="0A50A4BF" w:rsidR="6BB6CE67">
        <w:rPr>
          <w:rFonts w:ascii="Calibri Light" w:hAnsi="Calibri Light" w:eastAsia="ＭＳ 明朝" w:cs="Calibri Light"/>
          <w:b w:val="1"/>
          <w:bCs w:val="1"/>
          <w:noProof w:val="0"/>
          <w:sz w:val="24"/>
          <w:szCs w:val="24"/>
          <w:lang w:val="fr-FR"/>
        </w:rPr>
        <w:t>qualiticien</w:t>
      </w:r>
      <w:r w:rsidRPr="0A50A4BF" w:rsidR="6BB6CE67">
        <w:rPr>
          <w:rFonts w:ascii="Calibri Light" w:hAnsi="Calibri Light" w:eastAsia="ＭＳ 明朝" w:cs="Calibri Light"/>
          <w:noProof w:val="0"/>
          <w:sz w:val="24"/>
          <w:szCs w:val="24"/>
          <w:lang w:val="fr-FR"/>
        </w:rPr>
        <w:t>.</w:t>
      </w:r>
    </w:p>
    <w:p w:rsidRPr="00A84BEB" w:rsidR="00884AFA" w:rsidP="0A50A4BF" w:rsidRDefault="00884AFA" w14:paraId="08E03759" w14:textId="21CA541D">
      <w:pPr>
        <w:pStyle w:val="Paragraphedeliste"/>
        <w:numPr>
          <w:ilvl w:val="0"/>
          <w:numId w:val="45"/>
        </w:numPr>
        <w:jc w:val="left"/>
        <w:rPr>
          <w:sz w:val="24"/>
          <w:szCs w:val="24"/>
        </w:rPr>
      </w:pPr>
      <w:r w:rsidR="6BB6CE67">
        <w:rPr/>
        <w:t>Lorsque le paramètre “Application de plan d'échantillonnage” est activé (=</w:t>
      </w:r>
      <w:r w:rsidR="6BB6CE67">
        <w:rPr/>
        <w:t>true</w:t>
      </w:r>
      <w:r w:rsidR="6BB6CE67">
        <w:rPr/>
        <w:t>)</w:t>
      </w:r>
      <w:r w:rsidR="45D1D134">
        <w:rPr/>
        <w:t>:</w:t>
      </w:r>
    </w:p>
    <w:p w:rsidRPr="00A84BEB" w:rsidR="00884AFA" w:rsidP="0A50A4BF" w:rsidRDefault="00884AFA" w14:paraId="085A24BB" w14:textId="48235702">
      <w:pPr>
        <w:pStyle w:val="Paragraphedeliste"/>
        <w:numPr>
          <w:ilvl w:val="0"/>
          <w:numId w:val="32"/>
        </w:numPr>
        <w:spacing w:before="240" w:beforeAutospacing="off" w:after="240" w:afterAutospacing="off"/>
        <w:rPr>
          <w:rFonts w:ascii="Calibri Light" w:hAnsi="Calibri Light" w:eastAsia="Calibri Light" w:cs="Calibri Light"/>
          <w:noProof w:val="0"/>
          <w:sz w:val="24"/>
          <w:szCs w:val="24"/>
          <w:lang w:val="fr-FR"/>
        </w:rPr>
      </w:pPr>
      <w:r w:rsidRPr="0A50A4BF" w:rsidR="6BB6CE67">
        <w:rPr>
          <w:rFonts w:ascii="Calibri Light" w:hAnsi="Calibri Light" w:eastAsia="Calibri Light" w:cs="Calibri Light"/>
          <w:noProof w:val="0"/>
          <w:sz w:val="24"/>
          <w:szCs w:val="24"/>
          <w:lang w:val="fr-FR"/>
        </w:rPr>
        <w:t xml:space="preserve">La taille d’échantillon est </w:t>
      </w:r>
      <w:r w:rsidRPr="0A50A4BF" w:rsidR="6BB6CE67">
        <w:rPr>
          <w:rFonts w:ascii="Calibri Light" w:hAnsi="Calibri Light" w:eastAsia="Calibri Light" w:cs="Calibri Light"/>
          <w:b w:val="1"/>
          <w:bCs w:val="1"/>
          <w:noProof w:val="0"/>
          <w:sz w:val="24"/>
          <w:szCs w:val="24"/>
          <w:lang w:val="fr-FR"/>
        </w:rPr>
        <w:t>calculée automatiquement</w:t>
      </w:r>
      <w:r w:rsidRPr="0A50A4BF" w:rsidR="6BB6CE67">
        <w:rPr>
          <w:rFonts w:ascii="Calibri Light" w:hAnsi="Calibri Light" w:eastAsia="Calibri Light" w:cs="Calibri Light"/>
          <w:noProof w:val="0"/>
          <w:sz w:val="24"/>
          <w:szCs w:val="24"/>
          <w:lang w:val="fr-FR"/>
        </w:rPr>
        <w:t xml:space="preserve"> et affichée directement dans la fiche de contrôle.</w:t>
      </w:r>
    </w:p>
    <w:p w:rsidRPr="00A84BEB" w:rsidR="00884AFA" w:rsidP="0A50A4BF" w:rsidRDefault="00884AFA" w14:paraId="21F59CE2" w14:textId="5F2A4E9F">
      <w:pPr>
        <w:pStyle w:val="Paragraphedeliste"/>
        <w:numPr>
          <w:ilvl w:val="0"/>
          <w:numId w:val="32"/>
        </w:numPr>
        <w:spacing w:before="240" w:beforeAutospacing="off" w:after="240" w:afterAutospacing="off"/>
        <w:rPr/>
      </w:pPr>
      <w:r w:rsidRPr="0A50A4BF" w:rsidR="6BB6CE67">
        <w:rPr>
          <w:rFonts w:ascii="Calibri Light" w:hAnsi="Calibri Light" w:eastAsia="Calibri Light" w:cs="Calibri Light"/>
          <w:noProof w:val="0"/>
          <w:sz w:val="24"/>
          <w:szCs w:val="24"/>
          <w:lang w:val="fr-FR"/>
        </w:rPr>
        <w:t xml:space="preserve">Les règles d’acceptation et de refus seront </w:t>
      </w:r>
      <w:r w:rsidRPr="0A50A4BF" w:rsidR="6BB6CE67">
        <w:rPr>
          <w:rFonts w:ascii="Calibri Light" w:hAnsi="Calibri Light" w:eastAsia="Calibri Light" w:cs="Calibri Light"/>
          <w:b w:val="1"/>
          <w:bCs w:val="1"/>
          <w:noProof w:val="0"/>
          <w:sz w:val="24"/>
          <w:szCs w:val="24"/>
          <w:lang w:val="fr-FR"/>
        </w:rPr>
        <w:t>appliquées automatiquement</w:t>
      </w:r>
      <w:r w:rsidRPr="0A50A4BF" w:rsidR="6BB6CE67">
        <w:rPr>
          <w:rFonts w:ascii="Calibri Light" w:hAnsi="Calibri Light" w:eastAsia="Calibri Light" w:cs="Calibri Light"/>
          <w:noProof w:val="0"/>
          <w:sz w:val="24"/>
          <w:szCs w:val="24"/>
          <w:lang w:val="fr-FR"/>
        </w:rPr>
        <w:t xml:space="preserve"> selon le plan d’échantillonnage.</w:t>
      </w:r>
    </w:p>
    <w:p w:rsidRPr="00A84BEB" w:rsidR="00884AFA" w:rsidP="0A50A4BF" w:rsidRDefault="00884AFA" w14:paraId="252574ED" w14:textId="50DB9A75">
      <w:pPr>
        <w:pStyle w:val="Titre3"/>
        <w:rPr/>
      </w:pPr>
      <w:r w:rsidR="48FEFFDE">
        <w:rPr/>
        <w:t>Règles</w:t>
      </w:r>
      <w:r w:rsidR="48FEFFDE">
        <w:rPr/>
        <w:t xml:space="preserve"> de Gestion</w:t>
      </w:r>
    </w:p>
    <w:tbl>
      <w:tblPr>
        <w:tblStyle w:val="Grilledutableau"/>
        <w:tblW w:w="0" w:type="auto"/>
        <w:tblLook w:val="04A0" w:firstRow="1" w:lastRow="0" w:firstColumn="1" w:lastColumn="0" w:noHBand="0" w:noVBand="1"/>
      </w:tblPr>
      <w:tblGrid>
        <w:gridCol w:w="873"/>
        <w:gridCol w:w="1279"/>
        <w:gridCol w:w="6904"/>
      </w:tblGrid>
      <w:tr w:rsidR="0A50A4BF" w:rsidTr="0A50A4BF" w14:paraId="273D036C">
        <w:trPr>
          <w:trHeight w:val="300"/>
        </w:trPr>
        <w:tc>
          <w:tcPr>
            <w:tcW w:w="873" w:type="dxa"/>
            <w:tcMar/>
          </w:tcPr>
          <w:p w:rsidR="0A50A4BF" w:rsidP="0A50A4BF" w:rsidRDefault="0A50A4BF" w14:paraId="561619AB">
            <w:pPr>
              <w:rPr>
                <w:b w:val="1"/>
                <w:bCs w:val="1"/>
              </w:rPr>
            </w:pPr>
            <w:r w:rsidRPr="0A50A4BF" w:rsidR="0A50A4BF">
              <w:rPr>
                <w:b w:val="1"/>
                <w:bCs w:val="1"/>
              </w:rPr>
              <w:t>ID</w:t>
            </w:r>
          </w:p>
        </w:tc>
        <w:tc>
          <w:tcPr>
            <w:tcW w:w="1279" w:type="dxa"/>
            <w:tcMar/>
          </w:tcPr>
          <w:p w:rsidR="0A50A4BF" w:rsidP="0A50A4BF" w:rsidRDefault="0A50A4BF" w14:paraId="1227BFA2">
            <w:pPr>
              <w:rPr>
                <w:b w:val="1"/>
                <w:bCs w:val="1"/>
              </w:rPr>
            </w:pPr>
            <w:r w:rsidRPr="0A50A4BF" w:rsidR="0A50A4BF">
              <w:rPr>
                <w:b w:val="1"/>
                <w:bCs w:val="1"/>
              </w:rPr>
              <w:t>Type</w:t>
            </w:r>
          </w:p>
        </w:tc>
        <w:tc>
          <w:tcPr>
            <w:tcW w:w="6904" w:type="dxa"/>
            <w:tcMar/>
          </w:tcPr>
          <w:p w:rsidR="0A50A4BF" w:rsidP="0A50A4BF" w:rsidRDefault="0A50A4BF" w14:paraId="7BDDBF15">
            <w:pPr>
              <w:rPr>
                <w:b w:val="1"/>
                <w:bCs w:val="1"/>
              </w:rPr>
            </w:pPr>
            <w:r w:rsidRPr="0A50A4BF" w:rsidR="0A50A4BF">
              <w:rPr>
                <w:b w:val="1"/>
                <w:bCs w:val="1"/>
              </w:rPr>
              <w:t>Description</w:t>
            </w:r>
          </w:p>
        </w:tc>
      </w:tr>
      <w:tr w:rsidR="0A50A4BF" w:rsidTr="0A50A4BF" w14:paraId="13047E72">
        <w:trPr>
          <w:trHeight w:val="300"/>
        </w:trPr>
        <w:tc>
          <w:tcPr>
            <w:tcW w:w="873" w:type="dxa"/>
            <w:tcMar/>
          </w:tcPr>
          <w:p w:rsidR="0A50A4BF" w:rsidRDefault="0A50A4BF" w14:paraId="3E9D1955">
            <w:r w:rsidR="0A50A4BF">
              <w:rPr/>
              <w:t>ID.R</w:t>
            </w:r>
            <w:r w:rsidR="0A50A4BF">
              <w:rPr/>
              <w:t>01</w:t>
            </w:r>
          </w:p>
        </w:tc>
        <w:tc>
          <w:tcPr>
            <w:tcW w:w="1279" w:type="dxa"/>
            <w:tcMar/>
          </w:tcPr>
          <w:p w:rsidR="0A50A4BF" w:rsidRDefault="0A50A4BF" w14:paraId="49858DC0" w14:textId="4CA68198">
            <w:r w:rsidR="0A50A4BF">
              <w:rPr/>
              <w:t>Nouveauté</w:t>
            </w:r>
          </w:p>
        </w:tc>
        <w:tc>
          <w:tcPr>
            <w:tcW w:w="6904" w:type="dxa"/>
            <w:tcMar/>
          </w:tcPr>
          <w:p w:rsidR="1B964406" w:rsidP="0A50A4BF" w:rsidRDefault="1B964406" w14:paraId="57443852" w14:textId="275BAEA6">
            <w:pPr>
              <w:pStyle w:val="Normal"/>
            </w:pPr>
            <w:r w:rsidR="1B964406">
              <w:rPr/>
              <w:t>Lorsque le paramètre « Application de plan d’échantillonnage » est activé (=true), les paramètres de plan d’échantillonnage (type de plan, niveau d’inspection, AQL) sont pris en compte automatiquement dans la fiche de contrôle. La taille d’échantillon est calculée et affichée automatiquement.</w:t>
            </w:r>
          </w:p>
        </w:tc>
      </w:tr>
      <w:tr w:rsidR="0A50A4BF" w:rsidTr="0A50A4BF" w14:paraId="05118543">
        <w:trPr>
          <w:trHeight w:val="300"/>
        </w:trPr>
        <w:tc>
          <w:tcPr>
            <w:tcW w:w="873" w:type="dxa"/>
            <w:tcMar/>
          </w:tcPr>
          <w:p w:rsidR="0A50A4BF" w:rsidRDefault="0A50A4BF" w14:paraId="722DB642">
            <w:r w:rsidR="0A50A4BF">
              <w:rPr/>
              <w:t>ID.</w:t>
            </w:r>
            <w:r w:rsidR="0A50A4BF">
              <w:rPr/>
              <w:t>R</w:t>
            </w:r>
            <w:r w:rsidR="0A50A4BF">
              <w:rPr/>
              <w:t>02</w:t>
            </w:r>
          </w:p>
        </w:tc>
        <w:tc>
          <w:tcPr>
            <w:tcW w:w="1279" w:type="dxa"/>
            <w:tcMar/>
          </w:tcPr>
          <w:p w:rsidR="0A50A4BF" w:rsidRDefault="0A50A4BF" w14:paraId="7B86F2FB" w14:textId="1BAB1974">
            <w:r w:rsidR="0A50A4BF">
              <w:rPr/>
              <w:t>Nouveauté</w:t>
            </w:r>
          </w:p>
        </w:tc>
        <w:tc>
          <w:tcPr>
            <w:tcW w:w="6904" w:type="dxa"/>
            <w:tcMar/>
          </w:tcPr>
          <w:p w:rsidR="7AE80228" w:rsidRDefault="7AE80228" w14:paraId="322DBAAD" w14:textId="6277741F">
            <w:r w:rsidR="7AE80228">
              <w:rPr/>
              <w:t>Lorsque le paramètre « Application de plan d’échantillonnage » est désactivé (=false), la taille d’échantillon est saisie manuellement selon la configuration de la template de contrôle, et la décision finale (acceptation/refus/dérogation) est laissée à la validation du qualiticien.</w:t>
            </w:r>
          </w:p>
        </w:tc>
      </w:tr>
      <w:tr w:rsidR="0A50A4BF" w:rsidTr="0A50A4BF" w14:paraId="24D0CF9A">
        <w:trPr>
          <w:trHeight w:val="300"/>
        </w:trPr>
        <w:tc>
          <w:tcPr>
            <w:tcW w:w="873" w:type="dxa"/>
            <w:tcMar/>
          </w:tcPr>
          <w:p w:rsidR="0A50A4BF" w:rsidRDefault="0A50A4BF" w14:paraId="704673BE" w14:textId="0D646BE5">
            <w:r w:rsidR="0A50A4BF">
              <w:rPr/>
              <w:t>ID.R</w:t>
            </w:r>
            <w:r w:rsidR="0A50A4BF">
              <w:rPr/>
              <w:t>0</w:t>
            </w:r>
            <w:r w:rsidR="0A50A4BF">
              <w:rPr/>
              <w:t>3</w:t>
            </w:r>
          </w:p>
        </w:tc>
        <w:tc>
          <w:tcPr>
            <w:tcW w:w="1279" w:type="dxa"/>
            <w:tcMar/>
          </w:tcPr>
          <w:p w:rsidR="0A50A4BF" w:rsidRDefault="0A50A4BF" w14:paraId="52C32710" w14:textId="0FBCE05A">
            <w:r w:rsidR="0A50A4BF">
              <w:rPr/>
              <w:t>Nouveauté</w:t>
            </w:r>
          </w:p>
        </w:tc>
        <w:tc>
          <w:tcPr>
            <w:tcW w:w="6904" w:type="dxa"/>
            <w:tcMar/>
          </w:tcPr>
          <w:p w:rsidR="0304D3A2" w:rsidRDefault="0304D3A2" w14:paraId="6411687B" w14:textId="222B7F27">
            <w:r w:rsidR="0304D3A2">
              <w:rPr/>
              <w:t>La modification du paramètre « Application de plan d’échantillonnage » sur un produit n’impacte pas rétroactivement les fiches de contrôle déjà créées.</w:t>
            </w:r>
          </w:p>
        </w:tc>
      </w:tr>
      <w:tr w:rsidR="0A50A4BF" w:rsidTr="0A50A4BF" w14:paraId="309E2583">
        <w:trPr>
          <w:trHeight w:val="300"/>
        </w:trPr>
        <w:tc>
          <w:tcPr>
            <w:tcW w:w="873" w:type="dxa"/>
            <w:tcMar/>
          </w:tcPr>
          <w:p w:rsidR="0A50A4BF" w:rsidRDefault="0A50A4BF" w14:paraId="7CFA5103" w14:textId="642C3CF5">
            <w:r w:rsidR="0A50A4BF">
              <w:rPr/>
              <w:t>ID.R0</w:t>
            </w:r>
            <w:r w:rsidR="2E961851">
              <w:rPr/>
              <w:t>4</w:t>
            </w:r>
          </w:p>
        </w:tc>
        <w:tc>
          <w:tcPr>
            <w:tcW w:w="1279" w:type="dxa"/>
            <w:tcMar/>
          </w:tcPr>
          <w:p w:rsidR="0A50A4BF" w:rsidRDefault="0A50A4BF" w14:paraId="3DE42D3F" w14:textId="0FBCE05A">
            <w:r w:rsidR="0A50A4BF">
              <w:rPr/>
              <w:t>Nouveauté</w:t>
            </w:r>
          </w:p>
        </w:tc>
        <w:tc>
          <w:tcPr>
            <w:tcW w:w="6904" w:type="dxa"/>
            <w:tcMar/>
          </w:tcPr>
          <w:p w:rsidR="0304D3A2" w:rsidP="0A50A4BF" w:rsidRDefault="0304D3A2" w14:paraId="07A1AC1C" w14:textId="528C67FB">
            <w:pPr>
              <w:pStyle w:val="Normal"/>
            </w:pPr>
            <w:r w:rsidR="0304D3A2">
              <w:rPr/>
              <w:t>Le calcul automatique de la taille d’échantillon ne s’exécute que si tous les paramètres nécessaires (type de plan, niveau d’inspection, AQL, taille de lot) sont correctement définis pour le produit.</w:t>
            </w:r>
          </w:p>
        </w:tc>
      </w:tr>
      <w:tr w:rsidR="0A50A4BF" w:rsidTr="0A50A4BF" w14:paraId="7AEECE87">
        <w:trPr>
          <w:trHeight w:val="300"/>
        </w:trPr>
        <w:tc>
          <w:tcPr>
            <w:tcW w:w="873" w:type="dxa"/>
            <w:tcMar/>
          </w:tcPr>
          <w:p w:rsidR="0A50A4BF" w:rsidRDefault="0A50A4BF" w14:paraId="1525330F" w14:textId="06878951">
            <w:r w:rsidR="0A50A4BF">
              <w:rPr/>
              <w:t>ID.R</w:t>
            </w:r>
            <w:r w:rsidR="0A50A4BF">
              <w:rPr/>
              <w:t>0</w:t>
            </w:r>
            <w:r w:rsidR="58FB7218">
              <w:rPr/>
              <w:t>5</w:t>
            </w:r>
          </w:p>
        </w:tc>
        <w:tc>
          <w:tcPr>
            <w:tcW w:w="1279" w:type="dxa"/>
            <w:tcMar/>
          </w:tcPr>
          <w:p w:rsidR="0A50A4BF" w:rsidRDefault="0A50A4BF" w14:paraId="1F8FA5AD" w14:textId="0FBCE05A">
            <w:r w:rsidR="0A50A4BF">
              <w:rPr/>
              <w:t>Nouveauté</w:t>
            </w:r>
          </w:p>
        </w:tc>
        <w:tc>
          <w:tcPr>
            <w:tcW w:w="6904" w:type="dxa"/>
            <w:tcMar/>
          </w:tcPr>
          <w:p w:rsidR="0304D3A2" w:rsidP="0A50A4BF" w:rsidRDefault="0304D3A2" w14:paraId="4D0BF454" w14:textId="2685EA44">
            <w:pPr>
              <w:pStyle w:val="Normal"/>
            </w:pPr>
            <w:r w:rsidR="0304D3A2">
              <w:rPr/>
              <w:t>En cas d’absence d’un paramètre de plan d’échantillonnage pour un produit dont le toggle est activé, le système doit afficher un message d’erreur clair et empêcher la validation de la fiche de contrôle.</w:t>
            </w:r>
          </w:p>
        </w:tc>
      </w:tr>
      <w:tr w:rsidR="0A50A4BF" w:rsidTr="0A50A4BF" w14:paraId="6C4090FB">
        <w:trPr>
          <w:trHeight w:val="300"/>
        </w:trPr>
        <w:tc>
          <w:tcPr>
            <w:tcW w:w="873" w:type="dxa"/>
            <w:tcMar/>
          </w:tcPr>
          <w:p w:rsidR="0A50A4BF" w:rsidRDefault="0A50A4BF" w14:paraId="073FFB2B" w14:textId="14DE200B">
            <w:r w:rsidR="0A50A4BF">
              <w:rPr/>
              <w:t>ID.R</w:t>
            </w:r>
            <w:r w:rsidR="0A50A4BF">
              <w:rPr/>
              <w:t>0</w:t>
            </w:r>
            <w:r w:rsidR="0679F5E6">
              <w:rPr/>
              <w:t>6</w:t>
            </w:r>
          </w:p>
        </w:tc>
        <w:tc>
          <w:tcPr>
            <w:tcW w:w="1279" w:type="dxa"/>
            <w:tcMar/>
          </w:tcPr>
          <w:p w:rsidR="0A50A4BF" w:rsidRDefault="0A50A4BF" w14:paraId="214351DE" w14:textId="0FBCE05A">
            <w:r w:rsidR="0A50A4BF">
              <w:rPr/>
              <w:t>Nouveauté</w:t>
            </w:r>
          </w:p>
        </w:tc>
        <w:tc>
          <w:tcPr>
            <w:tcW w:w="6904" w:type="dxa"/>
            <w:tcMar/>
          </w:tcPr>
          <w:p w:rsidR="0304D3A2" w:rsidP="0A50A4BF" w:rsidRDefault="0304D3A2" w14:paraId="0ED7BB4F" w14:textId="6C68FCB5">
            <w:pPr>
              <w:pStyle w:val="Normal"/>
            </w:pPr>
            <w:r w:rsidR="0304D3A2">
              <w:rPr/>
              <w:t>Le paramètre « Application de plan d’échantillonnage » est par défaut désactivé lors de la création d’un nouveau produit.</w:t>
            </w:r>
          </w:p>
        </w:tc>
      </w:tr>
    </w:tbl>
    <w:p w:rsidRPr="00A84BEB" w:rsidR="00884AFA" w:rsidP="0A50A4BF" w:rsidRDefault="00884AFA" w14:textId="77777777" w14:paraId="554721C2">
      <w:pPr>
        <w:pStyle w:val="Titre3"/>
        <w:rPr/>
      </w:pPr>
      <w:r w:rsidR="148A2F44">
        <w:rPr/>
        <w:t>Scénarii de Test</w:t>
      </w:r>
    </w:p>
    <w:tbl>
      <w:tblPr>
        <w:tblStyle w:val="Grilledutableau"/>
        <w:tblW w:w="0" w:type="auto"/>
        <w:tblLook w:val="04A0" w:firstRow="1" w:lastRow="0" w:firstColumn="1" w:lastColumn="0" w:noHBand="0" w:noVBand="1"/>
      </w:tblPr>
      <w:tblGrid>
        <w:gridCol w:w="872"/>
        <w:gridCol w:w="1443"/>
        <w:gridCol w:w="6741"/>
      </w:tblGrid>
      <w:tr w:rsidR="0A50A4BF" w:rsidTr="0A50A4BF" w14:paraId="3F117D6A">
        <w:trPr>
          <w:trHeight w:val="300"/>
        </w:trPr>
        <w:tc>
          <w:tcPr>
            <w:tcW w:w="872" w:type="dxa"/>
            <w:tcMar/>
          </w:tcPr>
          <w:p w:rsidR="0A50A4BF" w:rsidP="0A50A4BF" w:rsidRDefault="0A50A4BF" w14:paraId="4573DC73">
            <w:pPr>
              <w:rPr>
                <w:b w:val="1"/>
                <w:bCs w:val="1"/>
              </w:rPr>
            </w:pPr>
            <w:r w:rsidRPr="0A50A4BF" w:rsidR="0A50A4BF">
              <w:rPr>
                <w:b w:val="1"/>
                <w:bCs w:val="1"/>
              </w:rPr>
              <w:t>ID</w:t>
            </w:r>
          </w:p>
        </w:tc>
        <w:tc>
          <w:tcPr>
            <w:tcW w:w="1443" w:type="dxa"/>
            <w:tcMar/>
          </w:tcPr>
          <w:p w:rsidR="0A50A4BF" w:rsidP="0A50A4BF" w:rsidRDefault="0A50A4BF" w14:paraId="4C25FBF8">
            <w:pPr>
              <w:rPr>
                <w:b w:val="1"/>
                <w:bCs w:val="1"/>
              </w:rPr>
            </w:pPr>
            <w:r w:rsidRPr="0A50A4BF" w:rsidR="0A50A4BF">
              <w:rPr>
                <w:b w:val="1"/>
                <w:bCs w:val="1"/>
              </w:rPr>
              <w:t>Type</w:t>
            </w:r>
          </w:p>
        </w:tc>
        <w:tc>
          <w:tcPr>
            <w:tcW w:w="6741" w:type="dxa"/>
            <w:tcMar/>
          </w:tcPr>
          <w:p w:rsidR="0A50A4BF" w:rsidP="0A50A4BF" w:rsidRDefault="0A50A4BF" w14:paraId="495DEA94">
            <w:pPr>
              <w:rPr>
                <w:b w:val="1"/>
                <w:bCs w:val="1"/>
              </w:rPr>
            </w:pPr>
            <w:r w:rsidRPr="0A50A4BF" w:rsidR="0A50A4BF">
              <w:rPr>
                <w:b w:val="1"/>
                <w:bCs w:val="1"/>
              </w:rPr>
              <w:t>Description</w:t>
            </w:r>
          </w:p>
        </w:tc>
      </w:tr>
      <w:tr w:rsidR="0A50A4BF" w:rsidTr="0A50A4BF" w14:paraId="4A8D778D">
        <w:trPr>
          <w:trHeight w:val="300"/>
        </w:trPr>
        <w:tc>
          <w:tcPr>
            <w:tcW w:w="872" w:type="dxa"/>
            <w:tcMar/>
          </w:tcPr>
          <w:p w:rsidR="0A50A4BF" w:rsidRDefault="0A50A4BF" w14:paraId="1BEE0C31">
            <w:r w:rsidR="0A50A4BF">
              <w:rPr/>
              <w:t>ID.T</w:t>
            </w:r>
            <w:r w:rsidR="0A50A4BF">
              <w:rPr/>
              <w:t>01</w:t>
            </w:r>
          </w:p>
        </w:tc>
        <w:tc>
          <w:tcPr>
            <w:tcW w:w="1443" w:type="dxa"/>
            <w:tcMar/>
          </w:tcPr>
          <w:p w:rsidR="0A50A4BF" w:rsidRDefault="0A50A4BF" w14:paraId="0A0F4EFE" w14:textId="55F4523F">
            <w:r w:rsidR="0A50A4BF">
              <w:rPr/>
              <w:t>Nouveauté</w:t>
            </w:r>
          </w:p>
        </w:tc>
        <w:tc>
          <w:tcPr>
            <w:tcW w:w="6741" w:type="dxa"/>
            <w:tcMar/>
          </w:tcPr>
          <w:p w:rsidR="591435D7" w:rsidP="0A50A4BF" w:rsidRDefault="591435D7" w14:paraId="4BA6CEAF" w14:textId="564045FD">
            <w:pPr>
              <w:pStyle w:val="Normal"/>
              <w:suppressLineNumbers w:val="0"/>
              <w:bidi w:val="0"/>
              <w:spacing w:before="0" w:beforeAutospacing="off" w:after="0" w:afterAutospacing="off" w:line="276" w:lineRule="auto"/>
              <w:ind w:left="0" w:right="0"/>
              <w:jc w:val="both"/>
            </w:pPr>
            <w:r w:rsidR="591435D7">
              <w:rPr/>
              <w:t>Vérifier que lorsque le paramètre « Application de plan d’échantillonnage » est activé pour un produit disposant de paramètres complets (type de plan, niveau d’inspection, AQL, taille de lot), la taille d’échantillon est calculée automatiquement et affichée dans la fiche de contrôle.</w:t>
            </w:r>
          </w:p>
        </w:tc>
      </w:tr>
      <w:tr w:rsidR="0A50A4BF" w:rsidTr="0A50A4BF" w14:paraId="30618E1F">
        <w:trPr>
          <w:trHeight w:val="300"/>
        </w:trPr>
        <w:tc>
          <w:tcPr>
            <w:tcW w:w="872" w:type="dxa"/>
            <w:tcMar/>
          </w:tcPr>
          <w:p w:rsidR="0A50A4BF" w:rsidRDefault="0A50A4BF" w14:paraId="4937CC74" w14:textId="5EF6632F">
            <w:r w:rsidR="0A50A4BF">
              <w:rPr/>
              <w:t>ID.T0</w:t>
            </w:r>
            <w:r w:rsidR="0A50A4BF">
              <w:rPr/>
              <w:t>2</w:t>
            </w:r>
          </w:p>
        </w:tc>
        <w:tc>
          <w:tcPr>
            <w:tcW w:w="1443" w:type="dxa"/>
            <w:tcMar/>
          </w:tcPr>
          <w:p w:rsidR="0A50A4BF" w:rsidRDefault="0A50A4BF" w14:paraId="23D33F51" w14:textId="55F4523F">
            <w:r w:rsidR="0A50A4BF">
              <w:rPr/>
              <w:t>Nouveauté</w:t>
            </w:r>
          </w:p>
        </w:tc>
        <w:tc>
          <w:tcPr>
            <w:tcW w:w="6741" w:type="dxa"/>
            <w:tcMar/>
          </w:tcPr>
          <w:p w:rsidR="2C4EA243" w:rsidP="0A50A4BF" w:rsidRDefault="2C4EA243" w14:paraId="016202E3" w14:textId="2FE6B2F7">
            <w:pPr>
              <w:pStyle w:val="Normal"/>
            </w:pPr>
            <w:r w:rsidRPr="0A50A4BF" w:rsidR="2C4EA243">
              <w:rPr>
                <w:rFonts w:ascii="Calibri Light" w:hAnsi="Calibri Light" w:eastAsia="Calibri Light" w:cs="Calibri Light"/>
                <w:noProof w:val="0"/>
                <w:sz w:val="24"/>
                <w:szCs w:val="24"/>
                <w:lang w:val="fr-FR"/>
              </w:rPr>
              <w:t xml:space="preserve">Vérifier que lorsque le paramètre est </w:t>
            </w:r>
            <w:r w:rsidRPr="0A50A4BF" w:rsidR="2C4EA243">
              <w:rPr>
                <w:rFonts w:ascii="Calibri Light" w:hAnsi="Calibri Light" w:eastAsia="Calibri Light" w:cs="Calibri Light"/>
                <w:b w:val="1"/>
                <w:bCs w:val="1"/>
                <w:noProof w:val="0"/>
                <w:sz w:val="24"/>
                <w:szCs w:val="24"/>
                <w:lang w:val="fr-FR"/>
              </w:rPr>
              <w:t>désactivé</w:t>
            </w:r>
            <w:r w:rsidRPr="0A50A4BF" w:rsidR="2C4EA243">
              <w:rPr>
                <w:rFonts w:ascii="Calibri Light" w:hAnsi="Calibri Light" w:eastAsia="Calibri Light" w:cs="Calibri Light"/>
                <w:noProof w:val="0"/>
                <w:sz w:val="24"/>
                <w:szCs w:val="24"/>
                <w:lang w:val="fr-FR"/>
              </w:rPr>
              <w:t xml:space="preserve">, la </w:t>
            </w:r>
            <w:r w:rsidRPr="0A50A4BF" w:rsidR="2C4EA243">
              <w:rPr>
                <w:rFonts w:ascii="Calibri Light" w:hAnsi="Calibri Light" w:eastAsia="Calibri Light" w:cs="Calibri Light"/>
                <w:b w:val="1"/>
                <w:bCs w:val="1"/>
                <w:noProof w:val="0"/>
                <w:sz w:val="24"/>
                <w:szCs w:val="24"/>
                <w:lang w:val="fr-FR"/>
              </w:rPr>
              <w:t>taille d’échantillon est saisie manuellement</w:t>
            </w:r>
            <w:r w:rsidRPr="0A50A4BF" w:rsidR="2C4EA243">
              <w:rPr>
                <w:rFonts w:ascii="Calibri Light" w:hAnsi="Calibri Light" w:eastAsia="Calibri Light" w:cs="Calibri Light"/>
                <w:noProof w:val="0"/>
                <w:sz w:val="24"/>
                <w:szCs w:val="24"/>
                <w:lang w:val="fr-FR"/>
              </w:rPr>
              <w:t xml:space="preserve"> selon la configuration de la template.</w:t>
            </w:r>
          </w:p>
        </w:tc>
      </w:tr>
      <w:tr w:rsidR="0A50A4BF" w:rsidTr="0A50A4BF" w14:paraId="497D9818">
        <w:trPr>
          <w:trHeight w:val="300"/>
        </w:trPr>
        <w:tc>
          <w:tcPr>
            <w:tcW w:w="872" w:type="dxa"/>
            <w:tcMar/>
          </w:tcPr>
          <w:p w:rsidR="0A50A4BF" w:rsidRDefault="0A50A4BF" w14:paraId="62B1F232" w14:textId="20A64CCA">
            <w:r w:rsidR="0A50A4BF">
              <w:rPr/>
              <w:t>ID.T0</w:t>
            </w:r>
            <w:r w:rsidR="0A50A4BF">
              <w:rPr/>
              <w:t>3</w:t>
            </w:r>
          </w:p>
        </w:tc>
        <w:tc>
          <w:tcPr>
            <w:tcW w:w="1443" w:type="dxa"/>
            <w:tcMar/>
          </w:tcPr>
          <w:p w:rsidR="0A50A4BF" w:rsidRDefault="0A50A4BF" w14:paraId="29651041" w14:textId="55F4523F">
            <w:r w:rsidR="0A50A4BF">
              <w:rPr/>
              <w:t>Nouveauté</w:t>
            </w:r>
          </w:p>
        </w:tc>
        <w:tc>
          <w:tcPr>
            <w:tcW w:w="6741" w:type="dxa"/>
            <w:tcMar/>
          </w:tcPr>
          <w:p w:rsidR="1EDC2C53" w:rsidP="0A50A4BF" w:rsidRDefault="1EDC2C53" w14:paraId="3C4CB3F2" w14:textId="3EA500CA">
            <w:pPr>
              <w:pStyle w:val="Normal"/>
            </w:pPr>
            <w:r w:rsidRPr="0A50A4BF" w:rsidR="1EDC2C53">
              <w:rPr>
                <w:rFonts w:ascii="Calibri Light" w:hAnsi="Calibri Light" w:eastAsia="Calibri Light" w:cs="Calibri Light"/>
                <w:noProof w:val="0"/>
                <w:sz w:val="24"/>
                <w:szCs w:val="24"/>
                <w:lang w:val="fr-FR"/>
              </w:rPr>
              <w:t xml:space="preserve">Vérifier que lorsque le paramètre est </w:t>
            </w:r>
            <w:r w:rsidRPr="0A50A4BF" w:rsidR="1EDC2C53">
              <w:rPr>
                <w:rFonts w:ascii="Calibri Light" w:hAnsi="Calibri Light" w:eastAsia="Calibri Light" w:cs="Calibri Light"/>
                <w:b w:val="1"/>
                <w:bCs w:val="1"/>
                <w:noProof w:val="0"/>
                <w:sz w:val="24"/>
                <w:szCs w:val="24"/>
                <w:lang w:val="fr-FR"/>
              </w:rPr>
              <w:t>activé</w:t>
            </w:r>
            <w:r w:rsidRPr="0A50A4BF" w:rsidR="1EDC2C53">
              <w:rPr>
                <w:rFonts w:ascii="Calibri Light" w:hAnsi="Calibri Light" w:eastAsia="Calibri Light" w:cs="Calibri Light"/>
                <w:noProof w:val="0"/>
                <w:sz w:val="24"/>
                <w:szCs w:val="24"/>
                <w:lang w:val="fr-FR"/>
              </w:rPr>
              <w:t xml:space="preserve"> alors qu’un ou plusieurs paramètres du plan d’échantillonnage (AQL, niveau, type de plan) </w:t>
            </w:r>
            <w:r w:rsidRPr="0A50A4BF" w:rsidR="1EDC2C53">
              <w:rPr>
                <w:rFonts w:ascii="Calibri Light" w:hAnsi="Calibri Light" w:eastAsia="Calibri Light" w:cs="Calibri Light"/>
                <w:b w:val="1"/>
                <w:bCs w:val="1"/>
                <w:noProof w:val="0"/>
                <w:sz w:val="24"/>
                <w:szCs w:val="24"/>
                <w:lang w:val="fr-FR"/>
              </w:rPr>
              <w:t>ne sont pas définis</w:t>
            </w:r>
            <w:r w:rsidRPr="0A50A4BF" w:rsidR="1EDC2C53">
              <w:rPr>
                <w:rFonts w:ascii="Calibri Light" w:hAnsi="Calibri Light" w:eastAsia="Calibri Light" w:cs="Calibri Light"/>
                <w:noProof w:val="0"/>
                <w:sz w:val="24"/>
                <w:szCs w:val="24"/>
                <w:lang w:val="fr-FR"/>
              </w:rPr>
              <w:t>, le système empêche le calcul.</w:t>
            </w:r>
          </w:p>
        </w:tc>
      </w:tr>
      <w:tr w:rsidR="0A50A4BF" w:rsidTr="0A50A4BF" w14:paraId="71B9EE15">
        <w:trPr>
          <w:trHeight w:val="300"/>
        </w:trPr>
        <w:tc>
          <w:tcPr>
            <w:tcW w:w="872" w:type="dxa"/>
            <w:tcMar/>
          </w:tcPr>
          <w:p w:rsidR="0A50A4BF" w:rsidRDefault="0A50A4BF" w14:paraId="0B7862E4" w14:textId="3940A9D6">
            <w:r w:rsidR="0A50A4BF">
              <w:rPr/>
              <w:t>ID.T0</w:t>
            </w:r>
            <w:r w:rsidR="1781AB2E">
              <w:rPr/>
              <w:t>4</w:t>
            </w:r>
          </w:p>
        </w:tc>
        <w:tc>
          <w:tcPr>
            <w:tcW w:w="1443" w:type="dxa"/>
            <w:tcMar/>
          </w:tcPr>
          <w:p w:rsidR="0A50A4BF" w:rsidRDefault="0A50A4BF" w14:paraId="564BA343" w14:textId="55F4523F">
            <w:r w:rsidR="0A50A4BF">
              <w:rPr/>
              <w:t>Nouveauté</w:t>
            </w:r>
          </w:p>
        </w:tc>
        <w:tc>
          <w:tcPr>
            <w:tcW w:w="6741" w:type="dxa"/>
            <w:tcMar/>
          </w:tcPr>
          <w:p w:rsidR="1EDC2C53" w:rsidP="0A50A4BF" w:rsidRDefault="1EDC2C53" w14:paraId="69971E10" w14:textId="0152D093">
            <w:pPr>
              <w:pStyle w:val="Normal"/>
            </w:pPr>
            <w:r w:rsidRPr="0A50A4BF" w:rsidR="1EDC2C53">
              <w:rPr>
                <w:rFonts w:ascii="Calibri Light" w:hAnsi="Calibri Light" w:eastAsia="Calibri Light" w:cs="Calibri Light"/>
                <w:noProof w:val="0"/>
                <w:sz w:val="24"/>
                <w:szCs w:val="24"/>
                <w:lang w:val="fr-FR"/>
              </w:rPr>
              <w:t xml:space="preserve">Vérifier que lorsque le paramètre est </w:t>
            </w:r>
            <w:r w:rsidRPr="0A50A4BF" w:rsidR="1EDC2C53">
              <w:rPr>
                <w:rFonts w:ascii="Calibri Light" w:hAnsi="Calibri Light" w:eastAsia="Calibri Light" w:cs="Calibri Light"/>
                <w:b w:val="1"/>
                <w:bCs w:val="1"/>
                <w:noProof w:val="0"/>
                <w:sz w:val="24"/>
                <w:szCs w:val="24"/>
                <w:lang w:val="fr-FR"/>
              </w:rPr>
              <w:t>modifié (activé/désactivé)</w:t>
            </w:r>
            <w:r w:rsidRPr="0A50A4BF" w:rsidR="1EDC2C53">
              <w:rPr>
                <w:rFonts w:ascii="Calibri Light" w:hAnsi="Calibri Light" w:eastAsia="Calibri Light" w:cs="Calibri Light"/>
                <w:noProof w:val="0"/>
                <w:sz w:val="24"/>
                <w:szCs w:val="24"/>
                <w:lang w:val="fr-FR"/>
              </w:rPr>
              <w:t xml:space="preserve"> après la création de fiches de contrôle existantes, ces fiches </w:t>
            </w:r>
            <w:r w:rsidRPr="0A50A4BF" w:rsidR="1EDC2C53">
              <w:rPr>
                <w:rFonts w:ascii="Calibri Light" w:hAnsi="Calibri Light" w:eastAsia="Calibri Light" w:cs="Calibri Light"/>
                <w:b w:val="1"/>
                <w:bCs w:val="1"/>
                <w:noProof w:val="0"/>
                <w:sz w:val="24"/>
                <w:szCs w:val="24"/>
                <w:lang w:val="fr-FR"/>
              </w:rPr>
              <w:t>ne sont pas impactées rétroactivement</w:t>
            </w:r>
            <w:r w:rsidRPr="0A50A4BF" w:rsidR="1EDC2C53">
              <w:rPr>
                <w:rFonts w:ascii="Calibri Light" w:hAnsi="Calibri Light" w:eastAsia="Calibri Light" w:cs="Calibri Light"/>
                <w:noProof w:val="0"/>
                <w:sz w:val="24"/>
                <w:szCs w:val="24"/>
                <w:lang w:val="fr-FR"/>
              </w:rPr>
              <w:t>.</w:t>
            </w:r>
          </w:p>
        </w:tc>
      </w:tr>
      <w:tr w:rsidR="0A50A4BF" w:rsidTr="0A50A4BF" w14:paraId="608A3867">
        <w:trPr>
          <w:trHeight w:val="300"/>
        </w:trPr>
        <w:tc>
          <w:tcPr>
            <w:tcW w:w="872" w:type="dxa"/>
            <w:tcMar/>
          </w:tcPr>
          <w:p w:rsidR="0A50A4BF" w:rsidRDefault="0A50A4BF" w14:paraId="5A65A8C5" w14:textId="47C60A67">
            <w:r w:rsidR="0A50A4BF">
              <w:rPr/>
              <w:t>ID.T0</w:t>
            </w:r>
            <w:r w:rsidR="0BCEECF3">
              <w:rPr/>
              <w:t>5</w:t>
            </w:r>
          </w:p>
        </w:tc>
        <w:tc>
          <w:tcPr>
            <w:tcW w:w="1443" w:type="dxa"/>
            <w:tcMar/>
          </w:tcPr>
          <w:p w:rsidR="0A50A4BF" w:rsidRDefault="0A50A4BF" w14:paraId="2C5BF1A1" w14:textId="55F4523F">
            <w:r w:rsidR="0A50A4BF">
              <w:rPr/>
              <w:t>Nouveauté</w:t>
            </w:r>
          </w:p>
        </w:tc>
        <w:tc>
          <w:tcPr>
            <w:tcW w:w="6741" w:type="dxa"/>
            <w:tcMar/>
          </w:tcPr>
          <w:p w:rsidR="1EDC2C53" w:rsidP="0A50A4BF" w:rsidRDefault="1EDC2C53" w14:paraId="41A45A56" w14:textId="32E16D63">
            <w:pPr>
              <w:pStyle w:val="Normal"/>
            </w:pPr>
            <w:r w:rsidRPr="0A50A4BF" w:rsidR="1EDC2C53">
              <w:rPr>
                <w:rFonts w:ascii="Calibri Light" w:hAnsi="Calibri Light" w:eastAsia="Calibri Light" w:cs="Calibri Light"/>
                <w:noProof w:val="0"/>
                <w:sz w:val="24"/>
                <w:szCs w:val="24"/>
                <w:lang w:val="fr-FR"/>
              </w:rPr>
              <w:t xml:space="preserve">Vérifier que lors de la création d’un </w:t>
            </w:r>
            <w:r w:rsidRPr="0A50A4BF" w:rsidR="1EDC2C53">
              <w:rPr>
                <w:rFonts w:ascii="Calibri Light" w:hAnsi="Calibri Light" w:eastAsia="Calibri Light" w:cs="Calibri Light"/>
                <w:b w:val="1"/>
                <w:bCs w:val="1"/>
                <w:noProof w:val="0"/>
                <w:sz w:val="24"/>
                <w:szCs w:val="24"/>
                <w:lang w:val="fr-FR"/>
              </w:rPr>
              <w:t>nouveau produit</w:t>
            </w:r>
            <w:r w:rsidRPr="0A50A4BF" w:rsidR="1EDC2C53">
              <w:rPr>
                <w:rFonts w:ascii="Calibri Light" w:hAnsi="Calibri Light" w:eastAsia="Calibri Light" w:cs="Calibri Light"/>
                <w:noProof w:val="0"/>
                <w:sz w:val="24"/>
                <w:szCs w:val="24"/>
                <w:lang w:val="fr-FR"/>
              </w:rPr>
              <w:t xml:space="preserve">, le paramètre </w:t>
            </w:r>
            <w:r w:rsidRPr="0A50A4BF" w:rsidR="1EDC2C53">
              <w:rPr>
                <w:rFonts w:ascii="Calibri Light" w:hAnsi="Calibri Light" w:eastAsia="Calibri Light" w:cs="Calibri Light"/>
                <w:b w:val="1"/>
                <w:bCs w:val="1"/>
                <w:noProof w:val="0"/>
                <w:sz w:val="24"/>
                <w:szCs w:val="24"/>
                <w:lang w:val="fr-FR"/>
              </w:rPr>
              <w:t>« Application de plan d’échantillonnage »</w:t>
            </w:r>
            <w:r w:rsidRPr="0A50A4BF" w:rsidR="1EDC2C53">
              <w:rPr>
                <w:rFonts w:ascii="Calibri Light" w:hAnsi="Calibri Light" w:eastAsia="Calibri Light" w:cs="Calibri Light"/>
                <w:noProof w:val="0"/>
                <w:sz w:val="24"/>
                <w:szCs w:val="24"/>
                <w:lang w:val="fr-FR"/>
              </w:rPr>
              <w:t xml:space="preserve"> est </w:t>
            </w:r>
            <w:r w:rsidRPr="0A50A4BF" w:rsidR="1EDC2C53">
              <w:rPr>
                <w:rFonts w:ascii="Calibri Light" w:hAnsi="Calibri Light" w:eastAsia="Calibri Light" w:cs="Calibri Light"/>
                <w:b w:val="1"/>
                <w:bCs w:val="1"/>
                <w:noProof w:val="0"/>
                <w:sz w:val="24"/>
                <w:szCs w:val="24"/>
                <w:lang w:val="fr-FR"/>
              </w:rPr>
              <w:t>désactivé par défaut</w:t>
            </w:r>
            <w:r w:rsidRPr="0A50A4BF" w:rsidR="1EDC2C53">
              <w:rPr>
                <w:rFonts w:ascii="Calibri Light" w:hAnsi="Calibri Light" w:eastAsia="Calibri Light" w:cs="Calibri Light"/>
                <w:noProof w:val="0"/>
                <w:sz w:val="24"/>
                <w:szCs w:val="24"/>
                <w:lang w:val="fr-FR"/>
              </w:rPr>
              <w:t>.</w:t>
            </w:r>
          </w:p>
        </w:tc>
      </w:tr>
    </w:tbl>
    <w:p w:rsidRPr="00A84BEB" w:rsidR="00884AFA" w:rsidP="0A50A4BF" w:rsidRDefault="00884AFA" w14:paraId="5A789399" w14:textId="1641E4BE">
      <w:pPr>
        <w:pStyle w:val="Normal"/>
        <w:spacing w:before="240" w:beforeAutospacing="off" w:after="240" w:afterAutospacing="off"/>
        <w:ind w:left="0"/>
      </w:pPr>
    </w:p>
    <w:p w:rsidRPr="00A84BEB" w:rsidR="00884AFA" w:rsidP="00C52601" w:rsidRDefault="00884AFA" w14:paraId="506EA192" w14:textId="513314C1">
      <w:pPr>
        <w:pStyle w:val="Titre2"/>
        <w:rPr/>
      </w:pPr>
      <w:bookmarkStart w:name="_Toc116198458" w:id="4"/>
      <w:r w:rsidR="00884AFA">
        <w:rPr/>
        <w:t>Analyse</w:t>
      </w:r>
      <w:r w:rsidR="00884AFA">
        <w:rPr/>
        <w:t xml:space="preserve"> </w:t>
      </w:r>
      <w:r w:rsidR="0055482C">
        <w:rPr/>
        <w:t>D</w:t>
      </w:r>
      <w:r w:rsidR="00884AFA">
        <w:rPr/>
        <w:t>étaillée Gap : G0</w:t>
      </w:r>
      <w:r w:rsidR="5C3894FC">
        <w:rPr/>
        <w:t>2</w:t>
      </w:r>
      <w:r w:rsidR="00884AFA">
        <w:rPr/>
        <w:t> :</w:t>
      </w:r>
      <w:bookmarkEnd w:id="4"/>
      <w:r w:rsidR="00884AFA">
        <w:rPr/>
        <w:t xml:space="preserve"> </w:t>
      </w:r>
    </w:p>
    <w:p w:rsidR="00884AFA" w:rsidP="00C52601" w:rsidRDefault="00DB636F" w14:paraId="3F393CD3" w14:textId="77777777">
      <w:pPr>
        <w:pStyle w:val="Titre3"/>
        <w:rPr/>
      </w:pPr>
      <w:bookmarkStart w:name="_Toc116198459" w:id="5"/>
      <w:r w:rsidR="00DB636F">
        <w:rPr/>
        <w:t>Existant</w:t>
      </w:r>
      <w:bookmarkEnd w:id="5"/>
    </w:p>
    <w:p w:rsidR="43260C2A" w:rsidP="3E6E9750" w:rsidRDefault="43260C2A" w14:paraId="14242D4E" w14:textId="183CBF88">
      <w:r w:rsidR="43260C2A">
        <w:rPr/>
        <w:t>L</w:t>
      </w:r>
      <w:r w:rsidR="3C9ED265">
        <w:rPr/>
        <w:t xml:space="preserve">a gestion des tailles </w:t>
      </w:r>
      <w:r w:rsidR="20FEA11B">
        <w:rPr/>
        <w:t xml:space="preserve">d’échantillonnage </w:t>
      </w:r>
      <w:r w:rsidR="3CCFE274">
        <w:rPr/>
        <w:t xml:space="preserve">dans smart </w:t>
      </w:r>
      <w:r w:rsidR="3CCFE274">
        <w:rPr/>
        <w:t>factory</w:t>
      </w:r>
      <w:r w:rsidR="3CCFE274">
        <w:rPr/>
        <w:t xml:space="preserve"> est actuellement </w:t>
      </w:r>
      <w:r w:rsidR="44967D15">
        <w:rPr/>
        <w:t>manuelle et limitée</w:t>
      </w:r>
      <w:r w:rsidR="643C7082">
        <w:rPr/>
        <w:t>.</w:t>
      </w:r>
    </w:p>
    <w:p w:rsidR="00DB636F" w:rsidP="00C52601" w:rsidRDefault="00DB636F" w14:paraId="3C08D651" w14:textId="77777777">
      <w:pPr>
        <w:pStyle w:val="Titre3"/>
        <w:rPr/>
      </w:pPr>
      <w:bookmarkStart w:name="_Toc116198460" w:id="6"/>
      <w:r w:rsidR="00DB636F">
        <w:rPr/>
        <w:t>Modifications</w:t>
      </w:r>
      <w:bookmarkEnd w:id="6"/>
    </w:p>
    <w:p w:rsidRPr="00DB6461" w:rsidR="00DB6461" w:rsidP="00B16314" w:rsidRDefault="00DB6461" w14:paraId="3A12C861" w14:textId="36221D67">
      <w:r w:rsidR="00DB6461">
        <w:rPr/>
        <w:t>L</w:t>
      </w:r>
      <w:r w:rsidR="6ACCA192">
        <w:rPr/>
        <w:t xml:space="preserve">a nouvelle </w:t>
      </w:r>
      <w:r w:rsidR="4734DFE3">
        <w:rPr/>
        <w:t>fonctionnalité</w:t>
      </w:r>
      <w:r w:rsidR="6ACCA192">
        <w:rPr/>
        <w:t xml:space="preserve"> de gestion d 'échantillonnage dans smart </w:t>
      </w:r>
      <w:r w:rsidR="6ACCA192">
        <w:rPr/>
        <w:t>fatocy</w:t>
      </w:r>
      <w:r w:rsidR="6ACCA192">
        <w:rPr/>
        <w:t xml:space="preserve"> est comme suit :</w:t>
      </w:r>
    </w:p>
    <w:p w:rsidR="45045112" w:rsidRDefault="45045112" w14:paraId="5B7E54C0" w14:textId="3DC37CC7">
      <w:r w:rsidR="45045112">
        <w:rPr/>
        <w:t xml:space="preserve">La </w:t>
      </w:r>
      <w:r w:rsidR="2628E15F">
        <w:rPr/>
        <w:t>détermination</w:t>
      </w:r>
      <w:r w:rsidR="45045112">
        <w:rPr/>
        <w:t xml:space="preserve"> de taille d’échantillon et d</w:t>
      </w:r>
      <w:r w:rsidR="3A7528D1">
        <w:rPr/>
        <w:t xml:space="preserve">e la décision d’acceptation et de refus d’un lot (batch) est basé sur </w:t>
      </w:r>
      <w:r w:rsidR="7D4F5076">
        <w:rPr/>
        <w:t>le standard ANSI/ASQ Z1.4-2008 (AQL)</w:t>
      </w:r>
      <w:r w:rsidR="24AD8F97">
        <w:rPr/>
        <w:t>.</w:t>
      </w:r>
    </w:p>
    <w:p w:rsidR="73BEEACF" w:rsidP="0A50A4BF" w:rsidRDefault="73BEEACF" w14:paraId="226B24DE" w14:textId="2DDD6AEE">
      <w:pPr>
        <w:pStyle w:val="Normal"/>
      </w:pPr>
      <w:r w:rsidR="73BEEACF">
        <w:rPr/>
        <w:t>La</w:t>
      </w:r>
      <w:r w:rsidR="7D4F5076">
        <w:rPr/>
        <w:t xml:space="preserve"> </w:t>
      </w:r>
      <w:r w:rsidR="73BEEACF">
        <w:rPr/>
        <w:t xml:space="preserve">taille </w:t>
      </w:r>
      <w:r w:rsidR="2BB1FFC0">
        <w:rPr/>
        <w:t>d’échantillon</w:t>
      </w:r>
      <w:r w:rsidR="246D809A">
        <w:rPr/>
        <w:t xml:space="preserve"> dans le cas d’un échantillonnage simple</w:t>
      </w:r>
      <w:r w:rsidR="2BB1FFC0">
        <w:rPr/>
        <w:t xml:space="preserve"> dépend de 4 paramètres : la taille de </w:t>
      </w:r>
      <w:r w:rsidR="279DE071">
        <w:rPr/>
        <w:t>lot,</w:t>
      </w:r>
      <w:r w:rsidR="2BB1FFC0">
        <w:rPr/>
        <w:t xml:space="preserve"> </w:t>
      </w:r>
      <w:r w:rsidR="3F88EE64">
        <w:rPr/>
        <w:t>le</w:t>
      </w:r>
      <w:r w:rsidR="17CB3FF7">
        <w:rPr/>
        <w:t xml:space="preserve"> type de</w:t>
      </w:r>
      <w:r w:rsidR="3F88EE64">
        <w:rPr/>
        <w:t xml:space="preserve"> plan de </w:t>
      </w:r>
      <w:r w:rsidR="3EBDF32E">
        <w:rPr/>
        <w:t>contrôle, le</w:t>
      </w:r>
      <w:r w:rsidR="2BB1FFC0">
        <w:rPr/>
        <w:t xml:space="preserve"> niveau </w:t>
      </w:r>
      <w:r w:rsidR="66F3E707">
        <w:rPr/>
        <w:t>d’inspection,</w:t>
      </w:r>
      <w:r w:rsidR="2BB1FFC0">
        <w:rPr/>
        <w:t xml:space="preserve"> </w:t>
      </w:r>
      <w:r w:rsidR="2BB1FFC0">
        <w:rPr/>
        <w:t>et la criti</w:t>
      </w:r>
      <w:r w:rsidR="41AD6B2F">
        <w:rPr/>
        <w:t xml:space="preserve">cité de </w:t>
      </w:r>
      <w:r w:rsidR="3F8A1555">
        <w:rPr/>
        <w:t>défaut définie par le niveau AQL.</w:t>
      </w:r>
    </w:p>
    <w:p w:rsidR="18D815EB" w:rsidP="0A50A4BF" w:rsidRDefault="18D815EB" w14:paraId="30AF6312" w14:textId="338E9B6E">
      <w:pPr>
        <w:pStyle w:val="Paragraphedeliste"/>
        <w:numPr>
          <w:ilvl w:val="0"/>
          <w:numId w:val="32"/>
        </w:numPr>
        <w:spacing w:before="240" w:beforeAutospacing="off" w:after="240" w:afterAutospacing="off"/>
        <w:rPr/>
      </w:pPr>
      <w:r w:rsidR="18D815EB">
        <w:rPr/>
        <w:t xml:space="preserve">Paramétrage dans les </w:t>
      </w:r>
      <w:r w:rsidR="18D815EB">
        <w:rPr/>
        <w:t>templates</w:t>
      </w:r>
      <w:r w:rsidR="18D815EB">
        <w:rPr/>
        <w:t xml:space="preserve"> : </w:t>
      </w:r>
    </w:p>
    <w:p w:rsidR="79C2FA9F" w:rsidP="0A50A4BF" w:rsidRDefault="79C2FA9F" w14:paraId="27CE3B13" w14:textId="3A3A88E1">
      <w:pPr>
        <w:pStyle w:val="Paragraphedeliste"/>
        <w:spacing w:before="240" w:beforeAutospacing="off" w:after="240" w:afterAutospacing="off"/>
        <w:ind w:left="1068"/>
      </w:pPr>
      <w:r w:rsidR="79C2FA9F">
        <w:drawing>
          <wp:inline wp14:editId="12B4D3EC" wp14:anchorId="3CD60090">
            <wp:extent cx="5305476" cy="3867193"/>
            <wp:effectExtent l="0" t="0" r="0" b="0"/>
            <wp:docPr id="1428780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8780696" name=""/>
                    <pic:cNvPicPr/>
                  </pic:nvPicPr>
                  <pic:blipFill>
                    <a:blip xmlns:r="http://schemas.openxmlformats.org/officeDocument/2006/relationships" r:embed="rId1680790522">
                      <a:extLst>
                        <a:ext uri="{28A0092B-C50C-407E-A947-70E740481C1C}">
                          <a14:useLocalDpi xmlns:a14="http://schemas.microsoft.com/office/drawing/2010/main"/>
                        </a:ext>
                      </a:extLst>
                    </a:blip>
                    <a:stretch>
                      <a:fillRect/>
                    </a:stretch>
                    <a:srcRect l="4132" t="3539" r="3801" b="6637"/>
                  </pic:blipFill>
                  <pic:spPr>
                    <a:xfrm rot="0">
                      <a:off x="0" y="0"/>
                      <a:ext cx="5305476" cy="3867193"/>
                    </a:xfrm>
                    <a:prstGeom prst="rect">
                      <a:avLst/>
                    </a:prstGeom>
                  </pic:spPr>
                </pic:pic>
              </a:graphicData>
            </a:graphic>
          </wp:inline>
        </w:drawing>
      </w:r>
    </w:p>
    <w:p w:rsidR="18D815EB" w:rsidP="0A50A4BF" w:rsidRDefault="18D815EB" w14:paraId="3D787280" w14:textId="498E97CA">
      <w:pPr>
        <w:pStyle w:val="Normal"/>
        <w:ind w:left="708"/>
        <w:jc w:val="left"/>
      </w:pPr>
      <w:r w:rsidR="18D815EB">
        <w:rPr/>
        <w:t xml:space="preserve">Dans les </w:t>
      </w:r>
      <w:r w:rsidR="18D815EB">
        <w:rPr/>
        <w:t>templates</w:t>
      </w:r>
      <w:r w:rsidR="18D815EB">
        <w:rPr/>
        <w:t xml:space="preserve"> visuels, dimensionnels et fonctionnels,</w:t>
      </w:r>
      <w:r w:rsidR="1C6EEC5B">
        <w:rPr/>
        <w:t xml:space="preserve"> ajouter</w:t>
      </w:r>
      <w:r w:rsidR="18D815EB">
        <w:rPr/>
        <w:t xml:space="preserve"> un nouvel onglet « Plan </w:t>
      </w:r>
      <w:r w:rsidR="541EFBEA">
        <w:rPr/>
        <w:t xml:space="preserve">d’échantillonnage » </w:t>
      </w:r>
      <w:r w:rsidR="18D815EB">
        <w:rPr/>
        <w:t>.</w:t>
      </w:r>
      <w:r>
        <w:br/>
      </w:r>
      <w:r w:rsidR="18D815EB">
        <w:rPr/>
        <w:t xml:space="preserve"> Cet onglet permettra de définir, pour chaque critère de contrôle, les informations suivantes :</w:t>
      </w:r>
    </w:p>
    <w:p w:rsidR="11B78A6C" w:rsidP="0A50A4BF" w:rsidRDefault="11B78A6C" w14:paraId="5218958C" w14:textId="5F90C0A8">
      <w:pPr>
        <w:pStyle w:val="Paragraphedeliste"/>
        <w:numPr>
          <w:ilvl w:val="0"/>
          <w:numId w:val="36"/>
        </w:numPr>
        <w:rPr>
          <w:sz w:val="24"/>
          <w:szCs w:val="24"/>
        </w:rPr>
      </w:pPr>
      <w:r w:rsidRPr="0A50A4BF" w:rsidR="11B78A6C">
        <w:rPr>
          <w:sz w:val="24"/>
          <w:szCs w:val="24"/>
        </w:rPr>
        <w:t xml:space="preserve">Plan de contrôle : Normale, </w:t>
      </w:r>
      <w:r w:rsidRPr="0A50A4BF" w:rsidR="11B78A6C">
        <w:rPr>
          <w:sz w:val="24"/>
          <w:szCs w:val="24"/>
        </w:rPr>
        <w:t>Réduit,</w:t>
      </w:r>
      <w:r w:rsidRPr="0A50A4BF" w:rsidR="11B78A6C">
        <w:rPr>
          <w:sz w:val="24"/>
          <w:szCs w:val="24"/>
        </w:rPr>
        <w:t xml:space="preserve"> Renforcé</w:t>
      </w:r>
      <w:r w:rsidRPr="0A50A4BF" w:rsidR="17985CA2">
        <w:rPr>
          <w:sz w:val="24"/>
          <w:szCs w:val="24"/>
        </w:rPr>
        <w:t xml:space="preserve"> (énumération)</w:t>
      </w:r>
    </w:p>
    <w:p w:rsidR="18D815EB" w:rsidP="0A50A4BF" w:rsidRDefault="18D815EB" w14:paraId="7BD3A863" w14:textId="4EBF7BD7">
      <w:pPr>
        <w:pStyle w:val="Paragraphedeliste"/>
        <w:numPr>
          <w:ilvl w:val="0"/>
          <w:numId w:val="36"/>
        </w:numPr>
        <w:rPr>
          <w:sz w:val="24"/>
          <w:szCs w:val="24"/>
        </w:rPr>
      </w:pPr>
      <w:r w:rsidR="18D815EB">
        <w:rPr/>
        <w:t>Niveau d’inspection : I, II, III, S1, S2, S3, S4</w:t>
      </w:r>
      <w:r w:rsidR="56A13B5F">
        <w:rPr/>
        <w:t xml:space="preserve"> (énumération)</w:t>
      </w:r>
    </w:p>
    <w:p w:rsidR="18D815EB" w:rsidP="0A50A4BF" w:rsidRDefault="18D815EB" w14:paraId="2196DAA5" w14:textId="41E7AE20">
      <w:pPr>
        <w:pStyle w:val="Paragraphedeliste"/>
        <w:numPr>
          <w:ilvl w:val="0"/>
          <w:numId w:val="36"/>
        </w:numPr>
        <w:rPr>
          <w:sz w:val="24"/>
          <w:szCs w:val="24"/>
        </w:rPr>
      </w:pPr>
      <w:r w:rsidR="18D815EB">
        <w:rPr/>
        <w:t xml:space="preserve">Niveau AQL : valeurs prédéfinies </w:t>
      </w:r>
      <w:r w:rsidR="032ED85A">
        <w:rPr/>
        <w:t>(0.065</w:t>
      </w:r>
      <w:r w:rsidR="18D815EB">
        <w:rPr/>
        <w:t>, 0.10</w:t>
      </w:r>
      <w:r w:rsidR="467B6258">
        <w:rPr/>
        <w:t xml:space="preserve">, </w:t>
      </w:r>
      <w:r w:rsidR="181274BA">
        <w:rPr/>
        <w:t>0.15,</w:t>
      </w:r>
      <w:r w:rsidR="18D815EB">
        <w:rPr/>
        <w:t xml:space="preserve"> 0.25, 0.40, 0.65, 1.0</w:t>
      </w:r>
      <w:r w:rsidR="1199D510">
        <w:rPr/>
        <w:t>, 1.5</w:t>
      </w:r>
      <w:r w:rsidR="18D815EB">
        <w:rPr/>
        <w:t>, 2.5, 4.0, 6.5)</w:t>
      </w:r>
      <w:r w:rsidR="250AB764">
        <w:rPr/>
        <w:t xml:space="preserve"> (table à ajouter dans la base de données)</w:t>
      </w:r>
    </w:p>
    <w:p w:rsidR="65859B5D" w:rsidP="0A50A4BF" w:rsidRDefault="65859B5D" w14:paraId="389A3497" w14:textId="537B2AE6">
      <w:pPr>
        <w:pStyle w:val="Normal"/>
        <w:ind w:left="708"/>
      </w:pPr>
      <w:r w:rsidRPr="0A50A4BF" w:rsidR="65859B5D">
        <w:rPr>
          <w:rFonts w:ascii="Calibri Light" w:hAnsi="Calibri Light" w:eastAsia="Calibri Light" w:cs="Calibri Light"/>
          <w:noProof w:val="0"/>
          <w:sz w:val="24"/>
          <w:szCs w:val="24"/>
          <w:lang w:val="fr-FR"/>
        </w:rPr>
        <w:t xml:space="preserve">Ces attributs seront </w:t>
      </w:r>
      <w:r w:rsidRPr="0A50A4BF" w:rsidR="3DEEE816">
        <w:rPr>
          <w:rFonts w:ascii="Calibri Light" w:hAnsi="Calibri Light" w:eastAsia="Calibri Light" w:cs="Calibri Light"/>
          <w:b w:val="1"/>
          <w:bCs w:val="1"/>
          <w:noProof w:val="0"/>
          <w:sz w:val="24"/>
          <w:szCs w:val="24"/>
          <w:lang w:val="fr-FR"/>
        </w:rPr>
        <w:t>prédéfinis sous</w:t>
      </w:r>
      <w:r w:rsidRPr="0A50A4BF" w:rsidR="65859B5D">
        <w:rPr>
          <w:rFonts w:ascii="Calibri Light" w:hAnsi="Calibri Light" w:eastAsia="Calibri Light" w:cs="Calibri Light"/>
          <w:noProof w:val="0"/>
          <w:sz w:val="24"/>
          <w:szCs w:val="24"/>
          <w:lang w:val="fr-FR"/>
        </w:rPr>
        <w:t xml:space="preserve"> forme d’</w:t>
      </w:r>
      <w:r w:rsidRPr="0A50A4BF" w:rsidR="65859B5D">
        <w:rPr>
          <w:rFonts w:ascii="Calibri Light" w:hAnsi="Calibri Light" w:eastAsia="Calibri Light" w:cs="Calibri Light"/>
          <w:b w:val="1"/>
          <w:bCs w:val="1"/>
          <w:noProof w:val="0"/>
          <w:sz w:val="24"/>
          <w:szCs w:val="24"/>
          <w:lang w:val="fr-FR"/>
        </w:rPr>
        <w:t xml:space="preserve">énumérations </w:t>
      </w:r>
      <w:r w:rsidRPr="0A50A4BF" w:rsidR="14D37CF8">
        <w:rPr>
          <w:rFonts w:ascii="Calibri Light" w:hAnsi="Calibri Light" w:eastAsia="Calibri Light" w:cs="Calibri Light"/>
          <w:b w:val="1"/>
          <w:bCs w:val="1"/>
          <w:noProof w:val="0"/>
          <w:sz w:val="24"/>
          <w:szCs w:val="24"/>
          <w:lang w:val="fr-FR"/>
        </w:rPr>
        <w:t xml:space="preserve">ou table </w:t>
      </w:r>
      <w:r w:rsidRPr="0A50A4BF" w:rsidR="7FED21CD">
        <w:rPr>
          <w:rFonts w:ascii="Calibri Light" w:hAnsi="Calibri Light" w:eastAsia="Calibri Light" w:cs="Calibri Light"/>
          <w:b w:val="1"/>
          <w:bCs w:val="1"/>
          <w:noProof w:val="0"/>
          <w:sz w:val="24"/>
          <w:szCs w:val="24"/>
          <w:lang w:val="fr-FR"/>
        </w:rPr>
        <w:t>immodifiable,</w:t>
      </w:r>
      <w:r w:rsidRPr="0A50A4BF" w:rsidR="65859B5D">
        <w:rPr>
          <w:rFonts w:ascii="Calibri Light" w:hAnsi="Calibri Light" w:eastAsia="Calibri Light" w:cs="Calibri Light"/>
          <w:noProof w:val="0"/>
          <w:sz w:val="24"/>
          <w:szCs w:val="24"/>
          <w:lang w:val="fr-FR"/>
        </w:rPr>
        <w:t xml:space="preserve"> afin d’assurer la cohérence des valeurs disponibles dans tout le système.</w:t>
      </w:r>
    </w:p>
    <w:p w:rsidR="026FE083" w:rsidP="0A50A4BF" w:rsidRDefault="026FE083" w14:paraId="4957FDDD" w14:textId="03E20AFB">
      <w:pPr>
        <w:pStyle w:val="Paragraphedeliste"/>
        <w:numPr>
          <w:ilvl w:val="0"/>
          <w:numId w:val="34"/>
        </w:numPr>
        <w:rPr>
          <w:rFonts w:ascii="Calibri Light" w:hAnsi="Calibri Light" w:eastAsia="Calibri Light" w:cs="Calibri Light"/>
          <w:noProof w:val="0"/>
          <w:sz w:val="24"/>
          <w:szCs w:val="24"/>
          <w:lang w:val="fr-FR"/>
        </w:rPr>
      </w:pPr>
      <w:r w:rsidRPr="0A50A4BF" w:rsidR="026FE083">
        <w:rPr>
          <w:rFonts w:ascii="Calibri Light" w:hAnsi="Calibri Light" w:eastAsia="Calibri Light" w:cs="Calibri Light"/>
          <w:noProof w:val="0"/>
          <w:sz w:val="24"/>
          <w:szCs w:val="24"/>
          <w:lang w:val="fr-FR"/>
        </w:rPr>
        <w:t xml:space="preserve">Structure de données à ajouter dans la </w:t>
      </w:r>
      <w:r w:rsidRPr="0A50A4BF" w:rsidR="026FE083">
        <w:rPr>
          <w:rFonts w:ascii="Calibri Light" w:hAnsi="Calibri Light" w:eastAsia="Calibri Light" w:cs="Calibri Light"/>
          <w:noProof w:val="0"/>
          <w:sz w:val="24"/>
          <w:szCs w:val="24"/>
          <w:lang w:val="fr-FR"/>
        </w:rPr>
        <w:t>base:</w:t>
      </w:r>
    </w:p>
    <w:p w:rsidR="14B2EB5D" w:rsidP="0A50A4BF" w:rsidRDefault="14B2EB5D" w14:paraId="25898A9F" w14:textId="1F4CEE2F">
      <w:pPr>
        <w:pStyle w:val="Paragraphedeliste"/>
        <w:numPr>
          <w:ilvl w:val="0"/>
          <w:numId w:val="37"/>
        </w:numPr>
        <w:rPr>
          <w:sz w:val="24"/>
          <w:szCs w:val="24"/>
        </w:rPr>
      </w:pPr>
      <w:r w:rsidRPr="0A50A4BF" w:rsidR="14B2EB5D">
        <w:rPr>
          <w:rFonts w:ascii="Calibri Light" w:hAnsi="Calibri Light" w:eastAsia="Calibri Light" w:cs="Calibri Light"/>
          <w:noProof w:val="0"/>
          <w:sz w:val="24"/>
          <w:szCs w:val="24"/>
          <w:lang w:val="fr-FR"/>
        </w:rPr>
        <w:t>Ajouter une table “</w:t>
      </w:r>
      <w:r w:rsidRPr="0A50A4BF" w:rsidR="14B2EB5D">
        <w:rPr>
          <w:rFonts w:ascii="Calibri Light" w:hAnsi="Calibri Light" w:eastAsia="Calibri Light" w:cs="Calibri Light"/>
          <w:noProof w:val="0"/>
          <w:sz w:val="24"/>
          <w:szCs w:val="24"/>
          <w:lang w:val="fr-FR"/>
        </w:rPr>
        <w:t>sample_size_AQL</w:t>
      </w:r>
      <w:r w:rsidRPr="0A50A4BF" w:rsidR="14B2EB5D">
        <w:rPr>
          <w:rFonts w:ascii="Calibri Light" w:hAnsi="Calibri Light" w:eastAsia="Calibri Light" w:cs="Calibri Light"/>
          <w:noProof w:val="0"/>
          <w:sz w:val="24"/>
          <w:szCs w:val="24"/>
          <w:lang w:val="fr-FR"/>
        </w:rPr>
        <w:t xml:space="preserve">” </w:t>
      </w:r>
      <w:r w:rsidRPr="0A50A4BF" w:rsidR="7448EEDC">
        <w:rPr>
          <w:rFonts w:ascii="Calibri Light" w:hAnsi="Calibri Light" w:eastAsia="Calibri Light" w:cs="Calibri Light"/>
          <w:noProof w:val="0"/>
          <w:sz w:val="24"/>
          <w:szCs w:val="24"/>
          <w:lang w:val="fr-FR"/>
        </w:rPr>
        <w:t xml:space="preserve">: </w:t>
      </w:r>
      <w:r w:rsidR="7448EEDC">
        <w:rPr/>
        <w:t>Contient la liste des niveaux AQL disponibles et leurs pourcentages correspondants.</w:t>
      </w:r>
    </w:p>
    <w:p w:rsidR="3DA71869" w:rsidP="0A50A4BF" w:rsidRDefault="3DA71869" w14:paraId="298B2710" w14:textId="26E373A3">
      <w:pPr>
        <w:pStyle w:val="Paragraphedeliste"/>
        <w:numPr>
          <w:ilvl w:val="0"/>
          <w:numId w:val="37"/>
        </w:numPr>
        <w:rPr>
          <w:rFonts w:ascii="Calibri Light" w:hAnsi="Calibri Light" w:eastAsia="Calibri Light" w:cs="Calibri Light"/>
          <w:noProof w:val="0"/>
          <w:sz w:val="24"/>
          <w:szCs w:val="24"/>
          <w:lang w:val="fr-FR"/>
        </w:rPr>
      </w:pPr>
      <w:r w:rsidRPr="0A50A4BF" w:rsidR="3DA71869">
        <w:rPr>
          <w:rFonts w:ascii="Calibri Light" w:hAnsi="Calibri Light" w:eastAsia="Calibri Light" w:cs="Calibri Light"/>
          <w:noProof w:val="0"/>
          <w:sz w:val="24"/>
          <w:szCs w:val="24"/>
          <w:lang w:val="fr-FR"/>
        </w:rPr>
        <w:t>A</w:t>
      </w:r>
      <w:r w:rsidRPr="0A50A4BF" w:rsidR="54ABA394">
        <w:rPr>
          <w:rFonts w:ascii="Calibri Light" w:hAnsi="Calibri Light" w:eastAsia="Calibri Light" w:cs="Calibri Light"/>
          <w:noProof w:val="0"/>
          <w:sz w:val="24"/>
          <w:szCs w:val="24"/>
          <w:lang w:val="fr-FR"/>
        </w:rPr>
        <w:t>jouter une table “</w:t>
      </w:r>
      <w:r w:rsidRPr="0A50A4BF" w:rsidR="54ABA394">
        <w:rPr>
          <w:rFonts w:ascii="Calibri Light" w:hAnsi="Calibri Light" w:eastAsia="Calibri Light" w:cs="Calibri Light"/>
          <w:noProof w:val="0"/>
          <w:sz w:val="24"/>
          <w:szCs w:val="24"/>
          <w:lang w:val="fr-FR"/>
        </w:rPr>
        <w:t>sample_size_lot_size</w:t>
      </w:r>
      <w:r w:rsidRPr="0A50A4BF" w:rsidR="54ABA394">
        <w:rPr>
          <w:rFonts w:ascii="Calibri Light" w:hAnsi="Calibri Light" w:eastAsia="Calibri Light" w:cs="Calibri Light"/>
          <w:noProof w:val="0"/>
          <w:sz w:val="24"/>
          <w:szCs w:val="24"/>
          <w:lang w:val="fr-FR"/>
        </w:rPr>
        <w:t xml:space="preserve">” </w:t>
      </w:r>
      <w:r w:rsidRPr="0A50A4BF" w:rsidR="13F903B3">
        <w:rPr>
          <w:rFonts w:ascii="Calibri Light" w:hAnsi="Calibri Light" w:eastAsia="Calibri Light" w:cs="Calibri Light"/>
          <w:noProof w:val="0"/>
          <w:sz w:val="24"/>
          <w:szCs w:val="24"/>
          <w:lang w:val="fr-FR"/>
        </w:rPr>
        <w:t xml:space="preserve">: </w:t>
      </w:r>
      <w:r w:rsidRPr="0A50A4BF" w:rsidR="13F903B3">
        <w:rPr>
          <w:noProof w:val="0"/>
          <w:lang w:val="fr-FR"/>
        </w:rPr>
        <w:t>Définit les intervalles de tailles de lot utilisés pour déterminer le code lettre correspondant.</w:t>
      </w:r>
    </w:p>
    <w:p w:rsidR="0D97D72A" w:rsidP="0A50A4BF" w:rsidRDefault="0D97D72A" w14:paraId="09E75DE9" w14:textId="5BF46F21">
      <w:pPr>
        <w:pStyle w:val="Paragraphedeliste"/>
        <w:numPr>
          <w:ilvl w:val="0"/>
          <w:numId w:val="37"/>
        </w:numPr>
        <w:rPr>
          <w:rFonts w:ascii="Calibri Light" w:hAnsi="Calibri Light" w:eastAsia="Calibri Light" w:cs="Calibri Light"/>
          <w:noProof w:val="0"/>
          <w:sz w:val="24"/>
          <w:szCs w:val="24"/>
          <w:lang w:val="fr-FR"/>
        </w:rPr>
      </w:pPr>
      <w:r w:rsidRPr="0A50A4BF" w:rsidR="0D97D72A">
        <w:rPr>
          <w:rFonts w:ascii="Calibri Light" w:hAnsi="Calibri Light" w:eastAsia="Calibri Light" w:cs="Calibri Light"/>
          <w:noProof w:val="0"/>
          <w:sz w:val="24"/>
          <w:szCs w:val="24"/>
          <w:lang w:val="fr-FR"/>
        </w:rPr>
        <w:t>Ajouter une table “</w:t>
      </w:r>
      <w:r w:rsidRPr="0A50A4BF" w:rsidR="0D97D72A">
        <w:rPr>
          <w:rFonts w:ascii="Calibri Light" w:hAnsi="Calibri Light" w:eastAsia="Calibri Light" w:cs="Calibri Light"/>
          <w:noProof w:val="0"/>
          <w:sz w:val="24"/>
          <w:szCs w:val="24"/>
          <w:lang w:val="fr-FR"/>
        </w:rPr>
        <w:t>sample_size_code_letter</w:t>
      </w:r>
      <w:r w:rsidRPr="0A50A4BF" w:rsidR="0D97D72A">
        <w:rPr>
          <w:rFonts w:ascii="Calibri Light" w:hAnsi="Calibri Light" w:eastAsia="Calibri Light" w:cs="Calibri Light"/>
          <w:noProof w:val="0"/>
          <w:sz w:val="24"/>
          <w:szCs w:val="24"/>
          <w:lang w:val="fr-FR"/>
        </w:rPr>
        <w:t xml:space="preserve">” </w:t>
      </w:r>
      <w:r w:rsidRPr="0A50A4BF" w:rsidR="2B42B57B">
        <w:rPr>
          <w:rFonts w:ascii="Calibri Light" w:hAnsi="Calibri Light" w:eastAsia="Calibri Light" w:cs="Calibri Light"/>
          <w:noProof w:val="0"/>
          <w:sz w:val="24"/>
          <w:szCs w:val="24"/>
          <w:lang w:val="fr-FR"/>
        </w:rPr>
        <w:t xml:space="preserve">: </w:t>
      </w:r>
      <w:r w:rsidRPr="0A50A4BF" w:rsidR="2B42B57B">
        <w:rPr>
          <w:noProof w:val="0"/>
          <w:lang w:val="fr-FR"/>
        </w:rPr>
        <w:t xml:space="preserve">Associe chaque intervalle de taille de lot à une </w:t>
      </w:r>
      <w:r w:rsidRPr="0A50A4BF" w:rsidR="2B42B57B">
        <w:rPr>
          <w:b w:val="1"/>
          <w:bCs w:val="1"/>
          <w:noProof w:val="0"/>
          <w:lang w:val="fr-FR"/>
        </w:rPr>
        <w:t>lettre de code</w:t>
      </w:r>
      <w:r w:rsidRPr="0A50A4BF" w:rsidR="2B42B57B">
        <w:rPr>
          <w:noProof w:val="0"/>
          <w:lang w:val="fr-FR"/>
        </w:rPr>
        <w:t xml:space="preserve"> selon le </w:t>
      </w:r>
      <w:r w:rsidRPr="0A50A4BF" w:rsidR="2B42B57B">
        <w:rPr>
          <w:b w:val="1"/>
          <w:bCs w:val="1"/>
          <w:noProof w:val="0"/>
          <w:lang w:val="fr-FR"/>
        </w:rPr>
        <w:t>niveau d’inspection</w:t>
      </w:r>
      <w:r w:rsidRPr="0A50A4BF" w:rsidR="2B42B57B">
        <w:rPr>
          <w:noProof w:val="0"/>
          <w:lang w:val="fr-FR"/>
        </w:rPr>
        <w:t>.</w:t>
      </w:r>
    </w:p>
    <w:p w:rsidR="73BF2D11" w:rsidP="0A50A4BF" w:rsidRDefault="73BF2D11" w14:paraId="469574B4" w14:textId="2447D6ED">
      <w:pPr>
        <w:pStyle w:val="Paragraphedeliste"/>
        <w:numPr>
          <w:ilvl w:val="0"/>
          <w:numId w:val="37"/>
        </w:numPr>
        <w:rPr>
          <w:sz w:val="24"/>
          <w:szCs w:val="24"/>
        </w:rPr>
      </w:pPr>
      <w:r w:rsidRPr="0A50A4BF" w:rsidR="73BF2D11">
        <w:rPr>
          <w:sz w:val="24"/>
          <w:szCs w:val="24"/>
        </w:rPr>
        <w:t>Ajouter une table “</w:t>
      </w:r>
      <w:r w:rsidRPr="0A50A4BF" w:rsidR="73BF2D11">
        <w:rPr>
          <w:sz w:val="24"/>
          <w:szCs w:val="24"/>
        </w:rPr>
        <w:t>single_sample_plan</w:t>
      </w:r>
      <w:r w:rsidRPr="0A50A4BF" w:rsidR="73BF2D11">
        <w:rPr>
          <w:sz w:val="24"/>
          <w:szCs w:val="24"/>
        </w:rPr>
        <w:t xml:space="preserve">” </w:t>
      </w:r>
      <w:r w:rsidRPr="0A50A4BF" w:rsidR="2A51021F">
        <w:rPr>
          <w:sz w:val="24"/>
          <w:szCs w:val="24"/>
        </w:rPr>
        <w:t xml:space="preserve">: </w:t>
      </w:r>
      <w:r w:rsidRPr="0A50A4BF" w:rsidR="2A51021F">
        <w:rPr>
          <w:noProof w:val="0"/>
          <w:lang w:val="fr-FR"/>
        </w:rPr>
        <w:t xml:space="preserve">Contient, pour chaque </w:t>
      </w:r>
      <w:r w:rsidRPr="0A50A4BF" w:rsidR="2A51021F">
        <w:rPr>
          <w:b w:val="1"/>
          <w:bCs w:val="1"/>
          <w:noProof w:val="0"/>
          <w:lang w:val="fr-FR"/>
        </w:rPr>
        <w:t>lettre de code</w:t>
      </w:r>
      <w:r w:rsidRPr="0A50A4BF" w:rsidR="2A51021F">
        <w:rPr>
          <w:noProof w:val="0"/>
          <w:lang w:val="fr-FR"/>
        </w:rPr>
        <w:t xml:space="preserve">, chaque </w:t>
      </w:r>
      <w:r w:rsidRPr="0A50A4BF" w:rsidR="2A51021F">
        <w:rPr>
          <w:b w:val="1"/>
          <w:bCs w:val="1"/>
          <w:noProof w:val="0"/>
          <w:lang w:val="fr-FR"/>
        </w:rPr>
        <w:t>type de plan</w:t>
      </w:r>
      <w:r w:rsidRPr="0A50A4BF" w:rsidR="2A51021F">
        <w:rPr>
          <w:noProof w:val="0"/>
          <w:lang w:val="fr-FR"/>
        </w:rPr>
        <w:t xml:space="preserve"> (Normale, Réduit, Renforcé) et chaque </w:t>
      </w:r>
      <w:r w:rsidRPr="0A50A4BF" w:rsidR="2A51021F">
        <w:rPr>
          <w:b w:val="1"/>
          <w:bCs w:val="1"/>
          <w:noProof w:val="0"/>
          <w:lang w:val="fr-FR"/>
        </w:rPr>
        <w:t>niveau AQL</w:t>
      </w:r>
      <w:r w:rsidRPr="0A50A4BF" w:rsidR="2A51021F">
        <w:rPr>
          <w:noProof w:val="0"/>
          <w:lang w:val="fr-FR"/>
        </w:rPr>
        <w:t xml:space="preserve">, les informations suivantes : </w:t>
      </w:r>
    </w:p>
    <w:p w:rsidR="2A51021F" w:rsidP="0A50A4BF" w:rsidRDefault="2A51021F" w14:paraId="4D6BBF3F" w14:textId="046674AC">
      <w:pPr>
        <w:pStyle w:val="Paragraphedeliste"/>
        <w:numPr>
          <w:ilvl w:val="2"/>
          <w:numId w:val="37"/>
        </w:numPr>
        <w:rPr>
          <w:noProof w:val="0"/>
          <w:sz w:val="24"/>
          <w:szCs w:val="24"/>
          <w:lang w:val="fr-FR"/>
        </w:rPr>
      </w:pPr>
      <w:r w:rsidRPr="0A50A4BF" w:rsidR="2A51021F">
        <w:rPr>
          <w:noProof w:val="0"/>
          <w:lang w:val="fr-FR"/>
        </w:rPr>
        <w:t xml:space="preserve">Taille d’échantillon </w:t>
      </w:r>
    </w:p>
    <w:p w:rsidR="2A51021F" w:rsidP="0A50A4BF" w:rsidRDefault="2A51021F" w14:paraId="0481F140" w14:textId="622C3140">
      <w:pPr>
        <w:pStyle w:val="Paragraphedeliste"/>
        <w:numPr>
          <w:ilvl w:val="2"/>
          <w:numId w:val="37"/>
        </w:numPr>
        <w:rPr>
          <w:noProof w:val="0"/>
          <w:sz w:val="24"/>
          <w:szCs w:val="24"/>
          <w:lang w:val="fr-FR"/>
        </w:rPr>
      </w:pPr>
      <w:r w:rsidRPr="0A50A4BF" w:rsidR="2A51021F">
        <w:rPr>
          <w:b w:val="1"/>
          <w:bCs w:val="1"/>
          <w:noProof w:val="0"/>
          <w:lang w:val="fr-FR"/>
        </w:rPr>
        <w:t>Ac</w:t>
      </w:r>
      <w:r w:rsidRPr="0A50A4BF" w:rsidR="2A51021F">
        <w:rPr>
          <w:b w:val="1"/>
          <w:bCs w:val="1"/>
          <w:noProof w:val="0"/>
          <w:lang w:val="fr-FR"/>
        </w:rPr>
        <w:t xml:space="preserve"> (Acceptance </w:t>
      </w:r>
      <w:r w:rsidRPr="0A50A4BF" w:rsidR="2A51021F">
        <w:rPr>
          <w:b w:val="1"/>
          <w:bCs w:val="1"/>
          <w:noProof w:val="0"/>
          <w:lang w:val="fr-FR"/>
        </w:rPr>
        <w:t>Number</w:t>
      </w:r>
      <w:r w:rsidRPr="0A50A4BF" w:rsidR="2A51021F">
        <w:rPr>
          <w:b w:val="1"/>
          <w:bCs w:val="1"/>
          <w:noProof w:val="0"/>
          <w:lang w:val="fr-FR"/>
        </w:rPr>
        <w:t>)</w:t>
      </w:r>
      <w:r w:rsidRPr="0A50A4BF" w:rsidR="2A51021F">
        <w:rPr>
          <w:noProof w:val="0"/>
          <w:lang w:val="fr-FR"/>
        </w:rPr>
        <w:t xml:space="preserve"> </w:t>
      </w:r>
    </w:p>
    <w:p w:rsidR="2A51021F" w:rsidP="0A50A4BF" w:rsidRDefault="2A51021F" w14:paraId="3BDBB67F" w14:textId="6CDBFB88">
      <w:pPr>
        <w:pStyle w:val="Paragraphedeliste"/>
        <w:numPr>
          <w:ilvl w:val="2"/>
          <w:numId w:val="37"/>
        </w:numPr>
        <w:rPr>
          <w:noProof w:val="0"/>
          <w:sz w:val="24"/>
          <w:szCs w:val="24"/>
          <w:lang w:val="fr-FR"/>
        </w:rPr>
      </w:pPr>
      <w:r w:rsidRPr="0A50A4BF" w:rsidR="2A51021F">
        <w:rPr>
          <w:b w:val="1"/>
          <w:bCs w:val="1"/>
          <w:noProof w:val="0"/>
          <w:lang w:val="fr-FR"/>
        </w:rPr>
        <w:t xml:space="preserve">Re (Rejection </w:t>
      </w:r>
      <w:r w:rsidRPr="0A50A4BF" w:rsidR="2A51021F">
        <w:rPr>
          <w:b w:val="1"/>
          <w:bCs w:val="1"/>
          <w:noProof w:val="0"/>
          <w:lang w:val="fr-FR"/>
        </w:rPr>
        <w:t>Number</w:t>
      </w:r>
      <w:r w:rsidRPr="0A50A4BF" w:rsidR="2A51021F">
        <w:rPr>
          <w:b w:val="1"/>
          <w:bCs w:val="1"/>
          <w:noProof w:val="0"/>
          <w:lang w:val="fr-FR"/>
        </w:rPr>
        <w:t>)</w:t>
      </w:r>
    </w:p>
    <w:p w:rsidR="0918521D" w:rsidP="0A50A4BF" w:rsidRDefault="0918521D" w14:paraId="4F1E9605" w14:textId="0FB13229">
      <w:pPr>
        <w:pStyle w:val="Normal"/>
        <w:ind w:left="720"/>
        <w:rPr>
          <w:sz w:val="24"/>
          <w:szCs w:val="24"/>
        </w:rPr>
      </w:pPr>
      <w:r w:rsidRPr="0A50A4BF" w:rsidR="0918521D">
        <w:rPr>
          <w:sz w:val="24"/>
          <w:szCs w:val="24"/>
        </w:rPr>
        <w:t>Avec</w:t>
      </w:r>
      <w:r w:rsidRPr="0A50A4BF" w:rsidR="4C446301">
        <w:rPr>
          <w:sz w:val="24"/>
          <w:szCs w:val="24"/>
        </w:rPr>
        <w:t xml:space="preserve"> </w:t>
      </w:r>
      <w:r w:rsidRPr="0A50A4BF" w:rsidR="4C446301">
        <w:rPr>
          <w:sz w:val="24"/>
          <w:szCs w:val="24"/>
        </w:rPr>
        <w:t>Ac</w:t>
      </w:r>
      <w:r w:rsidRPr="0A50A4BF" w:rsidR="4C446301">
        <w:rPr>
          <w:sz w:val="24"/>
          <w:szCs w:val="24"/>
        </w:rPr>
        <w:t xml:space="preserve"> et Re sont les limites d’acceptation des défauts </w:t>
      </w:r>
      <w:r w:rsidRPr="0A50A4BF" w:rsidR="1B2E3A70">
        <w:rPr>
          <w:sz w:val="24"/>
          <w:szCs w:val="24"/>
        </w:rPr>
        <w:t>:</w:t>
      </w:r>
      <w:r>
        <w:br/>
      </w:r>
      <w:r w:rsidRPr="0A50A4BF" w:rsidR="434169CE">
        <w:rPr>
          <w:sz w:val="24"/>
          <w:szCs w:val="24"/>
        </w:rPr>
        <w:t xml:space="preserve">si la </w:t>
      </w:r>
      <w:r w:rsidRPr="0A50A4BF" w:rsidR="7AE468FA">
        <w:rPr>
          <w:sz w:val="24"/>
          <w:szCs w:val="24"/>
        </w:rPr>
        <w:t>quantité</w:t>
      </w:r>
      <w:r w:rsidRPr="0A50A4BF" w:rsidR="434169CE">
        <w:rPr>
          <w:sz w:val="24"/>
          <w:szCs w:val="24"/>
        </w:rPr>
        <w:t xml:space="preserve"> nok </w:t>
      </w:r>
      <w:r w:rsidRPr="0A50A4BF" w:rsidR="68878B3A">
        <w:rPr>
          <w:sz w:val="24"/>
          <w:szCs w:val="24"/>
        </w:rPr>
        <w:t>inférieur</w:t>
      </w:r>
      <w:r w:rsidRPr="0A50A4BF" w:rsidR="434169CE">
        <w:rPr>
          <w:sz w:val="24"/>
          <w:szCs w:val="24"/>
        </w:rPr>
        <w:t xml:space="preserve"> ou </w:t>
      </w:r>
      <w:r w:rsidRPr="0A50A4BF" w:rsidR="78199C0E">
        <w:rPr>
          <w:sz w:val="24"/>
          <w:szCs w:val="24"/>
        </w:rPr>
        <w:t>égale</w:t>
      </w:r>
      <w:r w:rsidRPr="0A50A4BF" w:rsidR="434169CE">
        <w:rPr>
          <w:sz w:val="24"/>
          <w:szCs w:val="24"/>
        </w:rPr>
        <w:t xml:space="preserve"> </w:t>
      </w:r>
      <w:bookmarkStart w:name="_Int_OAoAn15n" w:id="1914259374"/>
      <w:r w:rsidRPr="0A50A4BF" w:rsidR="434169CE">
        <w:rPr>
          <w:sz w:val="24"/>
          <w:szCs w:val="24"/>
        </w:rPr>
        <w:t>Ac</w:t>
      </w:r>
      <w:bookmarkEnd w:id="1914259374"/>
      <w:r w:rsidRPr="0A50A4BF" w:rsidR="434169CE">
        <w:rPr>
          <w:sz w:val="24"/>
          <w:szCs w:val="24"/>
        </w:rPr>
        <w:t xml:space="preserve"> =&gt; critère accepté</w:t>
      </w:r>
      <w:r>
        <w:br/>
      </w:r>
      <w:r w:rsidRPr="0A50A4BF" w:rsidR="128BF0CF">
        <w:rPr>
          <w:sz w:val="24"/>
          <w:szCs w:val="24"/>
        </w:rPr>
        <w:t xml:space="preserve">si la quantité nok </w:t>
      </w:r>
      <w:r w:rsidRPr="0A50A4BF" w:rsidR="72A3D550">
        <w:rPr>
          <w:sz w:val="24"/>
          <w:szCs w:val="24"/>
        </w:rPr>
        <w:t>supérieur</w:t>
      </w:r>
      <w:r w:rsidRPr="0A50A4BF" w:rsidR="128BF0CF">
        <w:rPr>
          <w:sz w:val="24"/>
          <w:szCs w:val="24"/>
        </w:rPr>
        <w:t xml:space="preserve"> ou </w:t>
      </w:r>
      <w:r w:rsidRPr="0A50A4BF" w:rsidR="4B6F2035">
        <w:rPr>
          <w:sz w:val="24"/>
          <w:szCs w:val="24"/>
        </w:rPr>
        <w:t>égale</w:t>
      </w:r>
      <w:r w:rsidRPr="0A50A4BF" w:rsidR="128BF0CF">
        <w:rPr>
          <w:sz w:val="24"/>
          <w:szCs w:val="24"/>
        </w:rPr>
        <w:t xml:space="preserve"> Re = </w:t>
      </w:r>
      <w:r w:rsidRPr="0A50A4BF" w:rsidR="173868EB">
        <w:rPr>
          <w:sz w:val="24"/>
          <w:szCs w:val="24"/>
        </w:rPr>
        <w:t>&gt;critère</w:t>
      </w:r>
      <w:r w:rsidRPr="0A50A4BF" w:rsidR="128BF0CF">
        <w:rPr>
          <w:sz w:val="24"/>
          <w:szCs w:val="24"/>
        </w:rPr>
        <w:t xml:space="preserve"> rejeté</w:t>
      </w:r>
    </w:p>
    <w:p w:rsidR="0A50A4BF" w:rsidP="0A50A4BF" w:rsidRDefault="0A50A4BF" w14:paraId="645CF421" w14:textId="78B49985">
      <w:pPr>
        <w:pStyle w:val="Normal"/>
        <w:ind w:left="720"/>
        <w:rPr>
          <w:rFonts w:ascii="Calibri Light" w:hAnsi="Calibri Light" w:eastAsia="Calibri Light" w:cs="Calibri Light"/>
          <w:noProof w:val="0"/>
          <w:sz w:val="24"/>
          <w:szCs w:val="24"/>
          <w:lang w:val="fr-FR"/>
        </w:rPr>
      </w:pPr>
      <w:r>
        <w:br/>
      </w:r>
      <w:r w:rsidRPr="0A50A4BF" w:rsidR="2EF32243">
        <w:rPr>
          <w:rFonts w:ascii="Calibri Light" w:hAnsi="Calibri Light" w:eastAsia="Calibri Light" w:cs="Calibri Light"/>
          <w:noProof w:val="0"/>
          <w:sz w:val="24"/>
          <w:szCs w:val="24"/>
          <w:lang w:val="fr-FR"/>
        </w:rPr>
        <w:t>L</w:t>
      </w:r>
      <w:r w:rsidRPr="0A50A4BF" w:rsidR="45D4D9E4">
        <w:rPr>
          <w:rFonts w:ascii="Calibri Light" w:hAnsi="Calibri Light" w:eastAsia="Calibri Light" w:cs="Calibri Light"/>
          <w:noProof w:val="0"/>
          <w:sz w:val="24"/>
          <w:szCs w:val="24"/>
          <w:lang w:val="fr-FR"/>
        </w:rPr>
        <w:t>ien</w:t>
      </w:r>
      <w:r w:rsidRPr="0A50A4BF" w:rsidR="2EF32243">
        <w:rPr>
          <w:rFonts w:ascii="Calibri Light" w:hAnsi="Calibri Light" w:eastAsia="Calibri Light" w:cs="Calibri Light"/>
          <w:noProof w:val="0"/>
          <w:sz w:val="24"/>
          <w:szCs w:val="24"/>
          <w:lang w:val="fr-FR"/>
        </w:rPr>
        <w:t xml:space="preserve"> fichier </w:t>
      </w:r>
      <w:r w:rsidRPr="0A50A4BF" w:rsidR="60AB5C42">
        <w:rPr>
          <w:rFonts w:ascii="Calibri Light" w:hAnsi="Calibri Light" w:eastAsia="Calibri Light" w:cs="Calibri Light"/>
          <w:noProof w:val="0"/>
          <w:sz w:val="24"/>
          <w:szCs w:val="24"/>
          <w:lang w:val="fr-FR"/>
        </w:rPr>
        <w:t>Excel</w:t>
      </w:r>
      <w:r w:rsidRPr="0A50A4BF" w:rsidR="2EF32243">
        <w:rPr>
          <w:rFonts w:ascii="Calibri Light" w:hAnsi="Calibri Light" w:eastAsia="Calibri Light" w:cs="Calibri Light"/>
          <w:noProof w:val="0"/>
          <w:sz w:val="24"/>
          <w:szCs w:val="24"/>
          <w:lang w:val="fr-FR"/>
        </w:rPr>
        <w:t xml:space="preserve"> suivant explique les </w:t>
      </w:r>
      <w:r w:rsidRPr="0A50A4BF" w:rsidR="2B04537D">
        <w:rPr>
          <w:rFonts w:ascii="Calibri Light" w:hAnsi="Calibri Light" w:eastAsia="Calibri Light" w:cs="Calibri Light"/>
          <w:noProof w:val="0"/>
          <w:sz w:val="24"/>
          <w:szCs w:val="24"/>
          <w:lang w:val="fr-FR"/>
        </w:rPr>
        <w:t>champs et</w:t>
      </w:r>
      <w:r w:rsidRPr="0A50A4BF" w:rsidR="2EF32243">
        <w:rPr>
          <w:rFonts w:ascii="Calibri Light" w:hAnsi="Calibri Light" w:eastAsia="Calibri Light" w:cs="Calibri Light"/>
          <w:noProof w:val="0"/>
          <w:sz w:val="24"/>
          <w:szCs w:val="24"/>
          <w:lang w:val="fr-FR"/>
        </w:rPr>
        <w:t xml:space="preserve"> les </w:t>
      </w:r>
      <w:r w:rsidRPr="0A50A4BF" w:rsidR="50E5E3CA">
        <w:rPr>
          <w:rFonts w:ascii="Calibri Light" w:hAnsi="Calibri Light" w:eastAsia="Calibri Light" w:cs="Calibri Light"/>
          <w:noProof w:val="0"/>
          <w:sz w:val="24"/>
          <w:szCs w:val="24"/>
          <w:lang w:val="fr-FR"/>
        </w:rPr>
        <w:t>valeurs</w:t>
      </w:r>
      <w:r w:rsidRPr="0A50A4BF" w:rsidR="2EF32243">
        <w:rPr>
          <w:rFonts w:ascii="Calibri Light" w:hAnsi="Calibri Light" w:eastAsia="Calibri Light" w:cs="Calibri Light"/>
          <w:noProof w:val="0"/>
          <w:sz w:val="24"/>
          <w:szCs w:val="24"/>
          <w:lang w:val="fr-FR"/>
        </w:rPr>
        <w:t xml:space="preserve"> </w:t>
      </w:r>
      <w:r w:rsidRPr="0A50A4BF" w:rsidR="2D60A75C">
        <w:rPr>
          <w:rFonts w:ascii="Calibri Light" w:hAnsi="Calibri Light" w:eastAsia="Calibri Light" w:cs="Calibri Light"/>
          <w:noProof w:val="0"/>
          <w:sz w:val="24"/>
          <w:szCs w:val="24"/>
          <w:lang w:val="fr-FR"/>
        </w:rPr>
        <w:t>:</w:t>
      </w:r>
      <w:r w:rsidRPr="0A50A4BF" w:rsidR="2EF32243">
        <w:rPr>
          <w:rFonts w:ascii="Calibri Light" w:hAnsi="Calibri Light" w:eastAsia="Calibri Light" w:cs="Calibri Light"/>
          <w:noProof w:val="0"/>
          <w:sz w:val="24"/>
          <w:szCs w:val="24"/>
          <w:lang w:val="fr-FR"/>
        </w:rPr>
        <w:t xml:space="preserve"> </w:t>
      </w:r>
      <w:hyperlink r:id="Rfca93cf946434767">
        <w:r w:rsidRPr="0A50A4BF" w:rsidR="2D60A75C">
          <w:rPr>
            <w:rStyle w:val="Lienhypertexte"/>
            <w:rFonts w:ascii="Calibri Light" w:hAnsi="Calibri Light" w:eastAsia="Calibri Light" w:cs="Calibri Light"/>
            <w:noProof w:val="0"/>
            <w:sz w:val="24"/>
            <w:szCs w:val="24"/>
            <w:lang w:val="fr-FR"/>
          </w:rPr>
          <w:t>single_sampling_plan_tables.xlsx</w:t>
        </w:r>
      </w:hyperlink>
    </w:p>
    <w:p w:rsidR="0A50A4BF" w:rsidP="0A50A4BF" w:rsidRDefault="0A50A4BF" w14:paraId="7A095FA0" w14:textId="0AF0A19C">
      <w:pPr>
        <w:pStyle w:val="Normal"/>
      </w:pPr>
    </w:p>
    <w:p w:rsidR="00DB636F" w:rsidP="00C52601" w:rsidRDefault="00DB636F" w14:paraId="7D9DFABD" w14:textId="77777777">
      <w:pPr>
        <w:pStyle w:val="Titre3"/>
        <w:rPr/>
      </w:pPr>
      <w:bookmarkStart w:name="_Toc116198461" w:id="7"/>
      <w:r w:rsidR="00DB636F">
        <w:rPr/>
        <w:t>Règles de Gestion</w:t>
      </w:r>
      <w:bookmarkEnd w:id="7"/>
    </w:p>
    <w:tbl>
      <w:tblPr>
        <w:tblStyle w:val="Grilledutableau"/>
        <w:tblW w:w="0" w:type="auto"/>
        <w:tblLook w:val="04A0" w:firstRow="1" w:lastRow="0" w:firstColumn="1" w:lastColumn="0" w:noHBand="0" w:noVBand="1"/>
      </w:tblPr>
      <w:tblGrid>
        <w:gridCol w:w="873"/>
        <w:gridCol w:w="1279"/>
        <w:gridCol w:w="6904"/>
      </w:tblGrid>
      <w:tr w:rsidRPr="00884AFA" w:rsidR="00DB6461" w:rsidTr="0A50A4BF" w14:paraId="6C58FF95" w14:textId="77777777">
        <w:tc>
          <w:tcPr>
            <w:tcW w:w="873" w:type="dxa"/>
            <w:tcMar/>
          </w:tcPr>
          <w:p w:rsidRPr="00C52601" w:rsidR="00DB6461" w:rsidP="00C52601" w:rsidRDefault="00DB6461" w14:paraId="30A92C22" w14:textId="77777777">
            <w:pPr>
              <w:rPr>
                <w:b w:val="1"/>
                <w:bCs w:val="1"/>
              </w:rPr>
            </w:pPr>
            <w:r w:rsidRPr="5DDE61FF" w:rsidR="00DB6461">
              <w:rPr>
                <w:b w:val="1"/>
                <w:bCs w:val="1"/>
              </w:rPr>
              <w:t>ID</w:t>
            </w:r>
          </w:p>
        </w:tc>
        <w:tc>
          <w:tcPr>
            <w:tcW w:w="1279" w:type="dxa"/>
            <w:tcMar/>
          </w:tcPr>
          <w:p w:rsidRPr="00C52601" w:rsidR="00DB6461" w:rsidP="00C52601" w:rsidRDefault="00DB6461" w14:paraId="650ED769" w14:textId="77777777">
            <w:pPr>
              <w:rPr>
                <w:b w:val="1"/>
                <w:bCs w:val="1"/>
              </w:rPr>
            </w:pPr>
            <w:r w:rsidRPr="5DDE61FF" w:rsidR="00DB6461">
              <w:rPr>
                <w:b w:val="1"/>
                <w:bCs w:val="1"/>
              </w:rPr>
              <w:t>Type</w:t>
            </w:r>
          </w:p>
        </w:tc>
        <w:tc>
          <w:tcPr>
            <w:tcW w:w="6904" w:type="dxa"/>
            <w:tcMar/>
          </w:tcPr>
          <w:p w:rsidRPr="00C52601" w:rsidR="00DB6461" w:rsidP="00C52601" w:rsidRDefault="00DB6461" w14:paraId="056AC6CB" w14:textId="77777777">
            <w:pPr>
              <w:rPr>
                <w:b w:val="1"/>
                <w:bCs w:val="1"/>
              </w:rPr>
            </w:pPr>
            <w:r w:rsidRPr="5DDE61FF" w:rsidR="00DB6461">
              <w:rPr>
                <w:b w:val="1"/>
                <w:bCs w:val="1"/>
              </w:rPr>
              <w:t>Description</w:t>
            </w:r>
          </w:p>
        </w:tc>
      </w:tr>
      <w:tr w:rsidR="00DB6461" w:rsidTr="0A50A4BF" w14:paraId="4EA0EC13" w14:textId="77777777">
        <w:tc>
          <w:tcPr>
            <w:tcW w:w="873" w:type="dxa"/>
            <w:tcMar/>
          </w:tcPr>
          <w:p w:rsidRPr="0052536B" w:rsidR="00DB6461" w:rsidP="00C52601" w:rsidRDefault="00DB6461" w14:paraId="2D51ECEB" w14:textId="77777777">
            <w:r w:rsidR="00DB6461">
              <w:rPr/>
              <w:t>ID.R</w:t>
            </w:r>
            <w:r w:rsidR="00DB6461">
              <w:rPr/>
              <w:t>01</w:t>
            </w:r>
          </w:p>
        </w:tc>
        <w:tc>
          <w:tcPr>
            <w:tcW w:w="1279" w:type="dxa"/>
            <w:tcMar/>
          </w:tcPr>
          <w:p w:rsidRPr="0052536B" w:rsidR="00DB6461" w:rsidP="00C52601" w:rsidRDefault="00DB6461" w14:paraId="3AFABB87" w14:textId="4CA68198">
            <w:r w:rsidR="00DB6461">
              <w:rPr/>
              <w:t>Nouveauté</w:t>
            </w:r>
          </w:p>
        </w:tc>
        <w:tc>
          <w:tcPr>
            <w:tcW w:w="6904" w:type="dxa"/>
            <w:tcMar/>
          </w:tcPr>
          <w:p w:rsidRPr="0052536B" w:rsidR="00DB6461" w:rsidP="0A50A4BF" w:rsidRDefault="001469D9" w14:paraId="3FF900CF" w14:textId="2D77BA95">
            <w:pPr>
              <w:pStyle w:val="Normal"/>
            </w:pPr>
            <w:r w:rsidRPr="0A50A4BF" w:rsidR="3749864F">
              <w:rPr>
                <w:rFonts w:ascii="Calibri Light" w:hAnsi="Calibri Light" w:eastAsia="Calibri Light" w:cs="Calibri Light"/>
                <w:noProof w:val="0"/>
                <w:sz w:val="24"/>
                <w:szCs w:val="24"/>
                <w:lang w:val="fr-FR"/>
              </w:rPr>
              <w:t xml:space="preserve">Les paramètres de plan d'échantillonnage dans la </w:t>
            </w:r>
            <w:r w:rsidRPr="0A50A4BF" w:rsidR="3749864F">
              <w:rPr>
                <w:rFonts w:ascii="Calibri Light" w:hAnsi="Calibri Light" w:eastAsia="Calibri Light" w:cs="Calibri Light"/>
                <w:noProof w:val="0"/>
                <w:sz w:val="24"/>
                <w:szCs w:val="24"/>
                <w:lang w:val="fr-FR"/>
              </w:rPr>
              <w:t>template</w:t>
            </w:r>
            <w:r w:rsidRPr="0A50A4BF" w:rsidR="3749864F">
              <w:rPr>
                <w:rFonts w:ascii="Calibri Light" w:hAnsi="Calibri Light" w:eastAsia="Calibri Light" w:cs="Calibri Light"/>
                <w:noProof w:val="0"/>
                <w:sz w:val="24"/>
                <w:szCs w:val="24"/>
                <w:lang w:val="fr-FR"/>
              </w:rPr>
              <w:t xml:space="preserve"> ne sont obligatoires que si le paramètre </w:t>
            </w:r>
            <w:r w:rsidRPr="0A50A4BF" w:rsidR="3749864F">
              <w:rPr>
                <w:rFonts w:ascii="Calibri Light" w:hAnsi="Calibri Light" w:eastAsia="Calibri Light" w:cs="Calibri Light"/>
                <w:b w:val="1"/>
                <w:bCs w:val="1"/>
                <w:noProof w:val="0"/>
                <w:sz w:val="24"/>
                <w:szCs w:val="24"/>
                <w:lang w:val="fr-FR"/>
              </w:rPr>
              <w:t>“Application du plan d’échantillonnage”</w:t>
            </w:r>
            <w:r w:rsidRPr="0A50A4BF" w:rsidR="3749864F">
              <w:rPr>
                <w:rFonts w:ascii="Calibri Light" w:hAnsi="Calibri Light" w:eastAsia="Calibri Light" w:cs="Calibri Light"/>
                <w:noProof w:val="0"/>
                <w:sz w:val="24"/>
                <w:szCs w:val="24"/>
                <w:lang w:val="fr-FR"/>
              </w:rPr>
              <w:t xml:space="preserve"> est activé (= </w:t>
            </w:r>
            <w:r w:rsidRPr="0A50A4BF" w:rsidR="3749864F">
              <w:rPr>
                <w:rFonts w:ascii="Calibri Light" w:hAnsi="Calibri Light" w:eastAsia="Calibri Light" w:cs="Calibri Light"/>
                <w:noProof w:val="0"/>
                <w:sz w:val="24"/>
                <w:szCs w:val="24"/>
                <w:lang w:val="fr-FR"/>
              </w:rPr>
              <w:t>true</w:t>
            </w:r>
            <w:r w:rsidRPr="0A50A4BF" w:rsidR="3749864F">
              <w:rPr>
                <w:rFonts w:ascii="Calibri Light" w:hAnsi="Calibri Light" w:eastAsia="Calibri Light" w:cs="Calibri Light"/>
                <w:noProof w:val="0"/>
                <w:sz w:val="24"/>
                <w:szCs w:val="24"/>
                <w:lang w:val="fr-FR"/>
              </w:rPr>
              <w:t>).</w:t>
            </w:r>
          </w:p>
        </w:tc>
      </w:tr>
      <w:tr w:rsidR="00DB6461" w:rsidTr="0A50A4BF" w14:paraId="62F9CE11" w14:textId="77777777">
        <w:tc>
          <w:tcPr>
            <w:tcW w:w="873" w:type="dxa"/>
            <w:tcMar/>
          </w:tcPr>
          <w:p w:rsidRPr="0052536B" w:rsidR="00DB6461" w:rsidP="00C52601" w:rsidRDefault="00DB6461" w14:paraId="0E8D7DCE" w14:textId="77777777">
            <w:r w:rsidR="00DB6461">
              <w:rPr/>
              <w:t>ID.</w:t>
            </w:r>
            <w:r w:rsidR="009727F7">
              <w:rPr/>
              <w:t>R</w:t>
            </w:r>
            <w:r w:rsidR="00DB6461">
              <w:rPr/>
              <w:t>02</w:t>
            </w:r>
          </w:p>
        </w:tc>
        <w:tc>
          <w:tcPr>
            <w:tcW w:w="1279" w:type="dxa"/>
            <w:tcMar/>
          </w:tcPr>
          <w:p w:rsidRPr="0052536B" w:rsidR="00DB6461" w:rsidP="00C52601" w:rsidRDefault="0052536B" w14:paraId="652006B3" w14:textId="1BAB1974">
            <w:r w:rsidR="0052536B">
              <w:rPr/>
              <w:t>Nouveauté</w:t>
            </w:r>
          </w:p>
        </w:tc>
        <w:tc>
          <w:tcPr>
            <w:tcW w:w="6904" w:type="dxa"/>
            <w:tcMar/>
          </w:tcPr>
          <w:p w:rsidRPr="0052536B" w:rsidR="001469D9" w:rsidP="0A50A4BF" w:rsidRDefault="001469D9" w14:paraId="18ADEA14" w14:textId="5AC84783">
            <w:pPr>
              <w:pStyle w:val="Normal"/>
            </w:pPr>
            <w:r w:rsidRPr="0A50A4BF" w:rsidR="470595C4">
              <w:rPr>
                <w:rFonts w:ascii="Calibri Light" w:hAnsi="Calibri Light" w:eastAsia="Calibri Light" w:cs="Calibri Light"/>
                <w:noProof w:val="0"/>
                <w:sz w:val="24"/>
                <w:szCs w:val="24"/>
                <w:lang w:val="fr-FR"/>
              </w:rPr>
              <w:t xml:space="preserve">Les paramètres peuvent être définis </w:t>
            </w:r>
            <w:r w:rsidRPr="0A50A4BF" w:rsidR="470595C4">
              <w:rPr>
                <w:rFonts w:ascii="Calibri Light" w:hAnsi="Calibri Light" w:eastAsia="Calibri Light" w:cs="Calibri Light"/>
                <w:b w:val="1"/>
                <w:bCs w:val="1"/>
                <w:noProof w:val="0"/>
                <w:sz w:val="24"/>
                <w:szCs w:val="24"/>
                <w:lang w:val="fr-FR"/>
              </w:rPr>
              <w:t>au niveau du produit</w:t>
            </w:r>
            <w:r w:rsidRPr="0A50A4BF" w:rsidR="470595C4">
              <w:rPr>
                <w:rFonts w:ascii="Calibri Light" w:hAnsi="Calibri Light" w:eastAsia="Calibri Light" w:cs="Calibri Light"/>
                <w:noProof w:val="0"/>
                <w:sz w:val="24"/>
                <w:szCs w:val="24"/>
                <w:lang w:val="fr-FR"/>
              </w:rPr>
              <w:t xml:space="preserve">, </w:t>
            </w:r>
            <w:r w:rsidRPr="0A50A4BF" w:rsidR="470595C4">
              <w:rPr>
                <w:rFonts w:ascii="Calibri Light" w:hAnsi="Calibri Light" w:eastAsia="Calibri Light" w:cs="Calibri Light"/>
                <w:b w:val="1"/>
                <w:bCs w:val="1"/>
                <w:noProof w:val="0"/>
                <w:sz w:val="24"/>
                <w:szCs w:val="24"/>
                <w:lang w:val="fr-FR"/>
              </w:rPr>
              <w:t>de la catégorie</w:t>
            </w:r>
            <w:r w:rsidRPr="0A50A4BF" w:rsidR="470595C4">
              <w:rPr>
                <w:rFonts w:ascii="Calibri Light" w:hAnsi="Calibri Light" w:eastAsia="Calibri Light" w:cs="Calibri Light"/>
                <w:noProof w:val="0"/>
                <w:sz w:val="24"/>
                <w:szCs w:val="24"/>
                <w:lang w:val="fr-FR"/>
              </w:rPr>
              <w:t xml:space="preserve">, </w:t>
            </w:r>
            <w:r w:rsidRPr="0A50A4BF" w:rsidR="470595C4">
              <w:rPr>
                <w:rFonts w:ascii="Calibri Light" w:hAnsi="Calibri Light" w:eastAsia="Calibri Light" w:cs="Calibri Light"/>
                <w:b w:val="1"/>
                <w:bCs w:val="1"/>
                <w:noProof w:val="0"/>
                <w:sz w:val="24"/>
                <w:szCs w:val="24"/>
                <w:lang w:val="fr-FR"/>
              </w:rPr>
              <w:t>de la sous-famille</w:t>
            </w:r>
            <w:r w:rsidRPr="0A50A4BF" w:rsidR="470595C4">
              <w:rPr>
                <w:rFonts w:ascii="Calibri Light" w:hAnsi="Calibri Light" w:eastAsia="Calibri Light" w:cs="Calibri Light"/>
                <w:noProof w:val="0"/>
                <w:sz w:val="24"/>
                <w:szCs w:val="24"/>
                <w:lang w:val="fr-FR"/>
              </w:rPr>
              <w:t xml:space="preserve"> ou </w:t>
            </w:r>
            <w:r w:rsidRPr="0A50A4BF" w:rsidR="470595C4">
              <w:rPr>
                <w:rFonts w:ascii="Calibri Light" w:hAnsi="Calibri Light" w:eastAsia="Calibri Light" w:cs="Calibri Light"/>
                <w:b w:val="1"/>
                <w:bCs w:val="1"/>
                <w:noProof w:val="0"/>
                <w:sz w:val="24"/>
                <w:szCs w:val="24"/>
                <w:lang w:val="fr-FR"/>
              </w:rPr>
              <w:t>de la famille</w:t>
            </w:r>
            <w:r w:rsidRPr="0A50A4BF" w:rsidR="470595C4">
              <w:rPr>
                <w:rFonts w:ascii="Calibri Light" w:hAnsi="Calibri Light" w:eastAsia="Calibri Light" w:cs="Calibri Light"/>
                <w:noProof w:val="0"/>
                <w:sz w:val="24"/>
                <w:szCs w:val="24"/>
                <w:lang w:val="fr-FR"/>
              </w:rPr>
              <w:t>.</w:t>
            </w:r>
          </w:p>
        </w:tc>
      </w:tr>
      <w:tr w:rsidR="0052536B" w:rsidTr="0A50A4BF" w14:paraId="3AE5450D" w14:textId="77777777">
        <w:tc>
          <w:tcPr>
            <w:tcW w:w="873" w:type="dxa"/>
            <w:tcMar/>
          </w:tcPr>
          <w:p w:rsidRPr="0052536B" w:rsidR="0052536B" w:rsidP="0052536B" w:rsidRDefault="0052536B" w14:paraId="4668B4CE" w14:textId="0D646BE5">
            <w:r w:rsidR="0052536B">
              <w:rPr/>
              <w:t>ID.R</w:t>
            </w:r>
            <w:r w:rsidR="0052536B">
              <w:rPr/>
              <w:t>0</w:t>
            </w:r>
            <w:r w:rsidR="0052536B">
              <w:rPr/>
              <w:t>3</w:t>
            </w:r>
          </w:p>
        </w:tc>
        <w:tc>
          <w:tcPr>
            <w:tcW w:w="1279" w:type="dxa"/>
            <w:tcMar/>
          </w:tcPr>
          <w:p w:rsidRPr="0052536B" w:rsidR="0052536B" w:rsidP="0052536B" w:rsidRDefault="0052536B" w14:paraId="39ED1D20" w14:textId="0FBCE05A">
            <w:r w:rsidR="0052536B">
              <w:rPr/>
              <w:t>Nouveauté</w:t>
            </w:r>
          </w:p>
        </w:tc>
        <w:tc>
          <w:tcPr>
            <w:tcW w:w="6904" w:type="dxa"/>
            <w:tcMar/>
          </w:tcPr>
          <w:p w:rsidRPr="0052536B" w:rsidR="0052536B" w:rsidP="0A50A4BF" w:rsidRDefault="0052536B" w14:paraId="588329BE" w14:textId="799F6EE2">
            <w:pPr>
              <w:pStyle w:val="Normal"/>
            </w:pPr>
            <w:r w:rsidRPr="0A50A4BF" w:rsidR="4A8FA362">
              <w:rPr>
                <w:rFonts w:ascii="Calibri Light" w:hAnsi="Calibri Light" w:eastAsia="Calibri Light" w:cs="Calibri Light"/>
                <w:noProof w:val="0"/>
                <w:sz w:val="24"/>
                <w:szCs w:val="24"/>
                <w:lang w:val="fr-FR"/>
              </w:rPr>
              <w:t xml:space="preserve">Les valeurs disponibles dans les listes sont </w:t>
            </w:r>
            <w:r w:rsidRPr="0A50A4BF" w:rsidR="4A8FA362">
              <w:rPr>
                <w:rFonts w:ascii="Calibri Light" w:hAnsi="Calibri Light" w:eastAsia="Calibri Light" w:cs="Calibri Light"/>
                <w:b w:val="1"/>
                <w:bCs w:val="1"/>
                <w:noProof w:val="0"/>
                <w:sz w:val="24"/>
                <w:szCs w:val="24"/>
                <w:lang w:val="fr-FR"/>
              </w:rPr>
              <w:t>prédéfinies (hard coded ou tables de référence)</w:t>
            </w:r>
            <w:r w:rsidRPr="0A50A4BF" w:rsidR="4A8FA362">
              <w:rPr>
                <w:rFonts w:ascii="Calibri Light" w:hAnsi="Calibri Light" w:eastAsia="Calibri Light" w:cs="Calibri Light"/>
                <w:noProof w:val="0"/>
                <w:sz w:val="24"/>
                <w:szCs w:val="24"/>
                <w:lang w:val="fr-FR"/>
              </w:rPr>
              <w:t xml:space="preserve"> et </w:t>
            </w:r>
            <w:r w:rsidRPr="0A50A4BF" w:rsidR="4A8FA362">
              <w:rPr>
                <w:rFonts w:ascii="Calibri Light" w:hAnsi="Calibri Light" w:eastAsia="Calibri Light" w:cs="Calibri Light"/>
                <w:b w:val="1"/>
                <w:bCs w:val="1"/>
                <w:noProof w:val="0"/>
                <w:sz w:val="24"/>
                <w:szCs w:val="24"/>
                <w:lang w:val="fr-FR"/>
              </w:rPr>
              <w:t>non modifiables</w:t>
            </w:r>
            <w:r w:rsidRPr="0A50A4BF" w:rsidR="4A8FA362">
              <w:rPr>
                <w:rFonts w:ascii="Calibri Light" w:hAnsi="Calibri Light" w:eastAsia="Calibri Light" w:cs="Calibri Light"/>
                <w:noProof w:val="0"/>
                <w:sz w:val="24"/>
                <w:szCs w:val="24"/>
                <w:lang w:val="fr-FR"/>
              </w:rPr>
              <w:t xml:space="preserve"> par l’utilisateur.</w:t>
            </w:r>
          </w:p>
        </w:tc>
      </w:tr>
      <w:tr w:rsidR="00910B2D" w:rsidTr="0A50A4BF" w14:paraId="30C816BA" w14:textId="77777777">
        <w:tc>
          <w:tcPr>
            <w:tcW w:w="873" w:type="dxa"/>
            <w:tcMar/>
          </w:tcPr>
          <w:p w:rsidRPr="0052536B" w:rsidR="00910B2D" w:rsidP="00910B2D" w:rsidRDefault="00910B2D" w14:paraId="3A0848F1" w14:textId="77BDEFC1">
            <w:r w:rsidR="00910B2D">
              <w:rPr/>
              <w:t>ID.R</w:t>
            </w:r>
            <w:r w:rsidR="00910B2D">
              <w:rPr/>
              <w:t>04</w:t>
            </w:r>
          </w:p>
        </w:tc>
        <w:tc>
          <w:tcPr>
            <w:tcW w:w="1279" w:type="dxa"/>
            <w:tcMar/>
          </w:tcPr>
          <w:p w:rsidRPr="0052536B" w:rsidR="00910B2D" w:rsidP="00910B2D" w:rsidRDefault="00910B2D" w14:paraId="6AE31173" w14:textId="4CA3BDD1">
            <w:r w:rsidR="00910B2D">
              <w:rPr/>
              <w:t>Nouveauté</w:t>
            </w:r>
          </w:p>
        </w:tc>
        <w:tc>
          <w:tcPr>
            <w:tcW w:w="6904" w:type="dxa"/>
            <w:tcMar/>
          </w:tcPr>
          <w:p w:rsidRPr="00910B2D" w:rsidR="00910B2D" w:rsidP="0A50A4BF" w:rsidRDefault="00910B2D" w14:paraId="2421690E" w14:textId="62346564">
            <w:pPr>
              <w:pStyle w:val="Normal"/>
            </w:pPr>
            <w:r w:rsidRPr="0A50A4BF" w:rsidR="4A54419A">
              <w:rPr>
                <w:rFonts w:ascii="Calibri Light" w:hAnsi="Calibri Light" w:eastAsia="Calibri Light" w:cs="Calibri Light"/>
                <w:noProof w:val="0"/>
                <w:sz w:val="24"/>
                <w:szCs w:val="24"/>
                <w:lang w:val="fr-FR"/>
              </w:rPr>
              <w:t>Chaque configuration de plan d’échantillonnage est liée à un identifiant unique d’entité (produit, catégorie, sous-</w:t>
            </w:r>
            <w:r w:rsidRPr="0A50A4BF" w:rsidR="4A54419A">
              <w:rPr>
                <w:rFonts w:ascii="Calibri Light" w:hAnsi="Calibri Light" w:eastAsia="Calibri Light" w:cs="Calibri Light"/>
                <w:noProof w:val="0"/>
                <w:sz w:val="24"/>
                <w:szCs w:val="24"/>
                <w:lang w:val="fr-FR"/>
              </w:rPr>
              <w:t>famille,</w:t>
            </w:r>
            <w:r w:rsidRPr="0A50A4BF" w:rsidR="4A54419A">
              <w:rPr>
                <w:rFonts w:ascii="Calibri Light" w:hAnsi="Calibri Light" w:eastAsia="Calibri Light" w:cs="Calibri Light"/>
                <w:noProof w:val="0"/>
                <w:sz w:val="24"/>
                <w:szCs w:val="24"/>
                <w:lang w:val="fr-FR"/>
              </w:rPr>
              <w:t xml:space="preserve"> famille)</w:t>
            </w:r>
          </w:p>
        </w:tc>
      </w:tr>
    </w:tbl>
    <w:p w:rsidRPr="00DB636F" w:rsidR="00DB636F" w:rsidP="00C52601" w:rsidRDefault="00DB636F" w14:paraId="246342FC" w14:textId="77777777">
      <w:pPr>
        <w:pStyle w:val="Titre3"/>
        <w:rPr/>
      </w:pPr>
      <w:bookmarkStart w:name="_Toc116198462" w:id="8"/>
      <w:r w:rsidR="00DB636F">
        <w:rPr/>
        <w:t xml:space="preserve">Scénarii </w:t>
      </w:r>
      <w:r w:rsidR="00DB636F">
        <w:rPr/>
        <w:t>de</w:t>
      </w:r>
      <w:r w:rsidR="00DB636F">
        <w:rPr/>
        <w:t xml:space="preserve"> Test</w:t>
      </w:r>
      <w:bookmarkEnd w:id="8"/>
    </w:p>
    <w:tbl>
      <w:tblPr>
        <w:tblStyle w:val="Grilledutableau"/>
        <w:tblW w:w="9056" w:type="dxa"/>
        <w:tblLook w:val="04A0" w:firstRow="1" w:lastRow="0" w:firstColumn="1" w:lastColumn="0" w:noHBand="0" w:noVBand="1"/>
      </w:tblPr>
      <w:tblGrid>
        <w:gridCol w:w="940"/>
        <w:gridCol w:w="1375"/>
        <w:gridCol w:w="6741"/>
      </w:tblGrid>
      <w:tr w:rsidRPr="00884AFA" w:rsidR="00C52601" w:rsidTr="0A50A4BF" w14:paraId="0D6C2749" w14:textId="77777777">
        <w:tc>
          <w:tcPr>
            <w:tcW w:w="940" w:type="dxa"/>
            <w:tcMar/>
          </w:tcPr>
          <w:p w:rsidRPr="00C52601" w:rsidR="00C52601" w:rsidP="00C52601" w:rsidRDefault="00C52601" w14:paraId="0F0D8B1A" w14:textId="77777777">
            <w:pPr>
              <w:rPr>
                <w:b w:val="1"/>
                <w:bCs w:val="1"/>
              </w:rPr>
            </w:pPr>
            <w:r w:rsidRPr="5DDE61FF" w:rsidR="00C52601">
              <w:rPr>
                <w:b w:val="1"/>
                <w:bCs w:val="1"/>
              </w:rPr>
              <w:t>ID</w:t>
            </w:r>
          </w:p>
        </w:tc>
        <w:tc>
          <w:tcPr>
            <w:tcW w:w="1375" w:type="dxa"/>
            <w:tcMar/>
          </w:tcPr>
          <w:p w:rsidRPr="00C52601" w:rsidR="00C52601" w:rsidP="00C52601" w:rsidRDefault="00C52601" w14:paraId="159E17D9" w14:textId="77777777">
            <w:pPr>
              <w:rPr>
                <w:b w:val="1"/>
                <w:bCs w:val="1"/>
              </w:rPr>
            </w:pPr>
            <w:r w:rsidRPr="5DDE61FF" w:rsidR="00C52601">
              <w:rPr>
                <w:b w:val="1"/>
                <w:bCs w:val="1"/>
              </w:rPr>
              <w:t>Type</w:t>
            </w:r>
          </w:p>
        </w:tc>
        <w:tc>
          <w:tcPr>
            <w:tcW w:w="6741" w:type="dxa"/>
            <w:tcMar/>
          </w:tcPr>
          <w:p w:rsidRPr="00C52601" w:rsidR="00C52601" w:rsidP="00C52601" w:rsidRDefault="00C52601" w14:paraId="6D05AA88" w14:textId="77777777">
            <w:pPr>
              <w:rPr>
                <w:b w:val="1"/>
                <w:bCs w:val="1"/>
              </w:rPr>
            </w:pPr>
            <w:r w:rsidRPr="5DDE61FF" w:rsidR="00C52601">
              <w:rPr>
                <w:b w:val="1"/>
                <w:bCs w:val="1"/>
              </w:rPr>
              <w:t>Description</w:t>
            </w:r>
          </w:p>
        </w:tc>
      </w:tr>
      <w:tr w:rsidR="00C52601" w:rsidTr="0A50A4BF" w14:paraId="3E3A5E37" w14:textId="77777777">
        <w:trPr>
          <w:trHeight w:val="435"/>
        </w:trPr>
        <w:tc>
          <w:tcPr>
            <w:tcW w:w="940" w:type="dxa"/>
            <w:tcMar/>
          </w:tcPr>
          <w:p w:rsidRPr="003E467D" w:rsidR="00C52601" w:rsidP="5DDE61FF" w:rsidRDefault="00C52601" w14:paraId="092BC303" w14:textId="06F58ACF">
            <w:pPr/>
            <w:r w:rsidR="00C52601">
              <w:rPr/>
              <w:t>ID.T</w:t>
            </w:r>
            <w:r w:rsidR="00C52601">
              <w:rPr/>
              <w:t>0</w:t>
            </w:r>
            <w:r w:rsidR="0A8C6F82">
              <w:rPr/>
              <w:t>1</w:t>
            </w:r>
          </w:p>
        </w:tc>
        <w:tc>
          <w:tcPr>
            <w:tcW w:w="1375" w:type="dxa"/>
            <w:tcMar/>
          </w:tcPr>
          <w:p w:rsidRPr="003E467D" w:rsidR="00C52601" w:rsidP="5DDE61FF" w:rsidRDefault="00C52601" w14:paraId="6EE4F300" w14:textId="260795A3">
            <w:pPr/>
            <w:r w:rsidR="00C52601">
              <w:rPr/>
              <w:t>Nouveauté</w:t>
            </w:r>
          </w:p>
        </w:tc>
        <w:tc>
          <w:tcPr>
            <w:tcW w:w="6741" w:type="dxa"/>
            <w:tcMar/>
          </w:tcPr>
          <w:p w:rsidRPr="003E467D" w:rsidR="00C52601" w:rsidP="5DDE61FF" w:rsidRDefault="00C52601" w14:paraId="604B2795" w14:textId="2CAE6D71">
            <w:pPr>
              <w:pStyle w:val="Normal"/>
              <w:suppressLineNumbers w:val="0"/>
              <w:bidi w:val="0"/>
              <w:spacing w:before="0" w:beforeAutospacing="off" w:after="0" w:afterAutospacing="off" w:line="276" w:lineRule="auto"/>
              <w:ind w:left="0" w:right="0"/>
              <w:jc w:val="both"/>
            </w:pPr>
            <w:r w:rsidR="45BBE635">
              <w:rPr/>
              <w:t>Vérifier l’affichage des deux onglets pour chaque template</w:t>
            </w:r>
          </w:p>
        </w:tc>
      </w:tr>
      <w:tr w:rsidR="5DDE61FF" w:rsidTr="0A50A4BF" w14:paraId="679B6863">
        <w:trPr>
          <w:trHeight w:val="300"/>
        </w:trPr>
        <w:tc>
          <w:tcPr>
            <w:tcW w:w="940" w:type="dxa"/>
            <w:tcMar/>
          </w:tcPr>
          <w:p w:rsidR="5DDE61FF" w:rsidRDefault="5DDE61FF" w14:paraId="535955AE" w14:textId="725A736C">
            <w:r w:rsidR="5DDE61FF">
              <w:rPr/>
              <w:t>ID.T</w:t>
            </w:r>
            <w:r w:rsidR="5DDE61FF">
              <w:rPr/>
              <w:t>0</w:t>
            </w:r>
            <w:r w:rsidR="0A34AEBF">
              <w:rPr/>
              <w:t>2</w:t>
            </w:r>
          </w:p>
        </w:tc>
        <w:tc>
          <w:tcPr>
            <w:tcW w:w="1375" w:type="dxa"/>
            <w:tcMar/>
          </w:tcPr>
          <w:p w:rsidR="5DDE61FF" w:rsidRDefault="5DDE61FF" w14:paraId="36CD6D46" w14:textId="260795A3">
            <w:r w:rsidR="5DDE61FF">
              <w:rPr/>
              <w:t>Nouveauté</w:t>
            </w:r>
          </w:p>
        </w:tc>
        <w:tc>
          <w:tcPr>
            <w:tcW w:w="6741" w:type="dxa"/>
            <w:tcMar/>
          </w:tcPr>
          <w:p w:rsidR="472B9601" w:rsidP="5DDE61FF" w:rsidRDefault="472B9601" w14:paraId="0C9F1710" w14:textId="48D3EA7D">
            <w:pPr>
              <w:pStyle w:val="Normal"/>
              <w:spacing w:line="276" w:lineRule="auto"/>
              <w:jc w:val="both"/>
            </w:pPr>
            <w:r w:rsidR="5CE62E35">
              <w:rPr/>
              <w:t>Vérifier l’</w:t>
            </w:r>
            <w:r w:rsidR="3AF43009">
              <w:rPr/>
              <w:t>enregistrement</w:t>
            </w:r>
            <w:r w:rsidR="5CE62E35">
              <w:rPr/>
              <w:t xml:space="preserve"> des données</w:t>
            </w:r>
          </w:p>
        </w:tc>
      </w:tr>
      <w:tr w:rsidR="5DDE61FF" w:rsidTr="0A50A4BF" w14:paraId="40945660">
        <w:trPr>
          <w:trHeight w:val="300"/>
        </w:trPr>
        <w:tc>
          <w:tcPr>
            <w:tcW w:w="940" w:type="dxa"/>
            <w:tcMar/>
          </w:tcPr>
          <w:p w:rsidR="5DDE61FF" w:rsidRDefault="5DDE61FF" w14:paraId="32FD2872" w14:textId="70A35D3A">
            <w:r w:rsidR="5DDE61FF">
              <w:rPr/>
              <w:t>ID.T</w:t>
            </w:r>
            <w:r w:rsidR="5DDE61FF">
              <w:rPr/>
              <w:t>0</w:t>
            </w:r>
            <w:r w:rsidR="5E648035">
              <w:rPr/>
              <w:t>3</w:t>
            </w:r>
          </w:p>
        </w:tc>
        <w:tc>
          <w:tcPr>
            <w:tcW w:w="1375" w:type="dxa"/>
            <w:tcMar/>
          </w:tcPr>
          <w:p w:rsidR="5DDE61FF" w:rsidRDefault="5DDE61FF" w14:paraId="0E7930F7" w14:textId="260795A3">
            <w:r w:rsidR="5DDE61FF">
              <w:rPr/>
              <w:t>Nouveauté</w:t>
            </w:r>
          </w:p>
        </w:tc>
        <w:tc>
          <w:tcPr>
            <w:tcW w:w="6741" w:type="dxa"/>
            <w:tcMar/>
          </w:tcPr>
          <w:p w:rsidR="472B9601" w:rsidP="5DDE61FF" w:rsidRDefault="472B9601" w14:paraId="621E6DCF" w14:textId="5477B25C">
            <w:pPr>
              <w:pStyle w:val="Normal"/>
              <w:spacing w:line="276" w:lineRule="auto"/>
              <w:jc w:val="both"/>
            </w:pPr>
            <w:r w:rsidR="2D5A052E">
              <w:rPr/>
              <w:t xml:space="preserve">Vérifier </w:t>
            </w:r>
            <w:r w:rsidR="5EAD0E20">
              <w:rPr/>
              <w:t>le c</w:t>
            </w:r>
            <w:r w:rsidR="5EAD0E20">
              <w:rPr/>
              <w:t>ontenus</w:t>
            </w:r>
            <w:r w:rsidR="5EAD0E20">
              <w:rPr/>
              <w:t xml:space="preserve"> correcte des liste ( </w:t>
            </w:r>
            <w:r w:rsidR="5EAD0E20">
              <w:rPr/>
              <w:t>aql</w:t>
            </w:r>
            <w:r w:rsidR="5EAD0E20">
              <w:rPr/>
              <w:t xml:space="preserve"> , type et </w:t>
            </w:r>
            <w:r w:rsidR="5EAD0E20">
              <w:rPr/>
              <w:t>level</w:t>
            </w:r>
            <w:r w:rsidR="5EAD0E20">
              <w:rPr/>
              <w:t>)</w:t>
            </w:r>
          </w:p>
        </w:tc>
      </w:tr>
    </w:tbl>
    <w:p w:rsidRPr="00A84BEB" w:rsidR="00B16314" w:rsidP="00B16314" w:rsidRDefault="00B16314" w14:paraId="6119B6F6" w14:textId="73BBFBED">
      <w:pPr>
        <w:pStyle w:val="Titre2"/>
        <w:rPr/>
      </w:pPr>
      <w:bookmarkStart w:name="_Toc69283516" w:id="9"/>
      <w:bookmarkStart w:name="_Toc116198463" w:id="10"/>
      <w:r w:rsidR="00B16314">
        <w:rPr/>
        <w:t>Analyse</w:t>
      </w:r>
      <w:r w:rsidR="00B16314">
        <w:rPr/>
        <w:t xml:space="preserve"> Détaillée Gap : G0</w:t>
      </w:r>
      <w:r w:rsidR="589B9891">
        <w:rPr/>
        <w:t>3</w:t>
      </w:r>
      <w:r w:rsidR="00B16314">
        <w:rPr/>
        <w:t xml:space="preserve"> : </w:t>
      </w:r>
    </w:p>
    <w:p w:rsidR="00B16314" w:rsidP="00B16314" w:rsidRDefault="00B16314" w14:paraId="328CD8CE" w14:textId="74989355">
      <w:pPr>
        <w:pStyle w:val="Titre3"/>
        <w:rPr/>
      </w:pPr>
      <w:r w:rsidR="00B16314">
        <w:rPr/>
        <w:t>Existant</w:t>
      </w:r>
      <w:r w:rsidR="00B16314">
        <w:rPr/>
        <w:t xml:space="preserve"> : </w:t>
      </w:r>
    </w:p>
    <w:p w:rsidR="08DD8833" w:rsidP="0A50A4BF" w:rsidRDefault="08DD8833" w14:paraId="0D45C00E" w14:textId="48A025C6">
      <w:pPr>
        <w:spacing w:before="240" w:beforeAutospacing="off" w:after="240" w:afterAutospacing="off"/>
      </w:pPr>
      <w:r w:rsidR="796AA299">
        <w:rPr/>
        <w:t xml:space="preserve">Actuellement, dans Smart </w:t>
      </w:r>
      <w:r w:rsidR="796AA299">
        <w:rPr/>
        <w:t>Factory</w:t>
      </w:r>
      <w:r w:rsidR="796AA299">
        <w:rPr/>
        <w:t>, les fiches de contrôle qualité ne prennent pas en compte les règles automatiques du plan d’échantillonnage.</w:t>
      </w:r>
    </w:p>
    <w:p w:rsidR="08DD8833" w:rsidP="0A50A4BF" w:rsidRDefault="08DD8833" w14:paraId="67C19819" w14:textId="5DE35505">
      <w:pPr>
        <w:pStyle w:val="Titre3"/>
        <w:spacing w:before="240" w:beforeAutospacing="off" w:after="240" w:afterAutospacing="off"/>
        <w:rPr/>
      </w:pPr>
      <w:r w:rsidR="1902E573">
        <w:rPr/>
        <w:t>Modifications:</w:t>
      </w:r>
    </w:p>
    <w:p w:rsidR="5DDE61FF" w:rsidP="0A50A4BF" w:rsidRDefault="5DDE61FF" w14:paraId="511DA398" w14:textId="00DD10A4">
      <w:pPr>
        <w:pStyle w:val="Normal"/>
      </w:pPr>
      <w:r w:rsidR="2ECDB146">
        <w:rPr/>
        <w:t>Le nouveau flux est comme suit :</w:t>
      </w:r>
    </w:p>
    <w:p w:rsidR="5DDE61FF" w:rsidP="0A50A4BF" w:rsidRDefault="5DDE61FF" w14:paraId="74156E8B" w14:textId="49900310">
      <w:pPr>
        <w:pStyle w:val="Paragraphedeliste"/>
        <w:numPr>
          <w:ilvl w:val="0"/>
          <w:numId w:val="38"/>
        </w:numPr>
        <w:spacing w:before="240" w:beforeAutospacing="off" w:after="240" w:afterAutospacing="off" w:line="276" w:lineRule="auto"/>
        <w:ind/>
        <w:rPr>
          <w:rFonts w:ascii="Calibri Light" w:hAnsi="Calibri Light" w:eastAsia="Calibri Light" w:cs="Calibri Light"/>
          <w:noProof w:val="0"/>
          <w:sz w:val="24"/>
          <w:szCs w:val="24"/>
          <w:lang w:val="fr-FR"/>
        </w:rPr>
      </w:pPr>
      <w:r w:rsidRPr="0A50A4BF" w:rsidR="2ECDB146">
        <w:rPr>
          <w:rFonts w:ascii="Calibri Light" w:hAnsi="Calibri Light" w:eastAsia="Calibri Light" w:cs="Calibri Light"/>
          <w:b w:val="1"/>
          <w:bCs w:val="1"/>
          <w:noProof w:val="0"/>
          <w:sz w:val="24"/>
          <w:szCs w:val="24"/>
          <w:lang w:val="fr-FR"/>
        </w:rPr>
        <w:t>Définition des paramètres par critère</w:t>
      </w:r>
      <w:r>
        <w:br/>
      </w:r>
      <w:r w:rsidRPr="0A50A4BF" w:rsidR="2ECDB146">
        <w:rPr>
          <w:rFonts w:ascii="Calibri Light" w:hAnsi="Calibri Light" w:eastAsia="Calibri Light" w:cs="Calibri Light"/>
          <w:noProof w:val="0"/>
          <w:sz w:val="24"/>
          <w:szCs w:val="24"/>
          <w:lang w:val="fr-FR"/>
        </w:rPr>
        <w:t xml:space="preserve"> Pour chaque critère de contrôle, trois attributs sont définis dans la template :</w:t>
      </w:r>
    </w:p>
    <w:p w:rsidR="5DDE61FF" w:rsidP="0A50A4BF" w:rsidRDefault="5DDE61FF" w14:paraId="7D821D65" w14:textId="30C704B4">
      <w:pPr>
        <w:pStyle w:val="Paragraphedeliste"/>
        <w:numPr>
          <w:ilvl w:val="0"/>
          <w:numId w:val="41"/>
        </w:numPr>
        <w:spacing w:before="240" w:beforeAutospacing="off" w:after="240" w:afterAutospacing="off" w:line="276" w:lineRule="auto"/>
        <w:ind/>
        <w:rPr>
          <w:rFonts w:ascii="Calibri Light" w:hAnsi="Calibri Light" w:eastAsia="Calibri Light" w:cs="Calibri Light"/>
          <w:i w:val="1"/>
          <w:iCs w:val="1"/>
          <w:noProof w:val="0"/>
          <w:sz w:val="24"/>
          <w:szCs w:val="24"/>
          <w:lang w:val="fr-FR"/>
        </w:rPr>
      </w:pPr>
      <w:r w:rsidRPr="0A50A4BF" w:rsidR="2ECDB146">
        <w:rPr>
          <w:rFonts w:ascii="Calibri Light" w:hAnsi="Calibri Light" w:eastAsia="Calibri Light" w:cs="Calibri Light"/>
          <w:b w:val="1"/>
          <w:bCs w:val="1"/>
          <w:noProof w:val="0"/>
          <w:sz w:val="24"/>
          <w:szCs w:val="24"/>
          <w:lang w:val="fr-FR"/>
        </w:rPr>
        <w:t>Type de plan</w:t>
      </w:r>
      <w:r w:rsidRPr="0A50A4BF" w:rsidR="2ECDB146">
        <w:rPr>
          <w:rFonts w:ascii="Calibri Light" w:hAnsi="Calibri Light" w:eastAsia="Calibri Light" w:cs="Calibri Light"/>
          <w:noProof w:val="0"/>
          <w:sz w:val="24"/>
          <w:szCs w:val="24"/>
          <w:lang w:val="fr-FR"/>
        </w:rPr>
        <w:t xml:space="preserve"> : </w:t>
      </w:r>
      <w:r w:rsidRPr="0A50A4BF" w:rsidR="2ECDB146">
        <w:rPr>
          <w:rFonts w:ascii="Calibri Light" w:hAnsi="Calibri Light" w:eastAsia="Calibri Light" w:cs="Calibri Light"/>
          <w:i w:val="1"/>
          <w:iCs w:val="1"/>
          <w:noProof w:val="0"/>
          <w:sz w:val="24"/>
          <w:szCs w:val="24"/>
          <w:lang w:val="fr-FR"/>
        </w:rPr>
        <w:t>Normal, Réduit, Renforcé</w:t>
      </w:r>
    </w:p>
    <w:p w:rsidR="5DDE61FF" w:rsidP="0A50A4BF" w:rsidRDefault="5DDE61FF" w14:paraId="19562FAE" w14:textId="6568C14F">
      <w:pPr>
        <w:pStyle w:val="Paragraphedeliste"/>
        <w:numPr>
          <w:ilvl w:val="0"/>
          <w:numId w:val="41"/>
        </w:numPr>
        <w:spacing w:before="240" w:beforeAutospacing="off" w:after="240" w:afterAutospacing="off" w:line="276" w:lineRule="auto"/>
        <w:ind/>
        <w:rPr>
          <w:rFonts w:ascii="Calibri Light" w:hAnsi="Calibri Light" w:eastAsia="Calibri Light" w:cs="Calibri Light"/>
          <w:i w:val="1"/>
          <w:iCs w:val="1"/>
          <w:noProof w:val="0"/>
          <w:sz w:val="24"/>
          <w:szCs w:val="24"/>
          <w:lang w:val="fr-FR"/>
        </w:rPr>
      </w:pPr>
      <w:r w:rsidRPr="0A50A4BF" w:rsidR="2ECDB146">
        <w:rPr>
          <w:rFonts w:ascii="Calibri Light" w:hAnsi="Calibri Light" w:eastAsia="Calibri Light" w:cs="Calibri Light"/>
          <w:b w:val="1"/>
          <w:bCs w:val="1"/>
          <w:noProof w:val="0"/>
          <w:sz w:val="24"/>
          <w:szCs w:val="24"/>
          <w:lang w:val="fr-FR"/>
        </w:rPr>
        <w:t>Niveau d’inspection</w:t>
      </w:r>
      <w:r w:rsidRPr="0A50A4BF" w:rsidR="2ECDB146">
        <w:rPr>
          <w:rFonts w:ascii="Calibri Light" w:hAnsi="Calibri Light" w:eastAsia="Calibri Light" w:cs="Calibri Light"/>
          <w:noProof w:val="0"/>
          <w:sz w:val="24"/>
          <w:szCs w:val="24"/>
          <w:lang w:val="fr-FR"/>
        </w:rPr>
        <w:t xml:space="preserve"> : </w:t>
      </w:r>
      <w:r w:rsidRPr="0A50A4BF" w:rsidR="2ECDB146">
        <w:rPr>
          <w:rFonts w:ascii="Calibri Light" w:hAnsi="Calibri Light" w:eastAsia="Calibri Light" w:cs="Calibri Light"/>
          <w:i w:val="1"/>
          <w:iCs w:val="1"/>
          <w:noProof w:val="0"/>
          <w:sz w:val="24"/>
          <w:szCs w:val="24"/>
          <w:lang w:val="fr-FR"/>
        </w:rPr>
        <w:t>I, II, III, S1, S2, S3, S4</w:t>
      </w:r>
    </w:p>
    <w:p w:rsidR="5DDE61FF" w:rsidP="0A50A4BF" w:rsidRDefault="5DDE61FF" w14:paraId="0336BF9D" w14:textId="6FC7323C">
      <w:pPr>
        <w:pStyle w:val="Paragraphedeliste"/>
        <w:numPr>
          <w:ilvl w:val="0"/>
          <w:numId w:val="41"/>
        </w:numPr>
        <w:spacing w:before="240" w:beforeAutospacing="off" w:after="240" w:afterAutospacing="off" w:line="276" w:lineRule="auto"/>
        <w:ind/>
        <w:rPr>
          <w:rFonts w:ascii="Calibri Light" w:hAnsi="Calibri Light" w:eastAsia="Calibri Light" w:cs="Calibri Light"/>
          <w:noProof w:val="0"/>
          <w:sz w:val="24"/>
          <w:szCs w:val="24"/>
          <w:lang w:val="fr-FR"/>
        </w:rPr>
      </w:pPr>
      <w:r w:rsidRPr="0A50A4BF" w:rsidR="2ECDB146">
        <w:rPr>
          <w:rFonts w:ascii="Calibri Light" w:hAnsi="Calibri Light" w:eastAsia="Calibri Light" w:cs="Calibri Light"/>
          <w:b w:val="1"/>
          <w:bCs w:val="1"/>
          <w:noProof w:val="0"/>
          <w:sz w:val="24"/>
          <w:szCs w:val="24"/>
          <w:lang w:val="fr-FR"/>
        </w:rPr>
        <w:t>Niveau AQL</w:t>
      </w:r>
      <w:r w:rsidRPr="0A50A4BF" w:rsidR="2ECDB146">
        <w:rPr>
          <w:rFonts w:ascii="Calibri Light" w:hAnsi="Calibri Light" w:eastAsia="Calibri Light" w:cs="Calibri Light"/>
          <w:noProof w:val="0"/>
          <w:sz w:val="24"/>
          <w:szCs w:val="24"/>
          <w:lang w:val="fr-FR"/>
        </w:rPr>
        <w:t xml:space="preserve"> : valeur prédéfinie selon la table </w:t>
      </w:r>
      <w:r w:rsidRPr="0A50A4BF" w:rsidR="2ECDB146">
        <w:rPr>
          <w:rFonts w:ascii="Consolas" w:hAnsi="Consolas" w:eastAsia="Consolas" w:cs="Consolas"/>
          <w:noProof w:val="0"/>
          <w:sz w:val="24"/>
          <w:szCs w:val="24"/>
          <w:lang w:val="fr-FR"/>
        </w:rPr>
        <w:t>sample_size_AQL</w:t>
      </w:r>
      <w:r w:rsidRPr="0A50A4BF" w:rsidR="2ECDB146">
        <w:rPr>
          <w:rFonts w:ascii="Calibri Light" w:hAnsi="Calibri Light" w:eastAsia="Calibri Light" w:cs="Calibri Light"/>
          <w:noProof w:val="0"/>
          <w:sz w:val="24"/>
          <w:szCs w:val="24"/>
          <w:lang w:val="fr-FR"/>
        </w:rPr>
        <w:t>.</w:t>
      </w:r>
    </w:p>
    <w:p w:rsidR="5DDE61FF" w:rsidP="0A50A4BF" w:rsidRDefault="5DDE61FF" w14:paraId="0A2FC664" w14:textId="69EA2B95">
      <w:pPr>
        <w:pStyle w:val="Paragraphedeliste"/>
        <w:numPr>
          <w:ilvl w:val="0"/>
          <w:numId w:val="38"/>
        </w:numPr>
        <w:spacing w:before="240" w:beforeAutospacing="off" w:after="240" w:afterAutospacing="off" w:line="276" w:lineRule="auto"/>
        <w:ind/>
        <w:rPr>
          <w:rFonts w:ascii="Calibri Light" w:hAnsi="Calibri Light" w:eastAsia="Calibri Light" w:cs="Calibri Light"/>
          <w:noProof w:val="0"/>
          <w:sz w:val="24"/>
          <w:szCs w:val="24"/>
          <w:lang w:val="fr-FR"/>
        </w:rPr>
      </w:pPr>
      <w:r w:rsidRPr="0A50A4BF" w:rsidR="2ECDB146">
        <w:rPr>
          <w:rFonts w:ascii="Calibri Light" w:hAnsi="Calibri Light" w:eastAsia="Calibri Light" w:cs="Calibri Light"/>
          <w:b w:val="1"/>
          <w:bCs w:val="1"/>
          <w:noProof w:val="0"/>
          <w:sz w:val="24"/>
          <w:szCs w:val="24"/>
          <w:lang w:val="fr-FR"/>
        </w:rPr>
        <w:t>Saisie de la taille de lot dans la fiche de contrôle</w:t>
      </w:r>
      <w:r>
        <w:br/>
      </w:r>
      <w:r w:rsidRPr="0A50A4BF" w:rsidR="2ECDB146">
        <w:rPr>
          <w:rFonts w:ascii="Calibri Light" w:hAnsi="Calibri Light" w:eastAsia="Calibri Light" w:cs="Calibri Light"/>
          <w:noProof w:val="0"/>
          <w:sz w:val="24"/>
          <w:szCs w:val="24"/>
          <w:lang w:val="fr-FR"/>
        </w:rPr>
        <w:t xml:space="preserve"> Dans la fiche de contrôle, la </w:t>
      </w:r>
      <w:r w:rsidRPr="0A50A4BF" w:rsidR="2ECDB146">
        <w:rPr>
          <w:rFonts w:ascii="Calibri Light" w:hAnsi="Calibri Light" w:eastAsia="Calibri Light" w:cs="Calibri Light"/>
          <w:b w:val="1"/>
          <w:bCs w:val="1"/>
          <w:noProof w:val="0"/>
          <w:sz w:val="24"/>
          <w:szCs w:val="24"/>
          <w:lang w:val="fr-FR"/>
        </w:rPr>
        <w:t>taille de lot</w:t>
      </w:r>
      <w:r w:rsidRPr="0A50A4BF" w:rsidR="2ECDB146">
        <w:rPr>
          <w:rFonts w:ascii="Calibri Light" w:hAnsi="Calibri Light" w:eastAsia="Calibri Light" w:cs="Calibri Light"/>
          <w:noProof w:val="0"/>
          <w:sz w:val="24"/>
          <w:szCs w:val="24"/>
          <w:lang w:val="fr-FR"/>
        </w:rPr>
        <w:t xml:space="preserve"> correspond à la </w:t>
      </w:r>
      <w:r w:rsidRPr="0A50A4BF" w:rsidR="2ECDB146">
        <w:rPr>
          <w:rFonts w:ascii="Calibri Light" w:hAnsi="Calibri Light" w:eastAsia="Calibri Light" w:cs="Calibri Light"/>
          <w:b w:val="1"/>
          <w:bCs w:val="1"/>
          <w:noProof w:val="0"/>
          <w:sz w:val="24"/>
          <w:szCs w:val="24"/>
          <w:lang w:val="fr-FR"/>
        </w:rPr>
        <w:t>quantité à contrôler</w:t>
      </w:r>
      <w:r w:rsidRPr="0A50A4BF" w:rsidR="2ECDB146">
        <w:rPr>
          <w:rFonts w:ascii="Calibri Light" w:hAnsi="Calibri Light" w:eastAsia="Calibri Light" w:cs="Calibri Light"/>
          <w:noProof w:val="0"/>
          <w:sz w:val="24"/>
          <w:szCs w:val="24"/>
          <w:lang w:val="fr-FR"/>
        </w:rPr>
        <w:t>.</w:t>
      </w:r>
      <w:r>
        <w:br/>
      </w:r>
      <w:r w:rsidRPr="0A50A4BF" w:rsidR="2ECDB146">
        <w:rPr>
          <w:rFonts w:ascii="Calibri Light" w:hAnsi="Calibri Light" w:eastAsia="Calibri Light" w:cs="Calibri Light"/>
          <w:noProof w:val="0"/>
          <w:sz w:val="24"/>
          <w:szCs w:val="24"/>
          <w:lang w:val="fr-FR"/>
        </w:rPr>
        <w:t xml:space="preserve"> Cette quantité est comparée aux intervalles configurés dans la table </w:t>
      </w:r>
      <w:r w:rsidRPr="0A50A4BF" w:rsidR="2ECDB146">
        <w:rPr>
          <w:rFonts w:ascii="Consolas" w:hAnsi="Consolas" w:eastAsia="Consolas" w:cs="Consolas"/>
          <w:noProof w:val="0"/>
          <w:sz w:val="24"/>
          <w:szCs w:val="24"/>
          <w:lang w:val="fr-FR"/>
        </w:rPr>
        <w:t>sample_size_lot_size</w:t>
      </w:r>
      <w:r w:rsidRPr="0A50A4BF" w:rsidR="2ECDB146">
        <w:rPr>
          <w:rFonts w:ascii="Calibri Light" w:hAnsi="Calibri Light" w:eastAsia="Calibri Light" w:cs="Calibri Light"/>
          <w:noProof w:val="0"/>
          <w:sz w:val="24"/>
          <w:szCs w:val="24"/>
          <w:lang w:val="fr-FR"/>
        </w:rPr>
        <w:t xml:space="preserve"> afin d’identifier </w:t>
      </w:r>
      <w:r w:rsidRPr="0A50A4BF" w:rsidR="2ECDB146">
        <w:rPr>
          <w:rFonts w:ascii="Calibri Light" w:hAnsi="Calibri Light" w:eastAsia="Calibri Light" w:cs="Calibri Light"/>
          <w:b w:val="1"/>
          <w:bCs w:val="1"/>
          <w:noProof w:val="0"/>
          <w:sz w:val="24"/>
          <w:szCs w:val="24"/>
          <w:lang w:val="fr-FR"/>
        </w:rPr>
        <w:t>l’intervalle correspondant</w:t>
      </w:r>
      <w:r w:rsidRPr="0A50A4BF" w:rsidR="2ECDB146">
        <w:rPr>
          <w:rFonts w:ascii="Calibri Light" w:hAnsi="Calibri Light" w:eastAsia="Calibri Light" w:cs="Calibri Light"/>
          <w:noProof w:val="0"/>
          <w:sz w:val="24"/>
          <w:szCs w:val="24"/>
          <w:lang w:val="fr-FR"/>
        </w:rPr>
        <w:t xml:space="preserve"> (retourne son </w:t>
      </w:r>
      <w:r w:rsidRPr="0A50A4BF" w:rsidR="2ECDB146">
        <w:rPr>
          <w:rFonts w:ascii="Consolas" w:hAnsi="Consolas" w:eastAsia="Consolas" w:cs="Consolas"/>
          <w:noProof w:val="0"/>
          <w:sz w:val="24"/>
          <w:szCs w:val="24"/>
          <w:lang w:val="fr-FR"/>
        </w:rPr>
        <w:t>id</w:t>
      </w:r>
      <w:r w:rsidRPr="0A50A4BF" w:rsidR="2ECDB146">
        <w:rPr>
          <w:rFonts w:ascii="Calibri Light" w:hAnsi="Calibri Light" w:eastAsia="Calibri Light" w:cs="Calibri Light"/>
          <w:noProof w:val="0"/>
          <w:sz w:val="24"/>
          <w:szCs w:val="24"/>
          <w:lang w:val="fr-FR"/>
        </w:rPr>
        <w:t>).</w:t>
      </w:r>
    </w:p>
    <w:p w:rsidR="5DDE61FF" w:rsidP="0A50A4BF" w:rsidRDefault="5DDE61FF" w14:paraId="1D14AC47" w14:textId="3D73A4AF">
      <w:pPr>
        <w:pStyle w:val="Paragraphedeliste"/>
        <w:numPr>
          <w:ilvl w:val="0"/>
          <w:numId w:val="38"/>
        </w:numPr>
        <w:spacing w:before="240" w:beforeAutospacing="off" w:after="240" w:afterAutospacing="off" w:line="276" w:lineRule="auto"/>
        <w:ind/>
        <w:rPr>
          <w:rFonts w:ascii="Calibri Light" w:hAnsi="Calibri Light" w:eastAsia="Calibri Light" w:cs="Calibri Light"/>
          <w:noProof w:val="0"/>
          <w:sz w:val="24"/>
          <w:szCs w:val="24"/>
          <w:lang w:val="fr-FR"/>
        </w:rPr>
      </w:pPr>
      <w:r w:rsidRPr="0A50A4BF" w:rsidR="2ECDB146">
        <w:rPr>
          <w:rFonts w:ascii="Calibri Light" w:hAnsi="Calibri Light" w:eastAsia="Calibri Light" w:cs="Calibri Light"/>
          <w:b w:val="1"/>
          <w:bCs w:val="1"/>
          <w:noProof w:val="0"/>
          <w:sz w:val="24"/>
          <w:szCs w:val="24"/>
          <w:lang w:val="fr-FR"/>
        </w:rPr>
        <w:t>Détermination de la lettre de code</w:t>
      </w:r>
      <w:r>
        <w:br/>
      </w:r>
      <w:r w:rsidRPr="0A50A4BF" w:rsidR="2ECDB146">
        <w:rPr>
          <w:rFonts w:ascii="Calibri Light" w:hAnsi="Calibri Light" w:eastAsia="Calibri Light" w:cs="Calibri Light"/>
          <w:noProof w:val="0"/>
          <w:sz w:val="24"/>
          <w:szCs w:val="24"/>
          <w:lang w:val="fr-FR"/>
        </w:rPr>
        <w:t xml:space="preserve"> Si le produit est soumis à un </w:t>
      </w:r>
      <w:r w:rsidRPr="0A50A4BF" w:rsidR="2ECDB146">
        <w:rPr>
          <w:rFonts w:ascii="Calibri Light" w:hAnsi="Calibri Light" w:eastAsia="Calibri Light" w:cs="Calibri Light"/>
          <w:b w:val="1"/>
          <w:bCs w:val="1"/>
          <w:noProof w:val="0"/>
          <w:sz w:val="24"/>
          <w:szCs w:val="24"/>
          <w:lang w:val="fr-FR"/>
        </w:rPr>
        <w:t>plan d’échantillonnage automatique</w:t>
      </w:r>
      <w:r w:rsidRPr="0A50A4BF" w:rsidR="2ECDB146">
        <w:rPr>
          <w:rFonts w:ascii="Calibri Light" w:hAnsi="Calibri Light" w:eastAsia="Calibri Light" w:cs="Calibri Light"/>
          <w:noProof w:val="0"/>
          <w:sz w:val="24"/>
          <w:szCs w:val="24"/>
          <w:lang w:val="fr-FR"/>
        </w:rPr>
        <w:t>, le système utilise :</w:t>
      </w:r>
    </w:p>
    <w:p w:rsidR="5DDE61FF" w:rsidP="0A50A4BF" w:rsidRDefault="5DDE61FF" w14:paraId="46EE8242" w14:textId="7A6BA909">
      <w:pPr>
        <w:pStyle w:val="Paragraphedeliste"/>
        <w:numPr>
          <w:ilvl w:val="0"/>
          <w:numId w:val="39"/>
        </w:numPr>
        <w:spacing w:before="240" w:beforeAutospacing="off" w:after="240" w:afterAutospacing="off" w:line="276" w:lineRule="auto"/>
        <w:ind/>
        <w:rPr>
          <w:rFonts w:ascii="Calibri Light" w:hAnsi="Calibri Light" w:eastAsia="Calibri Light" w:cs="Calibri Light"/>
          <w:noProof w:val="0"/>
          <w:sz w:val="24"/>
          <w:szCs w:val="24"/>
          <w:lang w:val="fr-FR"/>
        </w:rPr>
      </w:pPr>
      <w:r w:rsidRPr="0A50A4BF" w:rsidR="177BDEB6">
        <w:rPr>
          <w:rFonts w:ascii="Calibri Light" w:hAnsi="Calibri Light" w:eastAsia="Calibri Light" w:cs="Calibri Light"/>
          <w:noProof w:val="0"/>
          <w:sz w:val="24"/>
          <w:szCs w:val="24"/>
          <w:lang w:val="fr-FR"/>
        </w:rPr>
        <w:t>Le</w:t>
      </w:r>
      <w:r w:rsidRPr="0A50A4BF" w:rsidR="2ECDB146">
        <w:rPr>
          <w:rFonts w:ascii="Calibri Light" w:hAnsi="Calibri Light" w:eastAsia="Calibri Light" w:cs="Calibri Light"/>
          <w:noProof w:val="0"/>
          <w:sz w:val="24"/>
          <w:szCs w:val="24"/>
          <w:lang w:val="fr-FR"/>
        </w:rPr>
        <w:t xml:space="preserve"> </w:t>
      </w:r>
      <w:r w:rsidRPr="0A50A4BF" w:rsidR="2ECDB146">
        <w:rPr>
          <w:rFonts w:ascii="Calibri Light" w:hAnsi="Calibri Light" w:eastAsia="Calibri Light" w:cs="Calibri Light"/>
          <w:b w:val="1"/>
          <w:bCs w:val="1"/>
          <w:noProof w:val="0"/>
          <w:sz w:val="24"/>
          <w:szCs w:val="24"/>
          <w:lang w:val="fr-FR"/>
        </w:rPr>
        <w:t>niveau d’inspection</w:t>
      </w:r>
      <w:r w:rsidRPr="0A50A4BF" w:rsidR="2ECDB146">
        <w:rPr>
          <w:rFonts w:ascii="Calibri Light" w:hAnsi="Calibri Light" w:eastAsia="Calibri Light" w:cs="Calibri Light"/>
          <w:noProof w:val="0"/>
          <w:sz w:val="24"/>
          <w:szCs w:val="24"/>
          <w:lang w:val="fr-FR"/>
        </w:rPr>
        <w:t xml:space="preserve"> du critère,</w:t>
      </w:r>
    </w:p>
    <w:p w:rsidR="5DDE61FF" w:rsidP="0A50A4BF" w:rsidRDefault="5DDE61FF" w14:paraId="3C2F0C43" w14:textId="14DD7034">
      <w:pPr>
        <w:pStyle w:val="Paragraphedeliste"/>
        <w:numPr>
          <w:ilvl w:val="0"/>
          <w:numId w:val="39"/>
        </w:numPr>
        <w:spacing w:before="240" w:beforeAutospacing="off" w:after="240" w:afterAutospacing="off" w:line="276" w:lineRule="auto"/>
        <w:ind/>
        <w:rPr>
          <w:rFonts w:ascii="Calibri Light" w:hAnsi="Calibri Light" w:eastAsia="Calibri Light" w:cs="Calibri Light"/>
          <w:noProof w:val="0"/>
          <w:sz w:val="24"/>
          <w:szCs w:val="24"/>
          <w:lang w:val="fr-FR"/>
        </w:rPr>
      </w:pPr>
      <w:r w:rsidRPr="0A50A4BF" w:rsidR="6818E5A7">
        <w:rPr>
          <w:rFonts w:ascii="Calibri Light" w:hAnsi="Calibri Light" w:eastAsia="Calibri Light" w:cs="Calibri Light"/>
          <w:noProof w:val="0"/>
          <w:sz w:val="24"/>
          <w:szCs w:val="24"/>
          <w:lang w:val="fr-FR"/>
        </w:rPr>
        <w:t>Et</w:t>
      </w:r>
      <w:r w:rsidRPr="0A50A4BF" w:rsidR="2ECDB146">
        <w:rPr>
          <w:rFonts w:ascii="Calibri Light" w:hAnsi="Calibri Light" w:eastAsia="Calibri Light" w:cs="Calibri Light"/>
          <w:noProof w:val="0"/>
          <w:sz w:val="24"/>
          <w:szCs w:val="24"/>
          <w:lang w:val="fr-FR"/>
        </w:rPr>
        <w:t xml:space="preserve"> l’</w:t>
      </w:r>
      <w:r w:rsidRPr="0A50A4BF" w:rsidR="2ECDB146">
        <w:rPr>
          <w:rFonts w:ascii="Calibri Light" w:hAnsi="Calibri Light" w:eastAsia="Calibri Light" w:cs="Calibri Light"/>
          <w:b w:val="1"/>
          <w:bCs w:val="1"/>
          <w:noProof w:val="0"/>
          <w:sz w:val="24"/>
          <w:szCs w:val="24"/>
          <w:lang w:val="fr-FR"/>
        </w:rPr>
        <w:t>identifiant de l’intervalle de taille de lot</w:t>
      </w:r>
    </w:p>
    <w:p w:rsidR="5DDE61FF" w:rsidP="0A50A4BF" w:rsidRDefault="5DDE61FF" w14:paraId="784FB78B" w14:textId="3E0DE3F0">
      <w:pPr>
        <w:pStyle w:val="Normal"/>
        <w:spacing w:before="240" w:beforeAutospacing="off" w:after="240" w:afterAutospacing="off" w:line="276" w:lineRule="auto"/>
        <w:ind w:left="720"/>
        <w:rPr>
          <w:rFonts w:ascii="Calibri Light" w:hAnsi="Calibri Light" w:eastAsia="Calibri Light" w:cs="Calibri Light"/>
          <w:noProof w:val="0"/>
          <w:sz w:val="24"/>
          <w:szCs w:val="24"/>
          <w:lang w:val="fr-FR"/>
        </w:rPr>
      </w:pPr>
      <w:r w:rsidRPr="0A50A4BF" w:rsidR="70A2B4F5">
        <w:rPr>
          <w:rFonts w:ascii="Calibri Light" w:hAnsi="Calibri Light" w:eastAsia="Calibri Light" w:cs="Calibri Light"/>
          <w:noProof w:val="0"/>
          <w:sz w:val="24"/>
          <w:szCs w:val="24"/>
          <w:lang w:val="fr-FR"/>
        </w:rPr>
        <w:t>Pour</w:t>
      </w:r>
      <w:r w:rsidRPr="0A50A4BF" w:rsidR="2ECDB146">
        <w:rPr>
          <w:rFonts w:ascii="Calibri Light" w:hAnsi="Calibri Light" w:eastAsia="Calibri Light" w:cs="Calibri Light"/>
          <w:noProof w:val="0"/>
          <w:sz w:val="24"/>
          <w:szCs w:val="24"/>
          <w:lang w:val="fr-FR"/>
        </w:rPr>
        <w:t xml:space="preserve"> déterminer la </w:t>
      </w:r>
      <w:r w:rsidRPr="0A50A4BF" w:rsidR="2ECDB146">
        <w:rPr>
          <w:rFonts w:ascii="Calibri Light" w:hAnsi="Calibri Light" w:eastAsia="Calibri Light" w:cs="Calibri Light"/>
          <w:b w:val="1"/>
          <w:bCs w:val="1"/>
          <w:noProof w:val="0"/>
          <w:sz w:val="24"/>
          <w:szCs w:val="24"/>
          <w:lang w:val="fr-FR"/>
        </w:rPr>
        <w:t>lettre de code</w:t>
      </w:r>
      <w:r w:rsidRPr="0A50A4BF" w:rsidR="2ECDB146">
        <w:rPr>
          <w:rFonts w:ascii="Calibri Light" w:hAnsi="Calibri Light" w:eastAsia="Calibri Light" w:cs="Calibri Light"/>
          <w:noProof w:val="0"/>
          <w:sz w:val="24"/>
          <w:szCs w:val="24"/>
          <w:lang w:val="fr-FR"/>
        </w:rPr>
        <w:t xml:space="preserve"> correspondante à partir de la table </w:t>
      </w:r>
      <w:r w:rsidRPr="0A50A4BF" w:rsidR="2ECDB146">
        <w:rPr>
          <w:rFonts w:ascii="Consolas" w:hAnsi="Consolas" w:eastAsia="Consolas" w:cs="Consolas"/>
          <w:noProof w:val="0"/>
          <w:sz w:val="24"/>
          <w:szCs w:val="24"/>
          <w:lang w:val="fr-FR"/>
        </w:rPr>
        <w:t>sample_size_code_letter</w:t>
      </w:r>
      <w:r w:rsidRPr="0A50A4BF" w:rsidR="2ECDB146">
        <w:rPr>
          <w:rFonts w:ascii="Calibri Light" w:hAnsi="Calibri Light" w:eastAsia="Calibri Light" w:cs="Calibri Light"/>
          <w:noProof w:val="0"/>
          <w:sz w:val="24"/>
          <w:szCs w:val="24"/>
          <w:lang w:val="fr-FR"/>
        </w:rPr>
        <w:t>.</w:t>
      </w:r>
    </w:p>
    <w:p w:rsidR="5DDE61FF" w:rsidP="0A50A4BF" w:rsidRDefault="5DDE61FF" w14:paraId="714B86B6" w14:textId="407CC348">
      <w:pPr>
        <w:pStyle w:val="Paragraphedeliste"/>
        <w:numPr>
          <w:ilvl w:val="0"/>
          <w:numId w:val="38"/>
        </w:numPr>
        <w:spacing w:before="240" w:beforeAutospacing="off" w:after="240" w:afterAutospacing="off" w:line="276" w:lineRule="auto"/>
        <w:ind/>
        <w:rPr>
          <w:rFonts w:ascii="Calibri Light" w:hAnsi="Calibri Light" w:eastAsia="Calibri Light" w:cs="Calibri Light"/>
          <w:noProof w:val="0"/>
          <w:sz w:val="24"/>
          <w:szCs w:val="24"/>
          <w:lang w:val="fr-FR"/>
        </w:rPr>
      </w:pPr>
      <w:r w:rsidRPr="0A50A4BF" w:rsidR="2ECDB146">
        <w:rPr>
          <w:rFonts w:ascii="Calibri Light" w:hAnsi="Calibri Light" w:eastAsia="Calibri Light" w:cs="Calibri Light"/>
          <w:b w:val="1"/>
          <w:bCs w:val="1"/>
          <w:noProof w:val="0"/>
          <w:sz w:val="24"/>
          <w:szCs w:val="24"/>
          <w:lang w:val="fr-FR"/>
        </w:rPr>
        <w:t>Calcul de la taille d’échantillon et des seuils Ac/Re</w:t>
      </w:r>
      <w:r>
        <w:br/>
      </w:r>
      <w:r w:rsidRPr="0A50A4BF" w:rsidR="2ECDB146">
        <w:rPr>
          <w:rFonts w:ascii="Calibri Light" w:hAnsi="Calibri Light" w:eastAsia="Calibri Light" w:cs="Calibri Light"/>
          <w:noProof w:val="0"/>
          <w:sz w:val="24"/>
          <w:szCs w:val="24"/>
          <w:lang w:val="fr-FR"/>
        </w:rPr>
        <w:t xml:space="preserve"> Le système croise ensuite :</w:t>
      </w:r>
    </w:p>
    <w:p w:rsidR="5DDE61FF" w:rsidP="0A50A4BF" w:rsidRDefault="5DDE61FF" w14:paraId="61F08475" w14:textId="70F22834">
      <w:pPr>
        <w:pStyle w:val="Paragraphedeliste"/>
        <w:numPr>
          <w:ilvl w:val="0"/>
          <w:numId w:val="42"/>
        </w:numPr>
        <w:spacing w:before="240" w:beforeAutospacing="off" w:after="240" w:afterAutospacing="off" w:line="276" w:lineRule="auto"/>
        <w:ind/>
        <w:rPr>
          <w:rFonts w:ascii="Calibri Light" w:hAnsi="Calibri Light" w:eastAsia="Calibri Light" w:cs="Calibri Light"/>
          <w:noProof w:val="0"/>
          <w:sz w:val="24"/>
          <w:szCs w:val="24"/>
          <w:lang w:val="fr-FR"/>
        </w:rPr>
      </w:pPr>
      <w:r w:rsidRPr="0A50A4BF" w:rsidR="4DC3B7D7">
        <w:rPr>
          <w:rFonts w:ascii="Calibri Light" w:hAnsi="Calibri Light" w:eastAsia="Calibri Light" w:cs="Calibri Light"/>
          <w:noProof w:val="0"/>
          <w:sz w:val="24"/>
          <w:szCs w:val="24"/>
          <w:lang w:val="fr-FR"/>
        </w:rPr>
        <w:t>La</w:t>
      </w:r>
      <w:r w:rsidRPr="0A50A4BF" w:rsidR="2ECDB146">
        <w:rPr>
          <w:rFonts w:ascii="Calibri Light" w:hAnsi="Calibri Light" w:eastAsia="Calibri Light" w:cs="Calibri Light"/>
          <w:noProof w:val="0"/>
          <w:sz w:val="24"/>
          <w:szCs w:val="24"/>
          <w:lang w:val="fr-FR"/>
        </w:rPr>
        <w:t xml:space="preserve"> </w:t>
      </w:r>
      <w:r w:rsidRPr="0A50A4BF" w:rsidR="2ECDB146">
        <w:rPr>
          <w:rFonts w:ascii="Calibri Light" w:hAnsi="Calibri Light" w:eastAsia="Calibri Light" w:cs="Calibri Light"/>
          <w:b w:val="1"/>
          <w:bCs w:val="1"/>
          <w:noProof w:val="0"/>
          <w:sz w:val="24"/>
          <w:szCs w:val="24"/>
          <w:lang w:val="fr-FR"/>
        </w:rPr>
        <w:t>lettre de code</w:t>
      </w:r>
      <w:r w:rsidRPr="0A50A4BF" w:rsidR="2ECDB146">
        <w:rPr>
          <w:rFonts w:ascii="Calibri Light" w:hAnsi="Calibri Light" w:eastAsia="Calibri Light" w:cs="Calibri Light"/>
          <w:noProof w:val="0"/>
          <w:sz w:val="24"/>
          <w:szCs w:val="24"/>
          <w:lang w:val="fr-FR"/>
        </w:rPr>
        <w:t>,</w:t>
      </w:r>
    </w:p>
    <w:p w:rsidR="5DDE61FF" w:rsidP="0A50A4BF" w:rsidRDefault="5DDE61FF" w14:paraId="05B54671" w14:textId="3B6894DF">
      <w:pPr>
        <w:pStyle w:val="Paragraphedeliste"/>
        <w:numPr>
          <w:ilvl w:val="0"/>
          <w:numId w:val="42"/>
        </w:numPr>
        <w:spacing w:before="240" w:beforeAutospacing="off" w:after="240" w:afterAutospacing="off" w:line="276" w:lineRule="auto"/>
        <w:ind/>
        <w:rPr>
          <w:rFonts w:ascii="Calibri Light" w:hAnsi="Calibri Light" w:eastAsia="Calibri Light" w:cs="Calibri Light"/>
          <w:noProof w:val="0"/>
          <w:sz w:val="24"/>
          <w:szCs w:val="24"/>
          <w:lang w:val="fr-FR"/>
        </w:rPr>
      </w:pPr>
      <w:r w:rsidRPr="0A50A4BF" w:rsidR="22F8D2B9">
        <w:rPr>
          <w:rFonts w:ascii="Calibri Light" w:hAnsi="Calibri Light" w:eastAsia="Calibri Light" w:cs="Calibri Light"/>
          <w:noProof w:val="0"/>
          <w:sz w:val="24"/>
          <w:szCs w:val="24"/>
          <w:lang w:val="fr-FR"/>
        </w:rPr>
        <w:t>Le</w:t>
      </w:r>
      <w:r w:rsidRPr="0A50A4BF" w:rsidR="2ECDB146">
        <w:rPr>
          <w:rFonts w:ascii="Calibri Light" w:hAnsi="Calibri Light" w:eastAsia="Calibri Light" w:cs="Calibri Light"/>
          <w:noProof w:val="0"/>
          <w:sz w:val="24"/>
          <w:szCs w:val="24"/>
          <w:lang w:val="fr-FR"/>
        </w:rPr>
        <w:t xml:space="preserve"> </w:t>
      </w:r>
      <w:r w:rsidRPr="0A50A4BF" w:rsidR="2ECDB146">
        <w:rPr>
          <w:rFonts w:ascii="Calibri Light" w:hAnsi="Calibri Light" w:eastAsia="Calibri Light" w:cs="Calibri Light"/>
          <w:b w:val="1"/>
          <w:bCs w:val="1"/>
          <w:noProof w:val="0"/>
          <w:sz w:val="24"/>
          <w:szCs w:val="24"/>
          <w:lang w:val="fr-FR"/>
        </w:rPr>
        <w:t>type de plan</w:t>
      </w:r>
      <w:r w:rsidRPr="0A50A4BF" w:rsidR="2ECDB146">
        <w:rPr>
          <w:rFonts w:ascii="Calibri Light" w:hAnsi="Calibri Light" w:eastAsia="Calibri Light" w:cs="Calibri Light"/>
          <w:noProof w:val="0"/>
          <w:sz w:val="24"/>
          <w:szCs w:val="24"/>
          <w:lang w:val="fr-FR"/>
        </w:rPr>
        <w:t xml:space="preserve"> (Normal / Réduit / Renforcé),</w:t>
      </w:r>
    </w:p>
    <w:p w:rsidR="5DDE61FF" w:rsidP="0A50A4BF" w:rsidRDefault="5DDE61FF" w14:paraId="5736400F" w14:textId="10A07F94">
      <w:pPr>
        <w:pStyle w:val="Paragraphedeliste"/>
        <w:numPr>
          <w:ilvl w:val="0"/>
          <w:numId w:val="42"/>
        </w:numPr>
        <w:spacing w:before="240" w:beforeAutospacing="off" w:after="240" w:afterAutospacing="off" w:line="276" w:lineRule="auto"/>
        <w:ind/>
        <w:rPr>
          <w:rFonts w:ascii="Calibri Light" w:hAnsi="Calibri Light" w:eastAsia="Calibri Light" w:cs="Calibri Light"/>
          <w:noProof w:val="0"/>
          <w:sz w:val="24"/>
          <w:szCs w:val="24"/>
          <w:lang w:val="fr-FR"/>
        </w:rPr>
      </w:pPr>
      <w:r w:rsidRPr="0A50A4BF" w:rsidR="5005CAB3">
        <w:rPr>
          <w:rFonts w:ascii="Calibri Light" w:hAnsi="Calibri Light" w:eastAsia="Calibri Light" w:cs="Calibri Light"/>
          <w:noProof w:val="0"/>
          <w:sz w:val="24"/>
          <w:szCs w:val="24"/>
          <w:lang w:val="fr-FR"/>
        </w:rPr>
        <w:t>L</w:t>
      </w:r>
      <w:r w:rsidRPr="0A50A4BF" w:rsidR="2ECDB146">
        <w:rPr>
          <w:rFonts w:ascii="Calibri Light" w:hAnsi="Calibri Light" w:eastAsia="Calibri Light" w:cs="Calibri Light"/>
          <w:noProof w:val="0"/>
          <w:sz w:val="24"/>
          <w:szCs w:val="24"/>
          <w:lang w:val="fr-FR"/>
        </w:rPr>
        <w:t xml:space="preserve">e </w:t>
      </w:r>
      <w:r w:rsidRPr="0A50A4BF" w:rsidR="2ECDB146">
        <w:rPr>
          <w:rFonts w:ascii="Calibri Light" w:hAnsi="Calibri Light" w:eastAsia="Calibri Light" w:cs="Calibri Light"/>
          <w:b w:val="1"/>
          <w:bCs w:val="1"/>
          <w:noProof w:val="0"/>
          <w:sz w:val="24"/>
          <w:szCs w:val="24"/>
          <w:lang w:val="fr-FR"/>
        </w:rPr>
        <w:t>niveau AQL</w:t>
      </w:r>
      <w:r w:rsidRPr="0A50A4BF" w:rsidR="2ECDB146">
        <w:rPr>
          <w:rFonts w:ascii="Calibri Light" w:hAnsi="Calibri Light" w:eastAsia="Calibri Light" w:cs="Calibri Light"/>
          <w:noProof w:val="0"/>
          <w:sz w:val="24"/>
          <w:szCs w:val="24"/>
          <w:lang w:val="fr-FR"/>
        </w:rPr>
        <w:t>,</w:t>
      </w:r>
    </w:p>
    <w:p w:rsidR="5DDE61FF" w:rsidP="0A50A4BF" w:rsidRDefault="5DDE61FF" w14:paraId="05DCBA76" w14:textId="15B1F729">
      <w:pPr>
        <w:pStyle w:val="Normal"/>
        <w:spacing w:before="240" w:beforeAutospacing="off" w:after="240" w:afterAutospacing="off" w:line="276" w:lineRule="auto"/>
        <w:ind w:left="720"/>
        <w:rPr>
          <w:rFonts w:ascii="Calibri Light" w:hAnsi="Calibri Light" w:eastAsia="Calibri Light" w:cs="Calibri Light"/>
          <w:noProof w:val="0"/>
          <w:sz w:val="24"/>
          <w:szCs w:val="24"/>
          <w:lang w:val="fr-FR"/>
        </w:rPr>
      </w:pPr>
      <w:r w:rsidRPr="0A50A4BF" w:rsidR="1ABB0A68">
        <w:rPr>
          <w:rFonts w:ascii="Calibri Light" w:hAnsi="Calibri Light" w:eastAsia="Calibri Light" w:cs="Calibri Light"/>
          <w:noProof w:val="0"/>
          <w:sz w:val="24"/>
          <w:szCs w:val="24"/>
          <w:lang w:val="fr-FR"/>
        </w:rPr>
        <w:t>Pour</w:t>
      </w:r>
      <w:r w:rsidRPr="0A50A4BF" w:rsidR="2ECDB146">
        <w:rPr>
          <w:rFonts w:ascii="Calibri Light" w:hAnsi="Calibri Light" w:eastAsia="Calibri Light" w:cs="Calibri Light"/>
          <w:noProof w:val="0"/>
          <w:sz w:val="24"/>
          <w:szCs w:val="24"/>
          <w:lang w:val="fr-FR"/>
        </w:rPr>
        <w:t xml:space="preserve"> récupérer dans la table </w:t>
      </w:r>
      <w:r w:rsidRPr="0A50A4BF" w:rsidR="2ECDB146">
        <w:rPr>
          <w:rFonts w:ascii="Consolas" w:hAnsi="Consolas" w:eastAsia="Consolas" w:cs="Consolas"/>
          <w:noProof w:val="0"/>
          <w:sz w:val="24"/>
          <w:szCs w:val="24"/>
          <w:lang w:val="fr-FR"/>
        </w:rPr>
        <w:t>single_sample_plan</w:t>
      </w:r>
      <w:r w:rsidRPr="0A50A4BF" w:rsidR="2ECDB146">
        <w:rPr>
          <w:rFonts w:ascii="Calibri Light" w:hAnsi="Calibri Light" w:eastAsia="Calibri Light" w:cs="Calibri Light"/>
          <w:noProof w:val="0"/>
          <w:sz w:val="24"/>
          <w:szCs w:val="24"/>
          <w:lang w:val="fr-FR"/>
        </w:rPr>
        <w:t xml:space="preserve"> la </w:t>
      </w:r>
      <w:r w:rsidRPr="0A50A4BF" w:rsidR="2ECDB146">
        <w:rPr>
          <w:rFonts w:ascii="Calibri Light" w:hAnsi="Calibri Light" w:eastAsia="Calibri Light" w:cs="Calibri Light"/>
          <w:b w:val="1"/>
          <w:bCs w:val="1"/>
          <w:noProof w:val="0"/>
          <w:sz w:val="24"/>
          <w:szCs w:val="24"/>
          <w:lang w:val="fr-FR"/>
        </w:rPr>
        <w:t>taille d’échantillon (</w:t>
      </w:r>
      <w:r w:rsidRPr="0A50A4BF" w:rsidR="2ECDB146">
        <w:rPr>
          <w:rFonts w:ascii="Calibri Light" w:hAnsi="Calibri Light" w:eastAsia="Calibri Light" w:cs="Calibri Light"/>
          <w:b w:val="1"/>
          <w:bCs w:val="1"/>
          <w:noProof w:val="0"/>
          <w:sz w:val="24"/>
          <w:szCs w:val="24"/>
          <w:lang w:val="fr-FR"/>
        </w:rPr>
        <w:t>sample</w:t>
      </w:r>
      <w:r w:rsidRPr="0A50A4BF" w:rsidR="2ECDB146">
        <w:rPr>
          <w:rFonts w:ascii="Calibri Light" w:hAnsi="Calibri Light" w:eastAsia="Calibri Light" w:cs="Calibri Light"/>
          <w:b w:val="1"/>
          <w:bCs w:val="1"/>
          <w:noProof w:val="0"/>
          <w:sz w:val="24"/>
          <w:szCs w:val="24"/>
          <w:lang w:val="fr-FR"/>
        </w:rPr>
        <w:t xml:space="preserve"> size)</w:t>
      </w:r>
      <w:r w:rsidRPr="0A50A4BF" w:rsidR="2ECDB146">
        <w:rPr>
          <w:rFonts w:ascii="Calibri Light" w:hAnsi="Calibri Light" w:eastAsia="Calibri Light" w:cs="Calibri Light"/>
          <w:noProof w:val="0"/>
          <w:sz w:val="24"/>
          <w:szCs w:val="24"/>
          <w:lang w:val="fr-FR"/>
        </w:rPr>
        <w:t xml:space="preserve">, ainsi que les seuils </w:t>
      </w:r>
      <w:r w:rsidRPr="0A50A4BF" w:rsidR="2ECDB146">
        <w:rPr>
          <w:rFonts w:ascii="Calibri Light" w:hAnsi="Calibri Light" w:eastAsia="Calibri Light" w:cs="Calibri Light"/>
          <w:b w:val="1"/>
          <w:bCs w:val="1"/>
          <w:noProof w:val="0"/>
          <w:sz w:val="24"/>
          <w:szCs w:val="24"/>
          <w:lang w:val="fr-FR"/>
        </w:rPr>
        <w:t>Ac (Acceptation)</w:t>
      </w:r>
      <w:r w:rsidRPr="0A50A4BF" w:rsidR="2ECDB146">
        <w:rPr>
          <w:rFonts w:ascii="Calibri Light" w:hAnsi="Calibri Light" w:eastAsia="Calibri Light" w:cs="Calibri Light"/>
          <w:noProof w:val="0"/>
          <w:sz w:val="24"/>
          <w:szCs w:val="24"/>
          <w:lang w:val="fr-FR"/>
        </w:rPr>
        <w:t xml:space="preserve"> et </w:t>
      </w:r>
      <w:r w:rsidRPr="0A50A4BF" w:rsidR="2ECDB146">
        <w:rPr>
          <w:rFonts w:ascii="Calibri Light" w:hAnsi="Calibri Light" w:eastAsia="Calibri Light" w:cs="Calibri Light"/>
          <w:b w:val="1"/>
          <w:bCs w:val="1"/>
          <w:noProof w:val="0"/>
          <w:sz w:val="24"/>
          <w:szCs w:val="24"/>
          <w:lang w:val="fr-FR"/>
        </w:rPr>
        <w:t>Re (Rejet)</w:t>
      </w:r>
      <w:r w:rsidRPr="0A50A4BF" w:rsidR="2ECDB146">
        <w:rPr>
          <w:rFonts w:ascii="Calibri Light" w:hAnsi="Calibri Light" w:eastAsia="Calibri Light" w:cs="Calibri Light"/>
          <w:noProof w:val="0"/>
          <w:sz w:val="24"/>
          <w:szCs w:val="24"/>
          <w:lang w:val="fr-FR"/>
        </w:rPr>
        <w:t>.</w:t>
      </w:r>
    </w:p>
    <w:p w:rsidR="5DDE61FF" w:rsidP="0A50A4BF" w:rsidRDefault="5DDE61FF" w14:paraId="13299BC4" w14:textId="21DF8900">
      <w:pPr>
        <w:pStyle w:val="Paragraphedeliste"/>
        <w:numPr>
          <w:ilvl w:val="0"/>
          <w:numId w:val="38"/>
        </w:numPr>
        <w:spacing w:before="240" w:beforeAutospacing="off" w:after="240" w:afterAutospacing="off" w:line="276" w:lineRule="auto"/>
        <w:ind/>
        <w:rPr>
          <w:rFonts w:ascii="Calibri Light" w:hAnsi="Calibri Light" w:eastAsia="Calibri Light" w:cs="Calibri Light"/>
          <w:b w:val="1"/>
          <w:bCs w:val="1"/>
          <w:noProof w:val="0"/>
          <w:sz w:val="24"/>
          <w:szCs w:val="24"/>
          <w:lang w:val="fr-FR"/>
        </w:rPr>
      </w:pPr>
      <w:r w:rsidRPr="0A50A4BF" w:rsidR="2ECDB146">
        <w:rPr>
          <w:rFonts w:ascii="Calibri Light" w:hAnsi="Calibri Light" w:eastAsia="Calibri Light" w:cs="Calibri Light"/>
          <w:b w:val="1"/>
          <w:bCs w:val="1"/>
          <w:noProof w:val="0"/>
          <w:sz w:val="24"/>
          <w:szCs w:val="24"/>
          <w:lang w:val="fr-FR"/>
        </w:rPr>
        <w:t>Application dans la fiche de contrôle</w:t>
      </w:r>
    </w:p>
    <w:p w:rsidR="5DDE61FF" w:rsidP="0A50A4BF" w:rsidRDefault="5DDE61FF" w14:paraId="4ED62763" w14:textId="62FFF883">
      <w:pPr>
        <w:pStyle w:val="Normal"/>
        <w:spacing w:before="240" w:beforeAutospacing="off" w:after="240" w:afterAutospacing="off" w:line="276" w:lineRule="auto"/>
        <w:ind w:left="708"/>
        <w:rPr>
          <w:rFonts w:ascii="Calibri Light" w:hAnsi="Calibri Light" w:eastAsia="Calibri Light" w:cs="Calibri Light"/>
          <w:noProof w:val="0"/>
          <w:sz w:val="24"/>
          <w:szCs w:val="24"/>
          <w:lang w:val="fr-FR"/>
        </w:rPr>
      </w:pPr>
      <w:r w:rsidRPr="0A50A4BF" w:rsidR="2ECDB146">
        <w:rPr>
          <w:rFonts w:ascii="Calibri Light" w:hAnsi="Calibri Light" w:eastAsia="Calibri Light" w:cs="Calibri Light"/>
          <w:noProof w:val="0"/>
          <w:sz w:val="24"/>
          <w:szCs w:val="24"/>
          <w:lang w:val="fr-FR"/>
        </w:rPr>
        <w:t xml:space="preserve">La </w:t>
      </w:r>
      <w:r w:rsidRPr="0A50A4BF" w:rsidR="2ECDB146">
        <w:rPr>
          <w:rFonts w:ascii="Calibri Light" w:hAnsi="Calibri Light" w:eastAsia="Calibri Light" w:cs="Calibri Light"/>
          <w:b w:val="1"/>
          <w:bCs w:val="1"/>
          <w:noProof w:val="0"/>
          <w:sz w:val="24"/>
          <w:szCs w:val="24"/>
          <w:lang w:val="fr-FR"/>
        </w:rPr>
        <w:t>taille d’échantillon</w:t>
      </w:r>
      <w:r w:rsidRPr="0A50A4BF" w:rsidR="2ECDB146">
        <w:rPr>
          <w:rFonts w:ascii="Calibri Light" w:hAnsi="Calibri Light" w:eastAsia="Calibri Light" w:cs="Calibri Light"/>
          <w:noProof w:val="0"/>
          <w:sz w:val="24"/>
          <w:szCs w:val="24"/>
          <w:lang w:val="fr-FR"/>
        </w:rPr>
        <w:t xml:space="preserve"> détermine le </w:t>
      </w:r>
      <w:r w:rsidRPr="0A50A4BF" w:rsidR="2ECDB146">
        <w:rPr>
          <w:rFonts w:ascii="Calibri Light" w:hAnsi="Calibri Light" w:eastAsia="Calibri Light" w:cs="Calibri Light"/>
          <w:b w:val="1"/>
          <w:bCs w:val="1"/>
          <w:noProof w:val="0"/>
          <w:sz w:val="24"/>
          <w:szCs w:val="24"/>
          <w:lang w:val="fr-FR"/>
        </w:rPr>
        <w:t>nombre de pièces</w:t>
      </w:r>
      <w:r w:rsidRPr="0A50A4BF" w:rsidR="2ECDB146">
        <w:rPr>
          <w:rFonts w:ascii="Calibri Light" w:hAnsi="Calibri Light" w:eastAsia="Calibri Light" w:cs="Calibri Light"/>
          <w:noProof w:val="0"/>
          <w:sz w:val="24"/>
          <w:szCs w:val="24"/>
          <w:lang w:val="fr-FR"/>
        </w:rPr>
        <w:t xml:space="preserve"> à inspecter et donc le nombre de lignes (ou réponses) affichées dans le </w:t>
      </w:r>
      <w:r w:rsidRPr="0A50A4BF" w:rsidR="2ECDB146">
        <w:rPr>
          <w:rFonts w:ascii="Calibri Light" w:hAnsi="Calibri Light" w:eastAsia="Calibri Light" w:cs="Calibri Light"/>
          <w:b w:val="1"/>
          <w:bCs w:val="1"/>
          <w:noProof w:val="0"/>
          <w:sz w:val="24"/>
          <w:szCs w:val="24"/>
          <w:lang w:val="fr-FR"/>
        </w:rPr>
        <w:t>modal de saisie</w:t>
      </w:r>
      <w:r w:rsidRPr="0A50A4BF" w:rsidR="2ECDB146">
        <w:rPr>
          <w:rFonts w:ascii="Calibri Light" w:hAnsi="Calibri Light" w:eastAsia="Calibri Light" w:cs="Calibri Light"/>
          <w:noProof w:val="0"/>
          <w:sz w:val="24"/>
          <w:szCs w:val="24"/>
          <w:lang w:val="fr-FR"/>
        </w:rPr>
        <w:t>.</w:t>
      </w:r>
    </w:p>
    <w:p w:rsidR="5DDE61FF" w:rsidP="0A50A4BF" w:rsidRDefault="5DDE61FF" w14:paraId="05629CC8" w14:textId="719FB639">
      <w:pPr>
        <w:pStyle w:val="Normal"/>
        <w:spacing w:before="240" w:beforeAutospacing="off" w:after="240" w:afterAutospacing="off" w:line="276" w:lineRule="auto"/>
        <w:ind w:left="708"/>
        <w:rPr>
          <w:rFonts w:ascii="Calibri Light" w:hAnsi="Calibri Light" w:eastAsia="Calibri Light" w:cs="Calibri Light"/>
          <w:noProof w:val="0"/>
          <w:sz w:val="24"/>
          <w:szCs w:val="24"/>
          <w:lang w:val="fr-FR"/>
        </w:rPr>
      </w:pPr>
      <w:r w:rsidRPr="0A50A4BF" w:rsidR="2ECDB146">
        <w:rPr>
          <w:rFonts w:ascii="Calibri Light" w:hAnsi="Calibri Light" w:eastAsia="Calibri Light" w:cs="Calibri Light"/>
          <w:noProof w:val="0"/>
          <w:sz w:val="24"/>
          <w:szCs w:val="24"/>
          <w:lang w:val="fr-FR"/>
        </w:rPr>
        <w:t xml:space="preserve">La somme des quantités </w:t>
      </w:r>
      <w:r w:rsidRPr="0A50A4BF" w:rsidR="2ECDB146">
        <w:rPr>
          <w:rFonts w:ascii="Calibri Light" w:hAnsi="Calibri Light" w:eastAsia="Calibri Light" w:cs="Calibri Light"/>
          <w:i w:val="1"/>
          <w:iCs w:val="1"/>
          <w:noProof w:val="0"/>
          <w:sz w:val="24"/>
          <w:szCs w:val="24"/>
          <w:lang w:val="fr-FR"/>
        </w:rPr>
        <w:t>OK + NOK</w:t>
      </w:r>
      <w:r w:rsidRPr="0A50A4BF" w:rsidR="2ECDB146">
        <w:rPr>
          <w:rFonts w:ascii="Calibri Light" w:hAnsi="Calibri Light" w:eastAsia="Calibri Light" w:cs="Calibri Light"/>
          <w:noProof w:val="0"/>
          <w:sz w:val="24"/>
          <w:szCs w:val="24"/>
          <w:lang w:val="fr-FR"/>
        </w:rPr>
        <w:t xml:space="preserve"> doit correspondre à cette taille d’échantillon.</w:t>
      </w:r>
    </w:p>
    <w:p w:rsidR="5DDE61FF" w:rsidP="0A50A4BF" w:rsidRDefault="5DDE61FF" w14:paraId="5B34D6B7" w14:textId="7F4091ED">
      <w:pPr>
        <w:pStyle w:val="Paragraphedeliste"/>
        <w:numPr>
          <w:ilvl w:val="0"/>
          <w:numId w:val="38"/>
        </w:numPr>
        <w:spacing w:before="240" w:beforeAutospacing="off" w:after="240" w:afterAutospacing="off" w:line="276" w:lineRule="auto"/>
        <w:ind/>
        <w:rPr>
          <w:rFonts w:ascii="Calibri Light" w:hAnsi="Calibri Light" w:eastAsia="Calibri Light" w:cs="Calibri Light"/>
          <w:b w:val="1"/>
          <w:bCs w:val="1"/>
          <w:noProof w:val="0"/>
          <w:sz w:val="24"/>
          <w:szCs w:val="24"/>
          <w:lang w:val="fr-FR"/>
        </w:rPr>
      </w:pPr>
      <w:r w:rsidRPr="0A50A4BF" w:rsidR="2ECDB146">
        <w:rPr>
          <w:rFonts w:ascii="Calibri Light" w:hAnsi="Calibri Light" w:eastAsia="Calibri Light" w:cs="Calibri Light"/>
          <w:b w:val="1"/>
          <w:bCs w:val="1"/>
          <w:noProof w:val="0"/>
          <w:sz w:val="24"/>
          <w:szCs w:val="24"/>
          <w:lang w:val="fr-FR"/>
        </w:rPr>
        <w:t>Décision d’acceptation / rejet</w:t>
      </w:r>
    </w:p>
    <w:p w:rsidR="5DDE61FF" w:rsidP="0A50A4BF" w:rsidRDefault="5DDE61FF" w14:paraId="41B49728" w14:textId="2C7D2B88">
      <w:pPr>
        <w:pStyle w:val="Normal"/>
        <w:ind w:left="708"/>
        <w:rPr>
          <w:rFonts w:ascii="Calibri Light" w:hAnsi="Calibri Light" w:eastAsia="Calibri Light" w:cs="Calibri Light"/>
          <w:noProof w:val="0"/>
          <w:sz w:val="24"/>
          <w:szCs w:val="24"/>
          <w:lang w:val="fr-FR"/>
        </w:rPr>
      </w:pPr>
      <w:r w:rsidRPr="0A50A4BF" w:rsidR="2ECDB146">
        <w:rPr>
          <w:noProof w:val="0"/>
          <w:lang w:val="fr-FR"/>
        </w:rPr>
        <w:t xml:space="preserve">Si la </w:t>
      </w:r>
      <w:r w:rsidRPr="0A50A4BF" w:rsidR="2ECDB146">
        <w:rPr>
          <w:noProof w:val="0"/>
          <w:lang w:val="fr-FR"/>
        </w:rPr>
        <w:t>quantité NOK ≤ Ac</w:t>
      </w:r>
      <w:r w:rsidRPr="0A50A4BF" w:rsidR="2ECDB146">
        <w:rPr>
          <w:noProof w:val="0"/>
          <w:lang w:val="fr-FR"/>
        </w:rPr>
        <w:t xml:space="preserve">, le critère est </w:t>
      </w:r>
      <w:r w:rsidRPr="0A50A4BF" w:rsidR="2ECDB146">
        <w:rPr>
          <w:noProof w:val="0"/>
          <w:lang w:val="fr-FR"/>
        </w:rPr>
        <w:t>Accepté</w:t>
      </w:r>
      <w:r w:rsidRPr="0A50A4BF" w:rsidR="2ECDB146">
        <w:rPr>
          <w:noProof w:val="0"/>
          <w:lang w:val="fr-FR"/>
        </w:rPr>
        <w:t>.</w:t>
      </w:r>
    </w:p>
    <w:p w:rsidR="5DDE61FF" w:rsidP="0A50A4BF" w:rsidRDefault="5DDE61FF" w14:paraId="2A3022EC" w14:textId="5DE2877C">
      <w:pPr>
        <w:pStyle w:val="Normal"/>
        <w:ind w:left="708"/>
        <w:rPr>
          <w:rFonts w:ascii="Calibri Light" w:hAnsi="Calibri Light" w:eastAsia="Calibri Light" w:cs="Calibri Light"/>
          <w:noProof w:val="0"/>
          <w:sz w:val="24"/>
          <w:szCs w:val="24"/>
          <w:lang w:val="fr-FR"/>
        </w:rPr>
      </w:pPr>
      <w:r w:rsidRPr="0A50A4BF" w:rsidR="2ECDB146">
        <w:rPr>
          <w:noProof w:val="0"/>
          <w:lang w:val="fr-FR"/>
        </w:rPr>
        <w:t xml:space="preserve">Si la </w:t>
      </w:r>
      <w:r w:rsidRPr="0A50A4BF" w:rsidR="2ECDB146">
        <w:rPr>
          <w:noProof w:val="0"/>
          <w:lang w:val="fr-FR"/>
        </w:rPr>
        <w:t>quantité NOK ≥ Re</w:t>
      </w:r>
      <w:r w:rsidRPr="0A50A4BF" w:rsidR="2ECDB146">
        <w:rPr>
          <w:noProof w:val="0"/>
          <w:lang w:val="fr-FR"/>
        </w:rPr>
        <w:t xml:space="preserve">, le critère est </w:t>
      </w:r>
      <w:r w:rsidRPr="0A50A4BF" w:rsidR="2ECDB146">
        <w:rPr>
          <w:noProof w:val="0"/>
          <w:lang w:val="fr-FR"/>
        </w:rPr>
        <w:t>Rejeté</w:t>
      </w:r>
      <w:r w:rsidRPr="0A50A4BF" w:rsidR="2ECDB146">
        <w:rPr>
          <w:noProof w:val="0"/>
          <w:lang w:val="fr-FR"/>
        </w:rPr>
        <w:t>.</w:t>
      </w:r>
    </w:p>
    <w:p w:rsidR="5DDE61FF" w:rsidP="0A50A4BF" w:rsidRDefault="5DDE61FF" w14:paraId="1EBC2120" w14:textId="7CBD786A">
      <w:pPr>
        <w:pStyle w:val="Normal"/>
        <w:ind w:left="708"/>
        <w:rPr>
          <w:rFonts w:ascii="Calibri Light" w:hAnsi="Calibri Light" w:eastAsia="Calibri Light" w:cs="Calibri Light"/>
          <w:noProof w:val="0"/>
          <w:sz w:val="24"/>
          <w:szCs w:val="24"/>
          <w:lang w:val="fr-FR"/>
        </w:rPr>
      </w:pPr>
      <w:r w:rsidRPr="0A50A4BF" w:rsidR="2ECDB146">
        <w:rPr>
          <w:noProof w:val="0"/>
          <w:lang w:val="fr-FR"/>
        </w:rPr>
        <w:t xml:space="preserve">Un </w:t>
      </w:r>
      <w:r w:rsidRPr="0A50A4BF" w:rsidR="2ECDB146">
        <w:rPr>
          <w:noProof w:val="0"/>
          <w:lang w:val="fr-FR"/>
        </w:rPr>
        <w:t>critère rejeté</w:t>
      </w:r>
      <w:r w:rsidRPr="0A50A4BF" w:rsidR="2ECDB146">
        <w:rPr>
          <w:noProof w:val="0"/>
          <w:lang w:val="fr-FR"/>
        </w:rPr>
        <w:t xml:space="preserve"> entraîne automatiquement le </w:t>
      </w:r>
      <w:r w:rsidRPr="0A50A4BF" w:rsidR="2ECDB146">
        <w:rPr>
          <w:noProof w:val="0"/>
          <w:lang w:val="fr-FR"/>
        </w:rPr>
        <w:t>rejet du lot</w:t>
      </w:r>
      <w:r w:rsidRPr="0A50A4BF" w:rsidR="2ECDB146">
        <w:rPr>
          <w:noProof w:val="0"/>
          <w:lang w:val="fr-FR"/>
        </w:rPr>
        <w:t xml:space="preserve"> associé.</w:t>
      </w:r>
    </w:p>
    <w:p w:rsidR="5DDE61FF" w:rsidP="0A50A4BF" w:rsidRDefault="5DDE61FF" w14:paraId="7FDBEF71" w14:textId="14C1B5EF">
      <w:pPr>
        <w:pStyle w:val="Normal"/>
      </w:pPr>
      <w:r w:rsidR="0F567FF4">
        <w:rPr/>
        <w:t xml:space="preserve">NB : </w:t>
      </w:r>
      <w:r w:rsidRPr="0A50A4BF" w:rsidR="0F567FF4">
        <w:rPr>
          <w:rFonts w:ascii="Calibri Light" w:hAnsi="Calibri Light" w:eastAsia="Calibri Light" w:cs="Calibri Light"/>
          <w:noProof w:val="0"/>
          <w:sz w:val="24"/>
          <w:szCs w:val="24"/>
          <w:lang w:val="fr-FR"/>
        </w:rPr>
        <w:t xml:space="preserve">Si la </w:t>
      </w:r>
      <w:r w:rsidRPr="0A50A4BF" w:rsidR="0F567FF4">
        <w:rPr>
          <w:rFonts w:ascii="Calibri Light" w:hAnsi="Calibri Light" w:eastAsia="Calibri Light" w:cs="Calibri Light"/>
          <w:b w:val="1"/>
          <w:bCs w:val="1"/>
          <w:noProof w:val="0"/>
          <w:sz w:val="24"/>
          <w:szCs w:val="24"/>
          <w:lang w:val="fr-FR"/>
        </w:rPr>
        <w:t>taille de lot est inférieure à la taille d’échantillon calculée</w:t>
      </w:r>
      <w:r w:rsidRPr="0A50A4BF" w:rsidR="0F567FF4">
        <w:rPr>
          <w:rFonts w:ascii="Calibri Light" w:hAnsi="Calibri Light" w:eastAsia="Calibri Light" w:cs="Calibri Light"/>
          <w:noProof w:val="0"/>
          <w:sz w:val="24"/>
          <w:szCs w:val="24"/>
          <w:lang w:val="fr-FR"/>
        </w:rPr>
        <w:t xml:space="preserve">, le contrôle est effectué à </w:t>
      </w:r>
      <w:r w:rsidRPr="0A50A4BF" w:rsidR="0F567FF4">
        <w:rPr>
          <w:rFonts w:ascii="Calibri Light" w:hAnsi="Calibri Light" w:eastAsia="Calibri Light" w:cs="Calibri Light"/>
          <w:b w:val="1"/>
          <w:bCs w:val="1"/>
          <w:noProof w:val="0"/>
          <w:sz w:val="24"/>
          <w:szCs w:val="24"/>
          <w:lang w:val="fr-FR"/>
        </w:rPr>
        <w:t>100 % des pièces</w:t>
      </w:r>
      <w:r w:rsidRPr="0A50A4BF" w:rsidR="0F567FF4">
        <w:rPr>
          <w:rFonts w:ascii="Calibri Light" w:hAnsi="Calibri Light" w:eastAsia="Calibri Light" w:cs="Calibri Light"/>
          <w:noProof w:val="0"/>
          <w:sz w:val="24"/>
          <w:szCs w:val="24"/>
          <w:lang w:val="fr-FR"/>
        </w:rPr>
        <w:t>.</w:t>
      </w:r>
    </w:p>
    <w:p w:rsidR="00B16314" w:rsidP="00B16314" w:rsidRDefault="00B16314" w14:paraId="63A0E2FB" w14:textId="77777777">
      <w:pPr>
        <w:pStyle w:val="Titre3"/>
        <w:rPr/>
      </w:pPr>
      <w:r w:rsidR="00B16314">
        <w:rPr/>
        <w:t>Règles de Gestion</w:t>
      </w:r>
    </w:p>
    <w:tbl>
      <w:tblPr>
        <w:tblStyle w:val="Grilledutableau"/>
        <w:tblW w:w="0" w:type="auto"/>
        <w:tblLook w:val="04A0" w:firstRow="1" w:lastRow="0" w:firstColumn="1" w:lastColumn="0" w:noHBand="0" w:noVBand="1"/>
      </w:tblPr>
      <w:tblGrid>
        <w:gridCol w:w="872"/>
        <w:gridCol w:w="1443"/>
        <w:gridCol w:w="6741"/>
      </w:tblGrid>
      <w:tr w:rsidRPr="00884AFA" w:rsidR="00B16314" w:rsidTr="0A50A4BF" w14:paraId="3438FB1D" w14:textId="77777777">
        <w:tc>
          <w:tcPr>
            <w:tcW w:w="873" w:type="dxa"/>
            <w:tcMar/>
          </w:tcPr>
          <w:p w:rsidRPr="00C52601" w:rsidR="00B16314" w:rsidP="00980026" w:rsidRDefault="00B16314" w14:paraId="2E30A69A" w14:textId="77777777">
            <w:pPr>
              <w:rPr>
                <w:b w:val="1"/>
                <w:bCs w:val="1"/>
              </w:rPr>
            </w:pPr>
            <w:r w:rsidRPr="5DDE61FF" w:rsidR="00B16314">
              <w:rPr>
                <w:b w:val="1"/>
                <w:bCs w:val="1"/>
              </w:rPr>
              <w:t>ID</w:t>
            </w:r>
          </w:p>
        </w:tc>
        <w:tc>
          <w:tcPr>
            <w:tcW w:w="1249" w:type="dxa"/>
            <w:tcMar/>
          </w:tcPr>
          <w:p w:rsidRPr="00C52601" w:rsidR="00B16314" w:rsidP="00980026" w:rsidRDefault="00B16314" w14:paraId="1B743F9C" w14:textId="77777777">
            <w:pPr>
              <w:rPr>
                <w:b w:val="1"/>
                <w:bCs w:val="1"/>
              </w:rPr>
            </w:pPr>
            <w:r w:rsidRPr="5DDE61FF" w:rsidR="00B16314">
              <w:rPr>
                <w:b w:val="1"/>
                <w:bCs w:val="1"/>
              </w:rPr>
              <w:t>Type</w:t>
            </w:r>
          </w:p>
        </w:tc>
        <w:tc>
          <w:tcPr>
            <w:tcW w:w="6934" w:type="dxa"/>
            <w:tcMar/>
          </w:tcPr>
          <w:p w:rsidRPr="00C52601" w:rsidR="00B16314" w:rsidP="00980026" w:rsidRDefault="00B16314" w14:paraId="55B8F918" w14:textId="77777777">
            <w:pPr>
              <w:rPr>
                <w:b w:val="1"/>
                <w:bCs w:val="1"/>
              </w:rPr>
            </w:pPr>
            <w:r w:rsidRPr="5DDE61FF" w:rsidR="00B16314">
              <w:rPr>
                <w:b w:val="1"/>
                <w:bCs w:val="1"/>
              </w:rPr>
              <w:t>Description</w:t>
            </w:r>
          </w:p>
        </w:tc>
      </w:tr>
      <w:tr w:rsidR="00B16314" w:rsidTr="0A50A4BF" w14:paraId="0B4F76C1" w14:textId="77777777">
        <w:tc>
          <w:tcPr>
            <w:tcW w:w="873" w:type="dxa"/>
            <w:tcMar/>
          </w:tcPr>
          <w:p w:rsidRPr="003E467D" w:rsidR="00B16314" w:rsidP="5DDE61FF" w:rsidRDefault="00B16314" w14:paraId="090668DF" w14:textId="77777777">
            <w:pPr/>
            <w:r w:rsidR="00B16314">
              <w:rPr/>
              <w:t>ID.R</w:t>
            </w:r>
            <w:r w:rsidR="00B16314">
              <w:rPr/>
              <w:t>01</w:t>
            </w:r>
          </w:p>
        </w:tc>
        <w:tc>
          <w:tcPr>
            <w:tcW w:w="1249" w:type="dxa"/>
            <w:tcMar/>
          </w:tcPr>
          <w:p w:rsidRPr="003E467D" w:rsidR="00B16314" w:rsidP="5DDE61FF" w:rsidRDefault="00B16314" w14:paraId="55F1E49D" w14:textId="3D7EEDD5">
            <w:pPr/>
            <w:r w:rsidR="00B16314">
              <w:rPr/>
              <w:t>Nouveauté</w:t>
            </w:r>
            <w:r>
              <w:br/>
            </w:r>
          </w:p>
        </w:tc>
        <w:tc>
          <w:tcPr>
            <w:tcW w:w="6934" w:type="dxa"/>
            <w:tcMar/>
          </w:tcPr>
          <w:p w:rsidRPr="003E467D" w:rsidR="00B16314" w:rsidP="5DDE61FF" w:rsidRDefault="00B16314" w14:paraId="3BDC3E51" w14:textId="3978C2D2">
            <w:pPr>
              <w:pStyle w:val="Normal"/>
              <w:suppressLineNumbers w:val="0"/>
              <w:bidi w:val="0"/>
              <w:spacing w:before="0" w:beforeAutospacing="off" w:after="0" w:afterAutospacing="off" w:line="276" w:lineRule="auto"/>
              <w:ind w:left="0" w:right="0"/>
              <w:jc w:val="both"/>
            </w:pPr>
            <w:r w:rsidRPr="0A50A4BF" w:rsidR="365EFD65">
              <w:rPr>
                <w:rFonts w:ascii="Calibri Light" w:hAnsi="Calibri Light" w:eastAsia="Calibri Light" w:cs="Calibri Light"/>
                <w:noProof w:val="0"/>
                <w:sz w:val="24"/>
                <w:szCs w:val="24"/>
                <w:lang w:val="fr-FR"/>
              </w:rPr>
              <w:t>Lorsque</w:t>
            </w:r>
            <w:r w:rsidRPr="0A50A4BF" w:rsidR="365EFD65">
              <w:rPr>
                <w:rFonts w:ascii="Calibri Light" w:hAnsi="Calibri Light" w:eastAsia="Calibri Light" w:cs="Calibri Light"/>
                <w:noProof w:val="0"/>
                <w:sz w:val="24"/>
                <w:szCs w:val="24"/>
                <w:lang w:val="fr-FR"/>
              </w:rPr>
              <w:t xml:space="preserve"> le </w:t>
            </w:r>
            <w:r w:rsidRPr="0A50A4BF" w:rsidR="365EFD65">
              <w:rPr>
                <w:rFonts w:ascii="Calibri Light" w:hAnsi="Calibri Light" w:eastAsia="Calibri Light" w:cs="Calibri Light"/>
                <w:noProof w:val="0"/>
                <w:sz w:val="24"/>
                <w:szCs w:val="24"/>
                <w:lang w:val="fr-FR"/>
              </w:rPr>
              <w:t>toggle</w:t>
            </w:r>
            <w:r w:rsidRPr="0A50A4BF" w:rsidR="365EFD65">
              <w:rPr>
                <w:rFonts w:ascii="Calibri Light" w:hAnsi="Calibri Light" w:eastAsia="Calibri Light" w:cs="Calibri Light"/>
                <w:noProof w:val="0"/>
                <w:sz w:val="24"/>
                <w:szCs w:val="24"/>
                <w:lang w:val="fr-FR"/>
              </w:rPr>
              <w:t xml:space="preserve"> “Application de plan d’échantillonnage” est activé, la </w:t>
            </w:r>
            <w:r w:rsidRPr="0A50A4BF" w:rsidR="365EFD65">
              <w:rPr>
                <w:rFonts w:ascii="Calibri Light" w:hAnsi="Calibri Light" w:eastAsia="Calibri Light" w:cs="Calibri Light"/>
                <w:b w:val="1"/>
                <w:bCs w:val="1"/>
                <w:noProof w:val="0"/>
                <w:sz w:val="24"/>
                <w:szCs w:val="24"/>
                <w:lang w:val="fr-FR"/>
              </w:rPr>
              <w:t>taille d’échantillon</w:t>
            </w:r>
            <w:r w:rsidRPr="0A50A4BF" w:rsidR="365EFD65">
              <w:rPr>
                <w:rFonts w:ascii="Calibri Light" w:hAnsi="Calibri Light" w:eastAsia="Calibri Light" w:cs="Calibri Light"/>
                <w:noProof w:val="0"/>
                <w:sz w:val="24"/>
                <w:szCs w:val="24"/>
                <w:lang w:val="fr-FR"/>
              </w:rPr>
              <w:t xml:space="preserve"> est calculée automatiquement en fonction du plan défini.</w:t>
            </w:r>
          </w:p>
        </w:tc>
      </w:tr>
      <w:tr w:rsidR="0A50A4BF" w:rsidTr="0A50A4BF" w14:paraId="1CB18EEF">
        <w:trPr>
          <w:trHeight w:val="300"/>
        </w:trPr>
        <w:tc>
          <w:tcPr>
            <w:tcW w:w="872" w:type="dxa"/>
            <w:tcMar/>
          </w:tcPr>
          <w:p w:rsidR="0A50A4BF" w:rsidRDefault="0A50A4BF" w14:paraId="05176C0D" w14:textId="226D4EA0">
            <w:r w:rsidR="0A50A4BF">
              <w:rPr/>
              <w:t>ID.R</w:t>
            </w:r>
            <w:r w:rsidR="0A50A4BF">
              <w:rPr/>
              <w:t>0</w:t>
            </w:r>
            <w:r w:rsidR="0A50A4BF">
              <w:rPr/>
              <w:t>2</w:t>
            </w:r>
          </w:p>
        </w:tc>
        <w:tc>
          <w:tcPr>
            <w:tcW w:w="1443" w:type="dxa"/>
            <w:tcMar/>
          </w:tcPr>
          <w:p w:rsidR="0A50A4BF" w:rsidRDefault="0A50A4BF" w14:paraId="030C8B26" w14:textId="3D7EEDD5">
            <w:r w:rsidR="0A50A4BF">
              <w:rPr/>
              <w:t>Nouveauté</w:t>
            </w:r>
            <w:r>
              <w:br/>
            </w:r>
          </w:p>
        </w:tc>
        <w:tc>
          <w:tcPr>
            <w:tcW w:w="6741" w:type="dxa"/>
            <w:tcMar/>
          </w:tcPr>
          <w:p w:rsidR="5E3202EF" w:rsidP="0A50A4BF" w:rsidRDefault="5E3202EF" w14:paraId="4B696B5D" w14:textId="6E14F650">
            <w:pPr>
              <w:pStyle w:val="Normal"/>
              <w:bidi w:val="0"/>
              <w:spacing w:before="0" w:beforeAutospacing="off" w:after="0" w:afterAutospacing="off" w:line="276" w:lineRule="auto"/>
              <w:ind w:left="0" w:right="0"/>
              <w:jc w:val="both"/>
            </w:pPr>
            <w:r w:rsidRPr="0A50A4BF" w:rsidR="5E3202EF">
              <w:rPr>
                <w:rFonts w:ascii="Calibri Light" w:hAnsi="Calibri Light" w:eastAsia="Calibri Light" w:cs="Calibri Light"/>
                <w:noProof w:val="0"/>
                <w:sz w:val="24"/>
                <w:szCs w:val="24"/>
                <w:lang w:val="fr-FR"/>
              </w:rPr>
              <w:t xml:space="preserve">Lorsque le </w:t>
            </w:r>
            <w:r w:rsidRPr="0A50A4BF" w:rsidR="5E3202EF">
              <w:rPr>
                <w:rFonts w:ascii="Calibri Light" w:hAnsi="Calibri Light" w:eastAsia="Calibri Light" w:cs="Calibri Light"/>
                <w:noProof w:val="0"/>
                <w:sz w:val="24"/>
                <w:szCs w:val="24"/>
                <w:lang w:val="fr-FR"/>
              </w:rPr>
              <w:t>toggle</w:t>
            </w:r>
            <w:r w:rsidRPr="0A50A4BF" w:rsidR="5E3202EF">
              <w:rPr>
                <w:rFonts w:ascii="Calibri Light" w:hAnsi="Calibri Light" w:eastAsia="Calibri Light" w:cs="Calibri Light"/>
                <w:noProof w:val="0"/>
                <w:sz w:val="24"/>
                <w:szCs w:val="24"/>
                <w:lang w:val="fr-FR"/>
              </w:rPr>
              <w:t xml:space="preserve"> “Application de plan d’échantillonnage” est désactivé, la </w:t>
            </w:r>
            <w:r w:rsidRPr="0A50A4BF" w:rsidR="5E3202EF">
              <w:rPr>
                <w:rFonts w:ascii="Calibri Light" w:hAnsi="Calibri Light" w:eastAsia="Calibri Light" w:cs="Calibri Light"/>
                <w:b w:val="1"/>
                <w:bCs w:val="1"/>
                <w:noProof w:val="0"/>
                <w:sz w:val="24"/>
                <w:szCs w:val="24"/>
                <w:lang w:val="fr-FR"/>
              </w:rPr>
              <w:t>taille d’échantillon</w:t>
            </w:r>
            <w:r w:rsidRPr="0A50A4BF" w:rsidR="5E3202EF">
              <w:rPr>
                <w:rFonts w:ascii="Calibri Light" w:hAnsi="Calibri Light" w:eastAsia="Calibri Light" w:cs="Calibri Light"/>
                <w:noProof w:val="0"/>
                <w:sz w:val="24"/>
                <w:szCs w:val="24"/>
                <w:lang w:val="fr-FR"/>
              </w:rPr>
              <w:t xml:space="preserve"> est celui saisie manuellement.</w:t>
            </w:r>
          </w:p>
          <w:p w:rsidR="0A50A4BF" w:rsidP="0A50A4BF" w:rsidRDefault="0A50A4BF" w14:paraId="0191E077" w14:textId="466B6D01">
            <w:pPr>
              <w:pStyle w:val="Normal"/>
              <w:spacing w:line="276" w:lineRule="auto"/>
              <w:jc w:val="both"/>
              <w:rPr>
                <w:rFonts w:ascii="Calibri Light" w:hAnsi="Calibri Light" w:eastAsia="Calibri Light" w:cs="Calibri Light"/>
                <w:noProof w:val="0"/>
                <w:sz w:val="24"/>
                <w:szCs w:val="24"/>
                <w:lang w:val="fr-FR"/>
              </w:rPr>
            </w:pPr>
          </w:p>
        </w:tc>
      </w:tr>
      <w:tr w:rsidR="00B16314" w:rsidTr="0A50A4BF" w14:paraId="71A26D97" w14:textId="77777777">
        <w:tc>
          <w:tcPr>
            <w:tcW w:w="873" w:type="dxa"/>
            <w:tcMar/>
          </w:tcPr>
          <w:p w:rsidR="0A50A4BF" w:rsidRDefault="0A50A4BF" w14:paraId="58A6A375" w14:textId="6C566274">
            <w:r w:rsidR="0A50A4BF">
              <w:rPr/>
              <w:t>ID.R</w:t>
            </w:r>
            <w:r w:rsidR="0A50A4BF">
              <w:rPr/>
              <w:t>0</w:t>
            </w:r>
            <w:r w:rsidR="0A50A4BF">
              <w:rPr/>
              <w:t>3</w:t>
            </w:r>
          </w:p>
        </w:tc>
        <w:tc>
          <w:tcPr>
            <w:tcW w:w="1249" w:type="dxa"/>
            <w:tcMar/>
          </w:tcPr>
          <w:p w:rsidR="0A50A4BF" w:rsidRDefault="0A50A4BF" w14:paraId="551E0629" w14:textId="3D7EEDD5">
            <w:r w:rsidR="0A50A4BF">
              <w:rPr/>
              <w:t>Nouveauté</w:t>
            </w:r>
            <w:r>
              <w:br/>
            </w:r>
          </w:p>
        </w:tc>
        <w:tc>
          <w:tcPr>
            <w:tcW w:w="6934" w:type="dxa"/>
            <w:tcMar/>
          </w:tcPr>
          <w:p w:rsidRPr="003E467D" w:rsidR="00B16314" w:rsidP="5DDE61FF" w:rsidRDefault="00B16314" w14:paraId="678B9A11" w14:textId="5AEEC668">
            <w:pPr>
              <w:pStyle w:val="Normal"/>
              <w:suppressLineNumbers w:val="0"/>
              <w:bidi w:val="0"/>
              <w:spacing w:before="0" w:beforeAutospacing="off" w:after="0" w:afterAutospacing="off" w:line="276" w:lineRule="auto"/>
              <w:ind w:left="0" w:right="0"/>
              <w:jc w:val="both"/>
            </w:pPr>
            <w:r w:rsidRPr="0A50A4BF" w:rsidR="1A46D444">
              <w:rPr>
                <w:rFonts w:ascii="Calibri Light" w:hAnsi="Calibri Light" w:eastAsia="Calibri Light" w:cs="Calibri Light"/>
                <w:noProof w:val="0"/>
                <w:sz w:val="24"/>
                <w:szCs w:val="24"/>
                <w:lang w:val="fr-FR"/>
              </w:rPr>
              <w:t xml:space="preserve">Les </w:t>
            </w:r>
            <w:r w:rsidRPr="0A50A4BF" w:rsidR="1A46D444">
              <w:rPr>
                <w:rFonts w:ascii="Calibri Light" w:hAnsi="Calibri Light" w:eastAsia="Calibri Light" w:cs="Calibri Light"/>
                <w:b w:val="1"/>
                <w:bCs w:val="1"/>
                <w:noProof w:val="0"/>
                <w:sz w:val="24"/>
                <w:szCs w:val="24"/>
                <w:lang w:val="fr-FR"/>
              </w:rPr>
              <w:t>limites d’acceptation</w:t>
            </w:r>
            <w:r w:rsidRPr="0A50A4BF" w:rsidR="1A46D444">
              <w:rPr>
                <w:rFonts w:ascii="Calibri Light" w:hAnsi="Calibri Light" w:eastAsia="Calibri Light" w:cs="Calibri Light"/>
                <w:noProof w:val="0"/>
                <w:sz w:val="24"/>
                <w:szCs w:val="24"/>
                <w:lang w:val="fr-FR"/>
              </w:rPr>
              <w:t xml:space="preserve"> (acceptation/refus) pour chaque critère sont appliquées automatiquement pour calculer le </w:t>
            </w:r>
            <w:r w:rsidRPr="0A50A4BF" w:rsidR="1A46D444">
              <w:rPr>
                <w:rFonts w:ascii="Calibri Light" w:hAnsi="Calibri Light" w:eastAsia="Calibri Light" w:cs="Calibri Light"/>
                <w:b w:val="1"/>
                <w:bCs w:val="1"/>
                <w:noProof w:val="0"/>
                <w:sz w:val="24"/>
                <w:szCs w:val="24"/>
                <w:lang w:val="fr-FR"/>
              </w:rPr>
              <w:t>résultat du critère</w:t>
            </w:r>
            <w:r w:rsidRPr="0A50A4BF" w:rsidR="1A46D444">
              <w:rPr>
                <w:rFonts w:ascii="Calibri Light" w:hAnsi="Calibri Light" w:eastAsia="Calibri Light" w:cs="Calibri Light"/>
                <w:noProof w:val="0"/>
                <w:sz w:val="24"/>
                <w:szCs w:val="24"/>
                <w:lang w:val="fr-FR"/>
              </w:rPr>
              <w:t xml:space="preserve"> et du </w:t>
            </w:r>
            <w:r w:rsidRPr="0A50A4BF" w:rsidR="1A46D444">
              <w:rPr>
                <w:rFonts w:ascii="Calibri Light" w:hAnsi="Calibri Light" w:eastAsia="Calibri Light" w:cs="Calibri Light"/>
                <w:b w:val="1"/>
                <w:bCs w:val="1"/>
                <w:noProof w:val="0"/>
                <w:sz w:val="24"/>
                <w:szCs w:val="24"/>
                <w:lang w:val="fr-FR"/>
              </w:rPr>
              <w:t>lot</w:t>
            </w:r>
            <w:r w:rsidRPr="0A50A4BF" w:rsidR="1A46D444">
              <w:rPr>
                <w:rFonts w:ascii="Calibri Light" w:hAnsi="Calibri Light" w:eastAsia="Calibri Light" w:cs="Calibri Light"/>
                <w:noProof w:val="0"/>
                <w:sz w:val="24"/>
                <w:szCs w:val="24"/>
                <w:lang w:val="fr-FR"/>
              </w:rPr>
              <w:t>.</w:t>
            </w:r>
          </w:p>
        </w:tc>
      </w:tr>
      <w:tr w:rsidR="5DDE61FF" w:rsidTr="0A50A4BF" w14:paraId="08981651">
        <w:trPr>
          <w:trHeight w:val="300"/>
        </w:trPr>
        <w:tc>
          <w:tcPr>
            <w:tcW w:w="872" w:type="dxa"/>
            <w:tcMar/>
          </w:tcPr>
          <w:p w:rsidR="0A50A4BF" w:rsidRDefault="0A50A4BF" w14:paraId="60E83085" w14:textId="429B89AB">
            <w:r w:rsidR="0A50A4BF">
              <w:rPr/>
              <w:t>ID.R</w:t>
            </w:r>
            <w:r w:rsidR="0A50A4BF">
              <w:rPr/>
              <w:t>0</w:t>
            </w:r>
            <w:r w:rsidR="0A50A4BF">
              <w:rPr/>
              <w:t>5</w:t>
            </w:r>
          </w:p>
        </w:tc>
        <w:tc>
          <w:tcPr>
            <w:tcW w:w="1443" w:type="dxa"/>
            <w:tcMar/>
          </w:tcPr>
          <w:p w:rsidR="0A50A4BF" w:rsidRDefault="0A50A4BF" w14:paraId="1BA0B077" w14:textId="3D7EEDD5">
            <w:r w:rsidR="0A50A4BF">
              <w:rPr/>
              <w:t>Nouveauté</w:t>
            </w:r>
            <w:r>
              <w:br/>
            </w:r>
          </w:p>
        </w:tc>
        <w:tc>
          <w:tcPr>
            <w:tcW w:w="6741" w:type="dxa"/>
            <w:tcMar/>
          </w:tcPr>
          <w:p w:rsidR="0559A20C" w:rsidP="5DDE61FF" w:rsidRDefault="0559A20C" w14:paraId="1CD8837D" w14:textId="5B359539">
            <w:pPr>
              <w:pStyle w:val="Normal"/>
              <w:spacing w:line="276" w:lineRule="auto"/>
              <w:jc w:val="both"/>
            </w:pPr>
            <w:r w:rsidR="3DB5E89D">
              <w:rPr/>
              <w:t xml:space="preserve">Si un paramètre du plan est manquant ou incohérent, le système affiche un message d’erreur </w:t>
            </w:r>
            <w:r w:rsidR="1CA09B9F">
              <w:rPr/>
              <w:t>contenant</w:t>
            </w:r>
            <w:r w:rsidR="1CA09B9F">
              <w:rPr/>
              <w:t xml:space="preserve"> les champs manquants </w:t>
            </w:r>
            <w:r w:rsidR="3DB5E89D">
              <w:rPr/>
              <w:t>et empêche la validation automatique.</w:t>
            </w:r>
          </w:p>
        </w:tc>
      </w:tr>
      <w:tr w:rsidR="5DDE61FF" w:rsidTr="0A50A4BF" w14:paraId="61E4A77C">
        <w:trPr>
          <w:trHeight w:val="300"/>
        </w:trPr>
        <w:tc>
          <w:tcPr>
            <w:tcW w:w="872" w:type="dxa"/>
            <w:tcMar/>
          </w:tcPr>
          <w:p w:rsidR="5DDE61FF" w:rsidRDefault="5DDE61FF" w14:paraId="614DA46B" w14:textId="2D0D1763">
            <w:r w:rsidR="5DDE61FF">
              <w:rPr/>
              <w:t>ID.R</w:t>
            </w:r>
            <w:r w:rsidR="5DDE61FF">
              <w:rPr/>
              <w:t>0</w:t>
            </w:r>
            <w:r w:rsidR="5DDE61FF">
              <w:rPr/>
              <w:t>6</w:t>
            </w:r>
          </w:p>
        </w:tc>
        <w:tc>
          <w:tcPr>
            <w:tcW w:w="1443" w:type="dxa"/>
            <w:tcMar/>
          </w:tcPr>
          <w:p w:rsidR="5DDE61FF" w:rsidRDefault="5DDE61FF" w14:paraId="31554754" w14:textId="3D7EEDD5">
            <w:r w:rsidR="5DDE61FF">
              <w:rPr/>
              <w:t>Nouveauté</w:t>
            </w:r>
            <w:r>
              <w:br/>
            </w:r>
          </w:p>
        </w:tc>
        <w:tc>
          <w:tcPr>
            <w:tcW w:w="6741" w:type="dxa"/>
            <w:tcMar/>
          </w:tcPr>
          <w:p w:rsidR="2B473AF3" w:rsidP="5DDE61FF" w:rsidRDefault="2B473AF3" w14:paraId="44B49161" w14:textId="7891127B">
            <w:pPr>
              <w:pStyle w:val="Normal"/>
              <w:spacing w:line="276" w:lineRule="auto"/>
              <w:jc w:val="both"/>
            </w:pPr>
            <w:r w:rsidR="0029E5B4">
              <w:rPr/>
              <w:t xml:space="preserve"> </w:t>
            </w:r>
            <w:r w:rsidRPr="0A50A4BF" w:rsidR="23720A56">
              <w:rPr>
                <w:rFonts w:ascii="Calibri Light" w:hAnsi="Calibri Light" w:eastAsia="Calibri Light" w:cs="Calibri Light"/>
                <w:noProof w:val="0"/>
                <w:sz w:val="24"/>
                <w:szCs w:val="24"/>
                <w:lang w:val="fr-FR"/>
              </w:rPr>
              <w:t xml:space="preserve">La décision finale (acceptation/refus) est </w:t>
            </w:r>
            <w:r w:rsidRPr="0A50A4BF" w:rsidR="23720A56">
              <w:rPr>
                <w:rFonts w:ascii="Calibri Light" w:hAnsi="Calibri Light" w:eastAsia="Calibri Light" w:cs="Calibri Light"/>
                <w:b w:val="1"/>
                <w:bCs w:val="1"/>
                <w:noProof w:val="0"/>
                <w:sz w:val="24"/>
                <w:szCs w:val="24"/>
                <w:lang w:val="fr-FR"/>
              </w:rPr>
              <w:t>déduite automatiquement</w:t>
            </w:r>
            <w:r w:rsidRPr="0A50A4BF" w:rsidR="23720A56">
              <w:rPr>
                <w:rFonts w:ascii="Calibri Light" w:hAnsi="Calibri Light" w:eastAsia="Calibri Light" w:cs="Calibri Light"/>
                <w:noProof w:val="0"/>
                <w:sz w:val="24"/>
                <w:szCs w:val="24"/>
                <w:lang w:val="fr-FR"/>
              </w:rPr>
              <w:t xml:space="preserve"> selon les résultats de chaque critère et les règles du plan.</w:t>
            </w:r>
          </w:p>
        </w:tc>
      </w:tr>
      <w:tr w:rsidR="5DDE61FF" w:rsidTr="0A50A4BF" w14:paraId="0BAB3135">
        <w:trPr>
          <w:trHeight w:val="300"/>
        </w:trPr>
        <w:tc>
          <w:tcPr>
            <w:tcW w:w="872" w:type="dxa"/>
            <w:tcMar/>
          </w:tcPr>
          <w:p w:rsidR="5DDE61FF" w:rsidRDefault="5DDE61FF" w14:paraId="02011903" w14:textId="1210F186">
            <w:r w:rsidR="5DDE61FF">
              <w:rPr/>
              <w:t>ID.R</w:t>
            </w:r>
            <w:r w:rsidR="5DDE61FF">
              <w:rPr/>
              <w:t>0</w:t>
            </w:r>
            <w:r w:rsidR="5DDE61FF">
              <w:rPr/>
              <w:t>7</w:t>
            </w:r>
          </w:p>
        </w:tc>
        <w:tc>
          <w:tcPr>
            <w:tcW w:w="1443" w:type="dxa"/>
            <w:tcMar/>
          </w:tcPr>
          <w:p w:rsidR="5DDE61FF" w:rsidRDefault="5DDE61FF" w14:paraId="1C8A25BC" w14:textId="3D7EEDD5">
            <w:r w:rsidR="5DDE61FF">
              <w:rPr/>
              <w:t>Nouveauté</w:t>
            </w:r>
            <w:r>
              <w:br/>
            </w:r>
          </w:p>
        </w:tc>
        <w:tc>
          <w:tcPr>
            <w:tcW w:w="6741" w:type="dxa"/>
            <w:tcMar/>
          </w:tcPr>
          <w:p w:rsidR="33B63831" w:rsidP="5DDE61FF" w:rsidRDefault="33B63831" w14:paraId="4B4C98E8" w14:textId="18244004">
            <w:pPr>
              <w:pStyle w:val="Normal"/>
              <w:spacing w:line="276" w:lineRule="auto"/>
              <w:jc w:val="both"/>
            </w:pPr>
            <w:r w:rsidRPr="0A50A4BF" w:rsidR="29948198">
              <w:rPr>
                <w:rFonts w:ascii="Calibri Light" w:hAnsi="Calibri Light" w:eastAsia="Calibri Light" w:cs="Calibri Light"/>
                <w:noProof w:val="0"/>
                <w:sz w:val="24"/>
                <w:szCs w:val="24"/>
                <w:lang w:val="fr-FR"/>
              </w:rPr>
              <w:t xml:space="preserve">Si la </w:t>
            </w:r>
            <w:r w:rsidRPr="0A50A4BF" w:rsidR="29948198">
              <w:rPr>
                <w:rFonts w:ascii="Calibri Light" w:hAnsi="Calibri Light" w:eastAsia="Calibri Light" w:cs="Calibri Light"/>
                <w:b w:val="1"/>
                <w:bCs w:val="1"/>
                <w:noProof w:val="0"/>
                <w:sz w:val="24"/>
                <w:szCs w:val="24"/>
                <w:lang w:val="fr-FR"/>
              </w:rPr>
              <w:t>taille du lot</w:t>
            </w:r>
            <w:r w:rsidRPr="0A50A4BF" w:rsidR="29948198">
              <w:rPr>
                <w:rFonts w:ascii="Calibri Light" w:hAnsi="Calibri Light" w:eastAsia="Calibri Light" w:cs="Calibri Light"/>
                <w:noProof w:val="0"/>
                <w:sz w:val="24"/>
                <w:szCs w:val="24"/>
                <w:lang w:val="fr-FR"/>
              </w:rPr>
              <w:t xml:space="preserve"> est inférieure à la </w:t>
            </w:r>
            <w:r w:rsidRPr="0A50A4BF" w:rsidR="29948198">
              <w:rPr>
                <w:rFonts w:ascii="Calibri Light" w:hAnsi="Calibri Light" w:eastAsia="Calibri Light" w:cs="Calibri Light"/>
                <w:b w:val="1"/>
                <w:bCs w:val="1"/>
                <w:noProof w:val="0"/>
                <w:sz w:val="24"/>
                <w:szCs w:val="24"/>
                <w:lang w:val="fr-FR"/>
              </w:rPr>
              <w:t>taille d’échantillon calculée</w:t>
            </w:r>
            <w:r w:rsidRPr="0A50A4BF" w:rsidR="29948198">
              <w:rPr>
                <w:rFonts w:ascii="Calibri Light" w:hAnsi="Calibri Light" w:eastAsia="Calibri Light" w:cs="Calibri Light"/>
                <w:noProof w:val="0"/>
                <w:sz w:val="24"/>
                <w:szCs w:val="24"/>
                <w:lang w:val="fr-FR"/>
              </w:rPr>
              <w:t xml:space="preserve">, alors la taille d’échantillon est ajustée à </w:t>
            </w:r>
            <w:r w:rsidRPr="0A50A4BF" w:rsidR="29948198">
              <w:rPr>
                <w:rFonts w:ascii="Calibri Light" w:hAnsi="Calibri Light" w:eastAsia="Calibri Light" w:cs="Calibri Light"/>
                <w:b w:val="1"/>
                <w:bCs w:val="1"/>
                <w:noProof w:val="0"/>
                <w:sz w:val="24"/>
                <w:szCs w:val="24"/>
                <w:lang w:val="fr-FR"/>
              </w:rPr>
              <w:t>100% du lot</w:t>
            </w:r>
            <w:r w:rsidRPr="0A50A4BF" w:rsidR="29948198">
              <w:rPr>
                <w:rFonts w:ascii="Calibri Light" w:hAnsi="Calibri Light" w:eastAsia="Calibri Light" w:cs="Calibri Light"/>
                <w:noProof w:val="0"/>
                <w:sz w:val="24"/>
                <w:szCs w:val="24"/>
                <w:lang w:val="fr-FR"/>
              </w:rPr>
              <w:t>.</w:t>
            </w:r>
          </w:p>
        </w:tc>
      </w:tr>
      <w:tr w:rsidR="5DDE61FF" w:rsidTr="0A50A4BF" w14:paraId="3B2546AC">
        <w:trPr>
          <w:trHeight w:val="300"/>
        </w:trPr>
        <w:tc>
          <w:tcPr>
            <w:tcW w:w="872" w:type="dxa"/>
            <w:tcMar/>
          </w:tcPr>
          <w:p w:rsidR="5DDE61FF" w:rsidRDefault="5DDE61FF" w14:paraId="4B0D7C7C" w14:textId="4CEE3E04">
            <w:r w:rsidR="5DDE61FF">
              <w:rPr/>
              <w:t>ID.R</w:t>
            </w:r>
            <w:r w:rsidR="5DDE61FF">
              <w:rPr/>
              <w:t>0</w:t>
            </w:r>
            <w:r w:rsidR="5DDE61FF">
              <w:rPr/>
              <w:t>8</w:t>
            </w:r>
          </w:p>
        </w:tc>
        <w:tc>
          <w:tcPr>
            <w:tcW w:w="1443" w:type="dxa"/>
            <w:tcMar/>
          </w:tcPr>
          <w:p w:rsidR="5DDE61FF" w:rsidRDefault="5DDE61FF" w14:paraId="5F8F7915" w14:textId="3D7EEDD5">
            <w:r w:rsidR="5DDE61FF">
              <w:rPr/>
              <w:t>Nouveauté</w:t>
            </w:r>
            <w:r>
              <w:br/>
            </w:r>
          </w:p>
        </w:tc>
        <w:tc>
          <w:tcPr>
            <w:tcW w:w="6741" w:type="dxa"/>
            <w:tcMar/>
          </w:tcPr>
          <w:p w:rsidR="71F54104" w:rsidP="5DDE61FF" w:rsidRDefault="71F54104" w14:paraId="6D72478D" w14:textId="61DF8B86">
            <w:pPr>
              <w:pStyle w:val="Normal"/>
              <w:spacing w:line="276" w:lineRule="auto"/>
              <w:jc w:val="both"/>
            </w:pPr>
          </w:p>
        </w:tc>
      </w:tr>
    </w:tbl>
    <w:p w:rsidRPr="00DB636F" w:rsidR="00B16314" w:rsidP="00B16314" w:rsidRDefault="00B16314" w14:paraId="7F533DE0" w14:textId="77777777">
      <w:pPr>
        <w:pStyle w:val="Titre3"/>
        <w:rPr/>
      </w:pPr>
      <w:r w:rsidR="00B16314">
        <w:rPr/>
        <w:t xml:space="preserve">Scénarii </w:t>
      </w:r>
      <w:r w:rsidR="00B16314">
        <w:rPr/>
        <w:t>de</w:t>
      </w:r>
      <w:r w:rsidR="00B16314">
        <w:rPr/>
        <w:t xml:space="preserve"> Test</w:t>
      </w:r>
    </w:p>
    <w:tbl>
      <w:tblPr>
        <w:tblStyle w:val="Grilledutableau"/>
        <w:tblW w:w="0" w:type="auto"/>
        <w:tblLook w:val="04A0" w:firstRow="1" w:lastRow="0" w:firstColumn="1" w:lastColumn="0" w:noHBand="0" w:noVBand="1"/>
      </w:tblPr>
      <w:tblGrid>
        <w:gridCol w:w="872"/>
        <w:gridCol w:w="1443"/>
        <w:gridCol w:w="6741"/>
      </w:tblGrid>
      <w:tr w:rsidRPr="00884AFA" w:rsidR="00B16314" w:rsidTr="0A50A4BF" w14:paraId="07ECB010" w14:textId="77777777">
        <w:tc>
          <w:tcPr>
            <w:tcW w:w="872" w:type="dxa"/>
            <w:tcMar/>
          </w:tcPr>
          <w:p w:rsidRPr="00C52601" w:rsidR="00B16314" w:rsidP="00980026" w:rsidRDefault="00B16314" w14:paraId="3779BCAD" w14:textId="77777777">
            <w:pPr>
              <w:rPr>
                <w:b w:val="1"/>
                <w:bCs w:val="1"/>
              </w:rPr>
            </w:pPr>
            <w:r w:rsidRPr="5DDE61FF" w:rsidR="00B16314">
              <w:rPr>
                <w:b w:val="1"/>
                <w:bCs w:val="1"/>
              </w:rPr>
              <w:t>ID</w:t>
            </w:r>
          </w:p>
        </w:tc>
        <w:tc>
          <w:tcPr>
            <w:tcW w:w="1443" w:type="dxa"/>
            <w:tcMar/>
          </w:tcPr>
          <w:p w:rsidRPr="00C52601" w:rsidR="00B16314" w:rsidP="00980026" w:rsidRDefault="00B16314" w14:paraId="54480DE4" w14:textId="77777777">
            <w:pPr>
              <w:rPr>
                <w:b w:val="1"/>
                <w:bCs w:val="1"/>
              </w:rPr>
            </w:pPr>
            <w:r w:rsidRPr="5DDE61FF" w:rsidR="00B16314">
              <w:rPr>
                <w:b w:val="1"/>
                <w:bCs w:val="1"/>
              </w:rPr>
              <w:t>Type</w:t>
            </w:r>
          </w:p>
        </w:tc>
        <w:tc>
          <w:tcPr>
            <w:tcW w:w="6741" w:type="dxa"/>
            <w:tcMar/>
          </w:tcPr>
          <w:p w:rsidRPr="00C52601" w:rsidR="00B16314" w:rsidP="00980026" w:rsidRDefault="00B16314" w14:paraId="6B49C3E2" w14:textId="77777777">
            <w:pPr>
              <w:rPr>
                <w:b w:val="1"/>
                <w:bCs w:val="1"/>
              </w:rPr>
            </w:pPr>
            <w:r w:rsidRPr="5DDE61FF" w:rsidR="00B16314">
              <w:rPr>
                <w:b w:val="1"/>
                <w:bCs w:val="1"/>
              </w:rPr>
              <w:t>Description</w:t>
            </w:r>
          </w:p>
        </w:tc>
      </w:tr>
      <w:tr w:rsidR="00B16314" w:rsidTr="0A50A4BF" w14:paraId="299821D4" w14:textId="77777777">
        <w:tc>
          <w:tcPr>
            <w:tcW w:w="872" w:type="dxa"/>
            <w:tcMar/>
          </w:tcPr>
          <w:p w:rsidRPr="003E467D" w:rsidR="00B16314" w:rsidP="5DDE61FF" w:rsidRDefault="00B16314" w14:paraId="1E2B0C23" w14:textId="77777777">
            <w:pPr/>
            <w:r w:rsidR="00B16314">
              <w:rPr/>
              <w:t>ID.T</w:t>
            </w:r>
            <w:r w:rsidR="00B16314">
              <w:rPr/>
              <w:t>01</w:t>
            </w:r>
          </w:p>
        </w:tc>
        <w:tc>
          <w:tcPr>
            <w:tcW w:w="1443" w:type="dxa"/>
            <w:tcMar/>
          </w:tcPr>
          <w:p w:rsidRPr="003E467D" w:rsidR="00B16314" w:rsidP="5DDE61FF" w:rsidRDefault="00B16314" w14:paraId="747D68A3" w14:textId="55F4523F">
            <w:pPr/>
            <w:r w:rsidR="00B16314">
              <w:rPr/>
              <w:t>Nouveauté</w:t>
            </w:r>
          </w:p>
        </w:tc>
        <w:tc>
          <w:tcPr>
            <w:tcW w:w="6741" w:type="dxa"/>
            <w:tcMar/>
          </w:tcPr>
          <w:p w:rsidRPr="003E467D" w:rsidR="00B16314" w:rsidP="5DDE61FF" w:rsidRDefault="00B16314" w14:paraId="0A2431D3" w14:textId="362EB84D">
            <w:pPr>
              <w:pStyle w:val="Normal"/>
              <w:suppressLineNumbers w:val="0"/>
              <w:bidi w:val="0"/>
              <w:spacing w:before="0" w:beforeAutospacing="off" w:after="0" w:afterAutospacing="off" w:line="276" w:lineRule="auto"/>
              <w:ind w:left="0" w:right="0"/>
              <w:jc w:val="both"/>
            </w:pPr>
            <w:r w:rsidRPr="0A50A4BF" w:rsidR="46D7B71C">
              <w:rPr>
                <w:rFonts w:ascii="Calibri Light" w:hAnsi="Calibri Light" w:eastAsia="Calibri Light" w:cs="Calibri Light"/>
                <w:noProof w:val="0"/>
                <w:sz w:val="24"/>
                <w:szCs w:val="24"/>
                <w:lang w:val="fr-FR"/>
              </w:rPr>
              <w:t>Vérifier que lorsque le toggle est activé et que tous les paramètres sont définis, la taille d’échantillon est calculée automatiquement.</w:t>
            </w:r>
          </w:p>
        </w:tc>
      </w:tr>
      <w:tr w:rsidR="00B16314" w:rsidTr="0A50A4BF" w14:paraId="454A48EC" w14:textId="77777777">
        <w:tc>
          <w:tcPr>
            <w:tcW w:w="872" w:type="dxa"/>
            <w:tcMar/>
          </w:tcPr>
          <w:p w:rsidR="5DDE61FF" w:rsidRDefault="5DDE61FF" w14:paraId="6A1B14D2" w14:textId="5EF6632F">
            <w:r w:rsidR="5DDE61FF">
              <w:rPr/>
              <w:t>ID.T0</w:t>
            </w:r>
            <w:r w:rsidR="7C11D2F7">
              <w:rPr/>
              <w:t>2</w:t>
            </w:r>
          </w:p>
        </w:tc>
        <w:tc>
          <w:tcPr>
            <w:tcW w:w="1443" w:type="dxa"/>
            <w:tcMar/>
          </w:tcPr>
          <w:p w:rsidR="5DDE61FF" w:rsidRDefault="5DDE61FF" w14:paraId="07EB4AB5" w14:textId="55F4523F">
            <w:r w:rsidR="5DDE61FF">
              <w:rPr/>
              <w:t>Nouveauté</w:t>
            </w:r>
          </w:p>
        </w:tc>
        <w:tc>
          <w:tcPr>
            <w:tcW w:w="6741" w:type="dxa"/>
            <w:tcMar/>
          </w:tcPr>
          <w:p w:rsidRPr="003E467D" w:rsidR="00B16314" w:rsidP="5DDE61FF" w:rsidRDefault="00B16314" w14:paraId="2965E68C" w14:textId="2D541335">
            <w:pPr>
              <w:pStyle w:val="Normal"/>
            </w:pPr>
            <w:r w:rsidRPr="0A50A4BF" w:rsidR="7DAE50A7">
              <w:rPr>
                <w:rFonts w:ascii="Calibri Light" w:hAnsi="Calibri Light" w:eastAsia="Calibri Light" w:cs="Calibri Light"/>
                <w:noProof w:val="0"/>
                <w:sz w:val="24"/>
                <w:szCs w:val="24"/>
                <w:lang w:val="fr-FR"/>
              </w:rPr>
              <w:t>Vérifier que le résultat de chaque critère et du lot est calculé automatiquement selon le plan.</w:t>
            </w:r>
          </w:p>
        </w:tc>
      </w:tr>
      <w:tr w:rsidR="5DDE61FF" w:rsidTr="0A50A4BF" w14:paraId="27CCB366">
        <w:trPr>
          <w:trHeight w:val="300"/>
        </w:trPr>
        <w:tc>
          <w:tcPr>
            <w:tcW w:w="872" w:type="dxa"/>
            <w:tcMar/>
          </w:tcPr>
          <w:p w:rsidR="5DDE61FF" w:rsidRDefault="5DDE61FF" w14:paraId="5F93A410" w14:textId="20A64CCA">
            <w:r w:rsidR="5DDE61FF">
              <w:rPr/>
              <w:t>ID.T0</w:t>
            </w:r>
            <w:r w:rsidR="39BF166A">
              <w:rPr/>
              <w:t>3</w:t>
            </w:r>
          </w:p>
        </w:tc>
        <w:tc>
          <w:tcPr>
            <w:tcW w:w="1443" w:type="dxa"/>
            <w:tcMar/>
          </w:tcPr>
          <w:p w:rsidR="5DDE61FF" w:rsidRDefault="5DDE61FF" w14:paraId="55EC4D11" w14:textId="55F4523F">
            <w:r w:rsidR="5DDE61FF">
              <w:rPr/>
              <w:t>Nouveauté</w:t>
            </w:r>
          </w:p>
        </w:tc>
        <w:tc>
          <w:tcPr>
            <w:tcW w:w="6741" w:type="dxa"/>
            <w:tcMar/>
          </w:tcPr>
          <w:p w:rsidR="122347F1" w:rsidP="5DDE61FF" w:rsidRDefault="122347F1" w14:paraId="7665C1BA" w14:textId="3368131B">
            <w:pPr>
              <w:pStyle w:val="Normal"/>
            </w:pPr>
            <w:r w:rsidRPr="0A50A4BF" w:rsidR="7C0C9A79">
              <w:rPr>
                <w:rFonts w:ascii="Calibri Light" w:hAnsi="Calibri Light" w:eastAsia="Calibri Light" w:cs="Calibri Light"/>
                <w:noProof w:val="0"/>
                <w:sz w:val="24"/>
                <w:szCs w:val="24"/>
                <w:lang w:val="fr-FR"/>
              </w:rPr>
              <w:t>Vérifier que si un paramètre du plan est manquant, le système empêche la validation automatique.</w:t>
            </w:r>
          </w:p>
        </w:tc>
      </w:tr>
      <w:tr w:rsidR="5DDE61FF" w:rsidTr="0A50A4BF" w14:paraId="22B18EAD">
        <w:trPr>
          <w:trHeight w:val="300"/>
        </w:trPr>
        <w:tc>
          <w:tcPr>
            <w:tcW w:w="872" w:type="dxa"/>
            <w:tcMar/>
          </w:tcPr>
          <w:p w:rsidR="5DDE61FF" w:rsidRDefault="5DDE61FF" w14:paraId="60875515" w14:textId="4611F369">
            <w:r w:rsidR="5DDE61FF">
              <w:rPr/>
              <w:t>ID.T</w:t>
            </w:r>
            <w:r w:rsidR="5DDE61FF">
              <w:rPr/>
              <w:t>0</w:t>
            </w:r>
            <w:r w:rsidR="18B8E589">
              <w:rPr/>
              <w:t>4</w:t>
            </w:r>
          </w:p>
        </w:tc>
        <w:tc>
          <w:tcPr>
            <w:tcW w:w="1443" w:type="dxa"/>
            <w:tcMar/>
          </w:tcPr>
          <w:p w:rsidR="5DDE61FF" w:rsidRDefault="5DDE61FF" w14:paraId="04571494" w14:textId="55F4523F">
            <w:r w:rsidR="5DDE61FF">
              <w:rPr/>
              <w:t>Nouveauté</w:t>
            </w:r>
          </w:p>
        </w:tc>
        <w:tc>
          <w:tcPr>
            <w:tcW w:w="6741" w:type="dxa"/>
            <w:tcMar/>
          </w:tcPr>
          <w:p w:rsidR="122347F1" w:rsidP="5DDE61FF" w:rsidRDefault="122347F1" w14:paraId="79C2DDEC" w14:textId="26ABBB12">
            <w:pPr>
              <w:pStyle w:val="Normal"/>
            </w:pPr>
            <w:r w:rsidRPr="0A50A4BF" w:rsidR="6EB421E4">
              <w:rPr>
                <w:rFonts w:ascii="Calibri Light" w:hAnsi="Calibri Light" w:eastAsia="Calibri Light" w:cs="Calibri Light"/>
                <w:noProof w:val="0"/>
                <w:sz w:val="24"/>
                <w:szCs w:val="24"/>
                <w:lang w:val="fr-FR"/>
              </w:rPr>
              <w:t>Vérifier que si le toggle est désactivé, la taille d’échantillon est saisie manuellement et la décision reste à la charge du qualiticien.</w:t>
            </w:r>
          </w:p>
        </w:tc>
      </w:tr>
      <w:tr w:rsidR="5DDE61FF" w:rsidTr="0A50A4BF" w14:paraId="743D761C">
        <w:trPr>
          <w:trHeight w:val="300"/>
        </w:trPr>
        <w:tc>
          <w:tcPr>
            <w:tcW w:w="872" w:type="dxa"/>
            <w:tcMar/>
          </w:tcPr>
          <w:p w:rsidR="5DDE61FF" w:rsidRDefault="5DDE61FF" w14:paraId="11D22F14" w14:textId="7A210116">
            <w:r w:rsidR="5DDE61FF">
              <w:rPr/>
              <w:t>ID.T</w:t>
            </w:r>
            <w:r w:rsidR="5DDE61FF">
              <w:rPr/>
              <w:t>0</w:t>
            </w:r>
            <w:r w:rsidR="494A14ED">
              <w:rPr/>
              <w:t>5</w:t>
            </w:r>
          </w:p>
        </w:tc>
        <w:tc>
          <w:tcPr>
            <w:tcW w:w="1443" w:type="dxa"/>
            <w:tcMar/>
          </w:tcPr>
          <w:p w:rsidR="5DDE61FF" w:rsidRDefault="5DDE61FF" w14:paraId="6768374C" w14:textId="55F4523F">
            <w:r w:rsidR="5DDE61FF">
              <w:rPr/>
              <w:t>Nouveauté</w:t>
            </w:r>
          </w:p>
        </w:tc>
        <w:tc>
          <w:tcPr>
            <w:tcW w:w="6741" w:type="dxa"/>
            <w:tcMar/>
          </w:tcPr>
          <w:p w:rsidR="122347F1" w:rsidP="0A50A4BF" w:rsidRDefault="122347F1" w14:paraId="5433C2BC" w14:textId="6E9A8ADD">
            <w:pPr>
              <w:pStyle w:val="Normal"/>
              <w:spacing w:line="276" w:lineRule="auto"/>
              <w:jc w:val="both"/>
              <w:rPr>
                <w:rFonts w:ascii="Calibri Light" w:hAnsi="Calibri Light" w:eastAsia="Calibri Light" w:cs="Calibri Light"/>
                <w:noProof w:val="0"/>
                <w:sz w:val="24"/>
                <w:szCs w:val="24"/>
                <w:lang w:val="fr-FR"/>
              </w:rPr>
            </w:pPr>
            <w:r w:rsidRPr="0A50A4BF" w:rsidR="23F99B35">
              <w:rPr>
                <w:rFonts w:ascii="Calibri Light" w:hAnsi="Calibri Light" w:eastAsia="Calibri Light" w:cs="Calibri Light"/>
                <w:noProof w:val="0"/>
                <w:sz w:val="24"/>
                <w:szCs w:val="24"/>
                <w:lang w:val="fr-FR"/>
              </w:rPr>
              <w:t xml:space="preserve">Vérifier que lorsque la </w:t>
            </w:r>
            <w:r w:rsidRPr="0A50A4BF" w:rsidR="23F99B35">
              <w:rPr>
                <w:rFonts w:ascii="Calibri Light" w:hAnsi="Calibri Light" w:eastAsia="Calibri Light" w:cs="Calibri Light"/>
                <w:b w:val="1"/>
                <w:bCs w:val="1"/>
                <w:noProof w:val="0"/>
                <w:sz w:val="24"/>
                <w:szCs w:val="24"/>
                <w:lang w:val="fr-FR"/>
              </w:rPr>
              <w:t>taille du lot</w:t>
            </w:r>
            <w:r w:rsidRPr="0A50A4BF" w:rsidR="23F99B35">
              <w:rPr>
                <w:rFonts w:ascii="Calibri Light" w:hAnsi="Calibri Light" w:eastAsia="Calibri Light" w:cs="Calibri Light"/>
                <w:noProof w:val="0"/>
                <w:sz w:val="24"/>
                <w:szCs w:val="24"/>
                <w:lang w:val="fr-FR"/>
              </w:rPr>
              <w:t xml:space="preserve"> est inférieure à la </w:t>
            </w:r>
            <w:r w:rsidRPr="0A50A4BF" w:rsidR="23F99B35">
              <w:rPr>
                <w:rFonts w:ascii="Calibri Light" w:hAnsi="Calibri Light" w:eastAsia="Calibri Light" w:cs="Calibri Light"/>
                <w:b w:val="1"/>
                <w:bCs w:val="1"/>
                <w:noProof w:val="0"/>
                <w:sz w:val="24"/>
                <w:szCs w:val="24"/>
                <w:lang w:val="fr-FR"/>
              </w:rPr>
              <w:t>taille d’échantillon calculée</w:t>
            </w:r>
            <w:r w:rsidRPr="0A50A4BF" w:rsidR="23F99B35">
              <w:rPr>
                <w:rFonts w:ascii="Calibri Light" w:hAnsi="Calibri Light" w:eastAsia="Calibri Light" w:cs="Calibri Light"/>
                <w:noProof w:val="0"/>
                <w:sz w:val="24"/>
                <w:szCs w:val="24"/>
                <w:lang w:val="fr-FR"/>
              </w:rPr>
              <w:t xml:space="preserve">, alors la taille d’échantillon est ajustée à </w:t>
            </w:r>
            <w:r w:rsidRPr="0A50A4BF" w:rsidR="23F99B35">
              <w:rPr>
                <w:rFonts w:ascii="Calibri Light" w:hAnsi="Calibri Light" w:eastAsia="Calibri Light" w:cs="Calibri Light"/>
                <w:b w:val="1"/>
                <w:bCs w:val="1"/>
                <w:noProof w:val="0"/>
                <w:sz w:val="24"/>
                <w:szCs w:val="24"/>
                <w:lang w:val="fr-FR"/>
              </w:rPr>
              <w:t>100% du lot</w:t>
            </w:r>
            <w:r w:rsidRPr="0A50A4BF" w:rsidR="23F99B35">
              <w:rPr>
                <w:rFonts w:ascii="Calibri Light" w:hAnsi="Calibri Light" w:eastAsia="Calibri Light" w:cs="Calibri Light"/>
                <w:noProof w:val="0"/>
                <w:sz w:val="24"/>
                <w:szCs w:val="24"/>
                <w:lang w:val="fr-FR"/>
              </w:rPr>
              <w:t>.</w:t>
            </w:r>
          </w:p>
          <w:p w:rsidR="122347F1" w:rsidP="0A50A4BF" w:rsidRDefault="122347F1" w14:paraId="00554E7D" w14:textId="41279866">
            <w:pPr>
              <w:pStyle w:val="Normal"/>
              <w:rPr>
                <w:rFonts w:ascii="Calibri Light" w:hAnsi="Calibri Light" w:eastAsia="Calibri Light" w:cs="Calibri Light"/>
                <w:noProof w:val="0"/>
                <w:sz w:val="24"/>
                <w:szCs w:val="24"/>
                <w:lang w:val="fr-FR"/>
              </w:rPr>
            </w:pPr>
          </w:p>
        </w:tc>
      </w:tr>
      <w:tr w:rsidR="5DDE61FF" w:rsidTr="0A50A4BF" w14:paraId="40B0049F">
        <w:trPr>
          <w:trHeight w:val="300"/>
        </w:trPr>
        <w:tc>
          <w:tcPr>
            <w:tcW w:w="872" w:type="dxa"/>
            <w:tcMar/>
          </w:tcPr>
          <w:p w:rsidR="5DDE61FF" w:rsidRDefault="5DDE61FF" w14:paraId="4CB85AEE" w14:textId="1B72AC3A">
            <w:r w:rsidR="5DDE61FF">
              <w:rPr/>
              <w:t>ID.T</w:t>
            </w:r>
            <w:r w:rsidR="5DDE61FF">
              <w:rPr/>
              <w:t>0</w:t>
            </w:r>
            <w:r w:rsidR="3DB082A6">
              <w:rPr/>
              <w:t>6</w:t>
            </w:r>
          </w:p>
        </w:tc>
        <w:tc>
          <w:tcPr>
            <w:tcW w:w="1443" w:type="dxa"/>
            <w:tcMar/>
          </w:tcPr>
          <w:p w:rsidR="5DDE61FF" w:rsidRDefault="5DDE61FF" w14:paraId="6F02F5BE" w14:textId="55F4523F">
            <w:r w:rsidR="5DDE61FF">
              <w:rPr/>
              <w:t>Nouveauté</w:t>
            </w:r>
          </w:p>
        </w:tc>
        <w:tc>
          <w:tcPr>
            <w:tcW w:w="6741" w:type="dxa"/>
            <w:tcMar/>
          </w:tcPr>
          <w:p w:rsidR="122347F1" w:rsidP="0A50A4BF" w:rsidRDefault="122347F1" w14:paraId="45DD220A" w14:textId="52278A03">
            <w:pPr>
              <w:pStyle w:val="Normal"/>
              <w:rPr>
                <w:rFonts w:ascii="Calibri Light" w:hAnsi="Calibri Light" w:eastAsia="Calibri Light" w:cs="Calibri Light"/>
                <w:noProof w:val="0"/>
                <w:sz w:val="24"/>
                <w:szCs w:val="24"/>
                <w:lang w:val="fr-FR"/>
              </w:rPr>
            </w:pPr>
            <w:r w:rsidRPr="0A50A4BF" w:rsidR="159B9E89">
              <w:rPr>
                <w:rFonts w:ascii="Calibri Light" w:hAnsi="Calibri Light" w:eastAsia="Calibri Light" w:cs="Calibri Light"/>
                <w:noProof w:val="0"/>
                <w:sz w:val="24"/>
                <w:szCs w:val="24"/>
                <w:lang w:val="fr-FR"/>
              </w:rPr>
              <w:t xml:space="preserve">Vérifier l’affichage de la résultat </w:t>
            </w:r>
            <w:r w:rsidRPr="0A50A4BF" w:rsidR="159B9E89">
              <w:rPr>
                <w:rFonts w:ascii="Calibri Light" w:hAnsi="Calibri Light" w:eastAsia="Calibri Light" w:cs="Calibri Light"/>
                <w:noProof w:val="0"/>
                <w:sz w:val="24"/>
                <w:szCs w:val="24"/>
                <w:lang w:val="fr-FR"/>
              </w:rPr>
              <w:t>( rouge</w:t>
            </w:r>
            <w:r w:rsidRPr="0A50A4BF" w:rsidR="159B9E89">
              <w:rPr>
                <w:rFonts w:ascii="Calibri Light" w:hAnsi="Calibri Light" w:eastAsia="Calibri Light" w:cs="Calibri Light"/>
                <w:noProof w:val="0"/>
                <w:sz w:val="24"/>
                <w:szCs w:val="24"/>
                <w:lang w:val="fr-FR"/>
              </w:rPr>
              <w:t xml:space="preserve"> / </w:t>
            </w:r>
            <w:r w:rsidRPr="0A50A4BF" w:rsidR="159B9E89">
              <w:rPr>
                <w:rFonts w:ascii="Calibri Light" w:hAnsi="Calibri Light" w:eastAsia="Calibri Light" w:cs="Calibri Light"/>
                <w:noProof w:val="0"/>
                <w:sz w:val="24"/>
                <w:szCs w:val="24"/>
                <w:lang w:val="fr-FR"/>
              </w:rPr>
              <w:t>vert )</w:t>
            </w:r>
            <w:r w:rsidRPr="0A50A4BF" w:rsidR="159B9E89">
              <w:rPr>
                <w:rFonts w:ascii="Calibri Light" w:hAnsi="Calibri Light" w:eastAsia="Calibri Light" w:cs="Calibri Light"/>
                <w:noProof w:val="0"/>
                <w:sz w:val="24"/>
                <w:szCs w:val="24"/>
                <w:lang w:val="fr-FR"/>
              </w:rPr>
              <w:t xml:space="preserve"> dans la fiche de contrôle final selon les règles d’acceptation</w:t>
            </w:r>
          </w:p>
        </w:tc>
      </w:tr>
    </w:tbl>
    <w:p w:rsidR="0A50A4BF" w:rsidRDefault="0A50A4BF" w14:paraId="449CF2EB" w14:textId="64F47CEF"/>
    <w:p w:rsidRPr="00A84BEB" w:rsidR="00B16314" w:rsidP="00B16314" w:rsidRDefault="00B16314" w14:paraId="63B34B34" w14:textId="486C9C24">
      <w:pPr>
        <w:pStyle w:val="Titre2"/>
        <w:rPr/>
      </w:pPr>
      <w:r w:rsidR="00B16314">
        <w:rPr/>
        <w:t>Analyse</w:t>
      </w:r>
      <w:r w:rsidR="00B16314">
        <w:rPr/>
        <w:t xml:space="preserve"> Détaillée Gap : G0</w:t>
      </w:r>
      <w:r w:rsidR="0BEC1C4A">
        <w:rPr/>
        <w:t>4</w:t>
      </w:r>
      <w:r w:rsidR="00B16314">
        <w:rPr/>
        <w:t xml:space="preserve"> : </w:t>
      </w:r>
    </w:p>
    <w:p w:rsidR="00B16314" w:rsidP="00B16314" w:rsidRDefault="00B16314" w14:paraId="7058F09D" w14:textId="77777777">
      <w:pPr>
        <w:pStyle w:val="Titre3"/>
        <w:rPr/>
      </w:pPr>
      <w:r w:rsidR="00B16314">
        <w:rPr/>
        <w:t>Existant</w:t>
      </w:r>
    </w:p>
    <w:p w:rsidR="7F9D42E4" w:rsidP="0A50A4BF" w:rsidRDefault="7F9D42E4" w14:paraId="0E9EF57A" w14:textId="023C67EC">
      <w:pPr>
        <w:pStyle w:val="Normal"/>
      </w:pPr>
      <w:r w:rsidRPr="0A50A4BF" w:rsidR="7F9D42E4">
        <w:rPr>
          <w:rFonts w:ascii="Calibri Light" w:hAnsi="Calibri Light" w:eastAsia="Calibri Light" w:cs="Calibri Light"/>
          <w:noProof w:val="0"/>
          <w:sz w:val="24"/>
          <w:szCs w:val="24"/>
          <w:lang w:val="fr-FR"/>
        </w:rPr>
        <w:t xml:space="preserve">Actuellement, Smart </w:t>
      </w:r>
      <w:r w:rsidRPr="0A50A4BF" w:rsidR="7F9D42E4">
        <w:rPr>
          <w:rFonts w:ascii="Calibri Light" w:hAnsi="Calibri Light" w:eastAsia="Calibri Light" w:cs="Calibri Light"/>
          <w:noProof w:val="0"/>
          <w:sz w:val="24"/>
          <w:szCs w:val="24"/>
          <w:lang w:val="fr-FR"/>
        </w:rPr>
        <w:t>Factory</w:t>
      </w:r>
      <w:r w:rsidRPr="0A50A4BF" w:rsidR="7F9D42E4">
        <w:rPr>
          <w:rFonts w:ascii="Calibri Light" w:hAnsi="Calibri Light" w:eastAsia="Calibri Light" w:cs="Calibri Light"/>
          <w:noProof w:val="0"/>
          <w:sz w:val="24"/>
          <w:szCs w:val="24"/>
          <w:lang w:val="fr-FR"/>
        </w:rPr>
        <w:t xml:space="preserve"> ne dispose pas de la possibilité de </w:t>
      </w:r>
      <w:r w:rsidRPr="0A50A4BF" w:rsidR="7F9D42E4">
        <w:rPr>
          <w:rFonts w:ascii="Calibri Light" w:hAnsi="Calibri Light" w:eastAsia="Calibri Light" w:cs="Calibri Light"/>
          <w:b w:val="1"/>
          <w:bCs w:val="1"/>
          <w:noProof w:val="0"/>
          <w:sz w:val="24"/>
          <w:szCs w:val="24"/>
          <w:lang w:val="fr-FR"/>
        </w:rPr>
        <w:t>forcer un contrôle à 100%</w:t>
      </w:r>
      <w:r w:rsidRPr="0A50A4BF" w:rsidR="7F9D42E4">
        <w:rPr>
          <w:rFonts w:ascii="Calibri Light" w:hAnsi="Calibri Light" w:eastAsia="Calibri Light" w:cs="Calibri Light"/>
          <w:noProof w:val="0"/>
          <w:sz w:val="24"/>
          <w:szCs w:val="24"/>
          <w:lang w:val="fr-FR"/>
        </w:rPr>
        <w:t xml:space="preserve"> pour un ou plusieurs produits.</w:t>
      </w:r>
      <w:r>
        <w:br/>
      </w:r>
      <w:r w:rsidRPr="0A50A4BF" w:rsidR="7F9D42E4">
        <w:rPr>
          <w:rFonts w:ascii="Calibri Light" w:hAnsi="Calibri Light" w:eastAsia="Calibri Light" w:cs="Calibri Light"/>
          <w:noProof w:val="0"/>
          <w:sz w:val="24"/>
          <w:szCs w:val="24"/>
          <w:lang w:val="fr-FR"/>
        </w:rPr>
        <w:t xml:space="preserve"> Cette </w:t>
      </w:r>
      <w:r w:rsidRPr="0A50A4BF" w:rsidR="0DCD3457">
        <w:rPr>
          <w:rFonts w:ascii="Calibri Light" w:hAnsi="Calibri Light" w:eastAsia="Calibri Light" w:cs="Calibri Light"/>
          <w:noProof w:val="0"/>
          <w:sz w:val="24"/>
          <w:szCs w:val="24"/>
          <w:lang w:val="fr-FR"/>
        </w:rPr>
        <w:t>fonctionnalité vise</w:t>
      </w:r>
      <w:r w:rsidRPr="0A50A4BF" w:rsidR="7F9D42E4">
        <w:rPr>
          <w:rFonts w:ascii="Calibri Light" w:hAnsi="Calibri Light" w:eastAsia="Calibri Light" w:cs="Calibri Light"/>
          <w:noProof w:val="0"/>
          <w:sz w:val="24"/>
          <w:szCs w:val="24"/>
          <w:lang w:val="fr-FR"/>
        </w:rPr>
        <w:t xml:space="preserve"> à permettre à l’utilisateur de définir, depuis un ordre de fabrication (OF), qu’un ou plusieurs contrôles soient réalisés à 100%, c’est-à-dire que la </w:t>
      </w:r>
      <w:r w:rsidRPr="0A50A4BF" w:rsidR="7F9D42E4">
        <w:rPr>
          <w:rFonts w:ascii="Calibri Light" w:hAnsi="Calibri Light" w:eastAsia="Calibri Light" w:cs="Calibri Light"/>
          <w:b w:val="1"/>
          <w:bCs w:val="1"/>
          <w:noProof w:val="0"/>
          <w:sz w:val="24"/>
          <w:szCs w:val="24"/>
          <w:lang w:val="fr-FR"/>
        </w:rPr>
        <w:t>taille d’échantillon = taille du lot à contrôler</w:t>
      </w:r>
      <w:r w:rsidRPr="0A50A4BF" w:rsidR="7F9D42E4">
        <w:rPr>
          <w:rFonts w:ascii="Calibri Light" w:hAnsi="Calibri Light" w:eastAsia="Calibri Light" w:cs="Calibri Light"/>
          <w:noProof w:val="0"/>
          <w:sz w:val="24"/>
          <w:szCs w:val="24"/>
          <w:lang w:val="fr-FR"/>
        </w:rPr>
        <w:t>.</w:t>
      </w:r>
    </w:p>
    <w:p w:rsidR="00B16314" w:rsidP="00B16314" w:rsidRDefault="00B16314" w14:paraId="1F13B85D" w14:textId="77777777">
      <w:pPr>
        <w:pStyle w:val="Titre3"/>
        <w:rPr/>
      </w:pPr>
      <w:r w:rsidR="00B16314">
        <w:rPr/>
        <w:t>Modifications</w:t>
      </w:r>
    </w:p>
    <w:p w:rsidR="3D915F4E" w:rsidP="0A50A4BF" w:rsidRDefault="3D915F4E" w14:paraId="416931B5" w14:textId="602B3F94">
      <w:pPr>
        <w:pStyle w:val="Normal"/>
        <w:suppressLineNumbers w:val="0"/>
        <w:bidi w:val="0"/>
        <w:spacing w:before="0" w:beforeAutospacing="off" w:after="0" w:afterAutospacing="off" w:line="276" w:lineRule="auto"/>
        <w:ind w:left="0" w:right="0"/>
        <w:jc w:val="both"/>
      </w:pPr>
      <w:r w:rsidR="3D915F4E">
        <w:rPr/>
        <w:t>Ajouter un paramètre process “</w:t>
      </w:r>
      <w:r w:rsidR="255C4C87">
        <w:rPr/>
        <w:t>Contrôle à 100 %</w:t>
      </w:r>
      <w:r w:rsidR="3D915F4E">
        <w:rPr/>
        <w:t>”</w:t>
      </w:r>
      <w:r w:rsidR="28C369BC">
        <w:rPr/>
        <w:t>.</w:t>
      </w:r>
    </w:p>
    <w:p w:rsidR="28C369BC" w:rsidP="0A50A4BF" w:rsidRDefault="28C369BC" w14:paraId="27F67C9E" w14:textId="3427525F">
      <w:pPr>
        <w:pStyle w:val="Normal"/>
        <w:suppressLineNumbers w:val="0"/>
        <w:bidi w:val="0"/>
        <w:spacing w:before="0" w:beforeAutospacing="off" w:after="0" w:afterAutospacing="off" w:line="276" w:lineRule="auto"/>
        <w:ind w:left="0" w:right="0"/>
        <w:jc w:val="both"/>
      </w:pPr>
      <w:r w:rsidR="28C369BC">
        <w:rPr/>
        <w:t>Lorsque</w:t>
      </w:r>
      <w:r w:rsidR="28C369BC">
        <w:rPr/>
        <w:t xml:space="preserve"> le paramètre est activé, l’</w:t>
      </w:r>
      <w:r w:rsidR="3DDD0DA1">
        <w:rPr/>
        <w:t>utilisateur doit pouvoir activer un forçage de contrôle à 100%</w:t>
      </w:r>
      <w:r w:rsidR="3DDD0DA1">
        <w:rPr/>
        <w:t xml:space="preserve"> sur :</w:t>
      </w:r>
    </w:p>
    <w:p w:rsidR="3DDD0DA1" w:rsidP="0A50A4BF" w:rsidRDefault="3DDD0DA1" w14:paraId="7B317DC9" w14:textId="153103C9">
      <w:pPr>
        <w:pStyle w:val="Paragraphedeliste"/>
        <w:numPr>
          <w:ilvl w:val="0"/>
          <w:numId w:val="46"/>
        </w:numPr>
        <w:bidi w:val="0"/>
        <w:spacing w:before="0" w:beforeAutospacing="off" w:after="0" w:afterAutospacing="off" w:line="276" w:lineRule="auto"/>
        <w:ind w:right="0"/>
        <w:jc w:val="both"/>
        <w:rPr>
          <w:sz w:val="24"/>
          <w:szCs w:val="24"/>
        </w:rPr>
      </w:pPr>
      <w:r w:rsidR="3DDD0DA1">
        <w:rPr/>
        <w:t>Un OF spécifique</w:t>
      </w:r>
    </w:p>
    <w:p w:rsidR="3DDD0DA1" w:rsidP="0A50A4BF" w:rsidRDefault="3DDD0DA1" w14:paraId="241E99FF" w14:textId="08494681">
      <w:pPr>
        <w:pStyle w:val="Paragraphedeliste"/>
        <w:numPr>
          <w:ilvl w:val="0"/>
          <w:numId w:val="46"/>
        </w:numPr>
        <w:bidi w:val="0"/>
        <w:spacing w:before="0" w:beforeAutospacing="off" w:after="0" w:afterAutospacing="off" w:line="276" w:lineRule="auto"/>
        <w:ind w:right="0"/>
        <w:jc w:val="both"/>
        <w:rPr>
          <w:sz w:val="24"/>
          <w:szCs w:val="24"/>
        </w:rPr>
      </w:pPr>
      <w:r w:rsidR="3DDD0DA1">
        <w:rPr/>
        <w:t>Un produit</w:t>
      </w:r>
    </w:p>
    <w:p w:rsidR="3DDD0DA1" w:rsidP="0A50A4BF" w:rsidRDefault="3DDD0DA1" w14:paraId="48509313" w14:textId="25BA991B">
      <w:pPr>
        <w:pStyle w:val="Paragraphedeliste"/>
        <w:numPr>
          <w:ilvl w:val="0"/>
          <w:numId w:val="46"/>
        </w:numPr>
        <w:bidi w:val="0"/>
        <w:spacing w:before="0" w:beforeAutospacing="off" w:after="0" w:afterAutospacing="off" w:line="276" w:lineRule="auto"/>
        <w:ind w:right="0"/>
        <w:jc w:val="both"/>
        <w:rPr>
          <w:sz w:val="24"/>
          <w:szCs w:val="24"/>
        </w:rPr>
      </w:pPr>
      <w:r w:rsidR="3DDD0DA1">
        <w:rPr/>
        <w:t>Une catégorie</w:t>
      </w:r>
    </w:p>
    <w:p w:rsidR="3DDD0DA1" w:rsidP="0A50A4BF" w:rsidRDefault="3DDD0DA1" w14:paraId="5F93174C" w14:textId="331A4553">
      <w:pPr>
        <w:pStyle w:val="Paragraphedeliste"/>
        <w:numPr>
          <w:ilvl w:val="0"/>
          <w:numId w:val="46"/>
        </w:numPr>
        <w:bidi w:val="0"/>
        <w:spacing w:before="0" w:beforeAutospacing="off" w:after="0" w:afterAutospacing="off" w:line="276" w:lineRule="auto"/>
        <w:ind w:right="0"/>
        <w:jc w:val="both"/>
        <w:rPr>
          <w:sz w:val="24"/>
          <w:szCs w:val="24"/>
        </w:rPr>
      </w:pPr>
      <w:r w:rsidR="3DDD0DA1">
        <w:rPr/>
        <w:t>Une sous-famille</w:t>
      </w:r>
    </w:p>
    <w:p w:rsidR="3DDD0DA1" w:rsidP="0A50A4BF" w:rsidRDefault="3DDD0DA1" w14:paraId="5766B2C8" w14:textId="709334AB">
      <w:pPr>
        <w:pStyle w:val="Paragraphedeliste"/>
        <w:numPr>
          <w:ilvl w:val="0"/>
          <w:numId w:val="46"/>
        </w:numPr>
        <w:bidi w:val="0"/>
        <w:spacing w:before="0" w:beforeAutospacing="off" w:after="0" w:afterAutospacing="off" w:line="276" w:lineRule="auto"/>
        <w:ind w:right="0"/>
        <w:jc w:val="both"/>
        <w:rPr>
          <w:sz w:val="24"/>
          <w:szCs w:val="24"/>
        </w:rPr>
      </w:pPr>
      <w:r w:rsidR="3DDD0DA1">
        <w:rPr/>
        <w:t>Une famille</w:t>
      </w:r>
    </w:p>
    <w:p w:rsidR="3DDD0DA1" w:rsidP="0A50A4BF" w:rsidRDefault="3DDD0DA1" w14:paraId="54AF9EC9" w14:textId="543C3ACC">
      <w:pPr>
        <w:pStyle w:val="Normal"/>
        <w:bidi w:val="0"/>
        <w:spacing w:before="0" w:beforeAutospacing="off" w:after="0" w:afterAutospacing="off" w:line="276" w:lineRule="auto"/>
        <w:ind w:left="0" w:right="0"/>
        <w:jc w:val="both"/>
      </w:pPr>
      <w:r w:rsidR="3DDD0DA1">
        <w:rPr/>
        <w:t>Le forçage s’appliquera uniquement :</w:t>
      </w:r>
    </w:p>
    <w:p w:rsidR="3DDD0DA1" w:rsidP="0A50A4BF" w:rsidRDefault="3DDD0DA1" w14:paraId="732D4011" w14:textId="60F731D2">
      <w:pPr>
        <w:pStyle w:val="Paragraphedeliste"/>
        <w:numPr>
          <w:ilvl w:val="0"/>
          <w:numId w:val="47"/>
        </w:numPr>
        <w:bidi w:val="0"/>
        <w:spacing w:before="0" w:beforeAutospacing="off" w:after="0" w:afterAutospacing="off" w:line="276" w:lineRule="auto"/>
        <w:ind w:right="0"/>
        <w:jc w:val="both"/>
        <w:rPr>
          <w:sz w:val="24"/>
          <w:szCs w:val="24"/>
        </w:rPr>
      </w:pPr>
      <w:r w:rsidR="3DDD0DA1">
        <w:rPr/>
        <w:t>Aux fiches de contrôle créées après l’activation,</w:t>
      </w:r>
    </w:p>
    <w:p w:rsidR="3DDD0DA1" w:rsidP="0A50A4BF" w:rsidRDefault="3DDD0DA1" w14:paraId="6267993E" w14:textId="543B0955">
      <w:pPr>
        <w:pStyle w:val="Paragraphedeliste"/>
        <w:numPr>
          <w:ilvl w:val="0"/>
          <w:numId w:val="47"/>
        </w:numPr>
        <w:bidi w:val="0"/>
        <w:spacing w:before="0" w:beforeAutospacing="off" w:after="0" w:afterAutospacing="off" w:line="276" w:lineRule="auto"/>
        <w:ind w:right="0"/>
        <w:jc w:val="both"/>
        <w:rPr>
          <w:sz w:val="24"/>
          <w:szCs w:val="24"/>
        </w:rPr>
      </w:pPr>
      <w:r w:rsidR="3DDD0DA1">
        <w:rPr/>
        <w:t>Et sur le ou les sites sélectionnés.</w:t>
      </w:r>
    </w:p>
    <w:p w:rsidR="3DDD0DA1" w:rsidP="0A50A4BF" w:rsidRDefault="3DDD0DA1" w14:paraId="7648B90E" w14:textId="01622F92">
      <w:pPr>
        <w:pStyle w:val="Normal"/>
        <w:bidi w:val="0"/>
        <w:spacing w:before="0" w:beforeAutospacing="off" w:after="0" w:afterAutospacing="off" w:line="276" w:lineRule="auto"/>
        <w:ind w:left="0" w:right="0"/>
        <w:jc w:val="both"/>
      </w:pPr>
      <w:r w:rsidR="3DDD0DA1">
        <w:rPr/>
        <w:t xml:space="preserve">Tant que le forçage est </w:t>
      </w:r>
      <w:r w:rsidRPr="0A50A4BF" w:rsidR="3DDD0DA1">
        <w:rPr>
          <w:b w:val="1"/>
          <w:bCs w:val="1"/>
        </w:rPr>
        <w:t>actif</w:t>
      </w:r>
      <w:r w:rsidR="3DDD0DA1">
        <w:rPr/>
        <w:t xml:space="preserve">, la taille d’échantillon utilisée pour les contrôles concernés sera </w:t>
      </w:r>
      <w:r w:rsidRPr="0A50A4BF" w:rsidR="3DDD0DA1">
        <w:rPr>
          <w:b w:val="1"/>
          <w:bCs w:val="1"/>
        </w:rPr>
        <w:t xml:space="preserve">égale </w:t>
      </w:r>
      <w:r w:rsidR="3DDD0DA1">
        <w:rPr/>
        <w:t>à la taille du lot.</w:t>
      </w:r>
    </w:p>
    <w:p w:rsidR="0A50A4BF" w:rsidP="0A50A4BF" w:rsidRDefault="0A50A4BF" w14:paraId="5C6B9DA6" w14:textId="129CD028">
      <w:pPr>
        <w:pStyle w:val="Normal"/>
        <w:bidi w:val="0"/>
        <w:spacing w:before="0" w:beforeAutospacing="off" w:after="0" w:afterAutospacing="off" w:line="276" w:lineRule="auto"/>
        <w:ind w:left="0" w:right="0"/>
        <w:jc w:val="center"/>
      </w:pPr>
    </w:p>
    <w:p w:rsidR="3DDD0DA1" w:rsidP="0A50A4BF" w:rsidRDefault="3DDD0DA1" w14:paraId="4153D00C" w14:textId="777F7E83">
      <w:pPr>
        <w:pStyle w:val="Paragraphedeliste"/>
        <w:numPr>
          <w:ilvl w:val="0"/>
          <w:numId w:val="50"/>
        </w:numPr>
        <w:suppressLineNumbers w:val="0"/>
        <w:bidi w:val="0"/>
        <w:spacing w:before="0" w:beforeAutospacing="off" w:after="0" w:afterAutospacing="off" w:line="276" w:lineRule="auto"/>
        <w:ind w:right="0"/>
        <w:jc w:val="both"/>
        <w:rPr>
          <w:sz w:val="24"/>
          <w:szCs w:val="24"/>
        </w:rPr>
      </w:pPr>
      <w:r w:rsidR="3DDD0DA1">
        <w:rPr/>
        <w:t xml:space="preserve">Pour forcer un contrôle à 100% sur </w:t>
      </w:r>
      <w:r w:rsidR="64C0ABB4">
        <w:rPr/>
        <w:t>les produits contrôlés</w:t>
      </w:r>
      <w:r w:rsidR="3DDD0DA1">
        <w:rPr/>
        <w:t xml:space="preserve"> dans </w:t>
      </w:r>
      <w:r w:rsidR="288C0904">
        <w:rPr/>
        <w:t>la fiche</w:t>
      </w:r>
      <w:r w:rsidR="3DDD0DA1">
        <w:rPr/>
        <w:t xml:space="preserve"> de contrôle final :</w:t>
      </w:r>
    </w:p>
    <w:p w:rsidR="1652F378" w:rsidP="0A50A4BF" w:rsidRDefault="1652F378" w14:paraId="3A37D832" w14:textId="33E456EF">
      <w:pPr>
        <w:pStyle w:val="Normal"/>
        <w:suppressLineNumbers w:val="0"/>
        <w:bidi w:val="0"/>
        <w:spacing w:before="0" w:beforeAutospacing="off" w:after="0" w:afterAutospacing="off" w:line="276" w:lineRule="auto"/>
        <w:ind w:right="0"/>
        <w:jc w:val="center"/>
        <w:rPr>
          <w:sz w:val="24"/>
          <w:szCs w:val="24"/>
        </w:rPr>
      </w:pPr>
      <w:r w:rsidR="1652F378">
        <w:drawing>
          <wp:inline wp14:editId="14EAFEC1" wp14:anchorId="52B09F69">
            <wp:extent cx="4400615" cy="5143546"/>
            <wp:effectExtent l="0" t="0" r="0" b="0"/>
            <wp:docPr id="1297953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180554" name=""/>
                    <pic:cNvPicPr/>
                  </pic:nvPicPr>
                  <pic:blipFill>
                    <a:blip xmlns:r="http://schemas.openxmlformats.org/officeDocument/2006/relationships" r:embed="rId187695164">
                      <a:extLst>
                        <a:ext uri="{28A0092B-C50C-407E-A947-70E740481C1C}">
                          <a14:useLocalDpi xmlns:a14="http://schemas.microsoft.com/office/drawing/2010/main"/>
                        </a:ext>
                      </a:extLst>
                    </a:blip>
                    <a:stretch>
                      <a:fillRect/>
                    </a:stretch>
                    <a:srcRect l="6083" t="4958" r="6083" b="5785"/>
                  </pic:blipFill>
                  <pic:spPr>
                    <a:xfrm rot="0">
                      <a:off x="0" y="0"/>
                      <a:ext cx="4400615" cy="5143546"/>
                    </a:xfrm>
                    <a:prstGeom prst="rect">
                      <a:avLst/>
                    </a:prstGeom>
                  </pic:spPr>
                </pic:pic>
              </a:graphicData>
            </a:graphic>
          </wp:inline>
        </w:drawing>
      </w:r>
    </w:p>
    <w:p w:rsidR="35C4743D" w:rsidP="0A50A4BF" w:rsidRDefault="35C4743D" w14:paraId="2F4952B5" w14:textId="629A1D20">
      <w:pPr>
        <w:pStyle w:val="Normal"/>
        <w:suppressLineNumbers w:val="0"/>
        <w:bidi w:val="0"/>
        <w:spacing w:before="0" w:beforeAutospacing="off" w:after="0" w:afterAutospacing="off" w:line="276" w:lineRule="auto"/>
        <w:ind w:left="708" w:right="0"/>
        <w:jc w:val="both"/>
        <w:rPr>
          <w:rFonts w:ascii="Calibri Light" w:hAnsi="Calibri Light" w:eastAsia="Calibri Light" w:cs="Calibri Light"/>
          <w:noProof w:val="0"/>
          <w:sz w:val="24"/>
          <w:szCs w:val="24"/>
          <w:lang w:val="fr-FR"/>
        </w:rPr>
      </w:pPr>
      <w:r w:rsidRPr="0A50A4BF" w:rsidR="35C4743D">
        <w:rPr>
          <w:rFonts w:ascii="Calibri Light" w:hAnsi="Calibri Light" w:eastAsia="Calibri Light" w:cs="Calibri Light"/>
          <w:noProof w:val="0"/>
          <w:sz w:val="24"/>
          <w:szCs w:val="24"/>
          <w:lang w:val="fr-FR"/>
        </w:rPr>
        <w:t xml:space="preserve">Dans le </w:t>
      </w:r>
      <w:r w:rsidRPr="0A50A4BF" w:rsidR="35C4743D">
        <w:rPr>
          <w:rFonts w:ascii="Calibri Light" w:hAnsi="Calibri Light" w:eastAsia="Calibri Light" w:cs="Calibri Light"/>
          <w:b w:val="1"/>
          <w:bCs w:val="1"/>
          <w:noProof w:val="0"/>
          <w:sz w:val="24"/>
          <w:szCs w:val="24"/>
          <w:lang w:val="fr-FR"/>
        </w:rPr>
        <w:t>modal de consultation d’un Ordre de Fabrication (</w:t>
      </w:r>
      <w:r w:rsidRPr="0A50A4BF" w:rsidR="35C4743D">
        <w:rPr>
          <w:rFonts w:ascii="Calibri Light" w:hAnsi="Calibri Light" w:eastAsia="Calibri Light" w:cs="Calibri Light"/>
          <w:b w:val="1"/>
          <w:bCs w:val="1"/>
          <w:noProof w:val="0"/>
          <w:sz w:val="24"/>
          <w:szCs w:val="24"/>
          <w:lang w:val="fr-FR"/>
        </w:rPr>
        <w:t>View</w:t>
      </w:r>
      <w:r w:rsidRPr="0A50A4BF" w:rsidR="35C4743D">
        <w:rPr>
          <w:rFonts w:ascii="Calibri Light" w:hAnsi="Calibri Light" w:eastAsia="Calibri Light" w:cs="Calibri Light"/>
          <w:b w:val="1"/>
          <w:bCs w:val="1"/>
          <w:noProof w:val="0"/>
          <w:sz w:val="24"/>
          <w:szCs w:val="24"/>
          <w:lang w:val="fr-FR"/>
        </w:rPr>
        <w:t xml:space="preserve"> OF)</w:t>
      </w:r>
      <w:r w:rsidRPr="0A50A4BF" w:rsidR="35C4743D">
        <w:rPr>
          <w:rFonts w:ascii="Calibri Light" w:hAnsi="Calibri Light" w:eastAsia="Calibri Light" w:cs="Calibri Light"/>
          <w:noProof w:val="0"/>
          <w:sz w:val="24"/>
          <w:szCs w:val="24"/>
          <w:lang w:val="fr-FR"/>
        </w:rPr>
        <w:t xml:space="preserve">, ajouter un </w:t>
      </w:r>
      <w:r w:rsidRPr="0A50A4BF" w:rsidR="35C4743D">
        <w:rPr>
          <w:rFonts w:ascii="Calibri Light" w:hAnsi="Calibri Light" w:eastAsia="Calibri Light" w:cs="Calibri Light"/>
          <w:b w:val="1"/>
          <w:bCs w:val="1"/>
          <w:noProof w:val="0"/>
          <w:sz w:val="24"/>
          <w:szCs w:val="24"/>
          <w:lang w:val="fr-FR"/>
        </w:rPr>
        <w:t>toggle</w:t>
      </w:r>
      <w:r w:rsidRPr="0A50A4BF" w:rsidR="35C4743D">
        <w:rPr>
          <w:rFonts w:ascii="Calibri Light" w:hAnsi="Calibri Light" w:eastAsia="Calibri Light" w:cs="Calibri Light"/>
          <w:noProof w:val="0"/>
          <w:sz w:val="24"/>
          <w:szCs w:val="24"/>
          <w:lang w:val="fr-FR"/>
        </w:rPr>
        <w:t xml:space="preserve"> intitulé</w:t>
      </w:r>
      <w:r>
        <w:br/>
      </w:r>
      <w:r w:rsidRPr="0A50A4BF" w:rsidR="35C4743D">
        <w:rPr>
          <w:rFonts w:ascii="Calibri Light" w:hAnsi="Calibri Light" w:eastAsia="Calibri Light" w:cs="Calibri Light"/>
          <w:noProof w:val="0"/>
          <w:sz w:val="24"/>
          <w:szCs w:val="24"/>
          <w:lang w:val="fr-FR"/>
        </w:rPr>
        <w:t xml:space="preserve"> </w:t>
      </w:r>
      <w:r w:rsidRPr="0A50A4BF" w:rsidR="35C4743D">
        <w:rPr>
          <w:rFonts w:ascii="Calibri Light" w:hAnsi="Calibri Light" w:eastAsia="Calibri Light" w:cs="Calibri Light"/>
          <w:b w:val="1"/>
          <w:bCs w:val="1"/>
          <w:noProof w:val="0"/>
          <w:sz w:val="24"/>
          <w:szCs w:val="24"/>
          <w:lang w:val="fr-FR"/>
        </w:rPr>
        <w:t xml:space="preserve">« </w:t>
      </w:r>
      <w:r w:rsidRPr="0A50A4BF" w:rsidR="198655BD">
        <w:rPr>
          <w:rFonts w:ascii="Calibri Light" w:hAnsi="Calibri Light" w:eastAsia="Calibri Light" w:cs="Calibri Light"/>
          <w:b w:val="1"/>
          <w:bCs w:val="1"/>
          <w:noProof w:val="0"/>
          <w:sz w:val="24"/>
          <w:szCs w:val="24"/>
          <w:lang w:val="fr-FR"/>
        </w:rPr>
        <w:t>C</w:t>
      </w:r>
      <w:r w:rsidRPr="0A50A4BF" w:rsidR="35C4743D">
        <w:rPr>
          <w:rFonts w:ascii="Calibri Light" w:hAnsi="Calibri Light" w:eastAsia="Calibri Light" w:cs="Calibri Light"/>
          <w:b w:val="1"/>
          <w:bCs w:val="1"/>
          <w:noProof w:val="0"/>
          <w:sz w:val="24"/>
          <w:szCs w:val="24"/>
          <w:lang w:val="fr-FR"/>
        </w:rPr>
        <w:t>ontrôle à 100 % »</w:t>
      </w:r>
      <w:r w:rsidRPr="0A50A4BF" w:rsidR="35C4743D">
        <w:rPr>
          <w:rFonts w:ascii="Calibri Light" w:hAnsi="Calibri Light" w:eastAsia="Calibri Light" w:cs="Calibri Light"/>
          <w:noProof w:val="0"/>
          <w:sz w:val="24"/>
          <w:szCs w:val="24"/>
          <w:lang w:val="fr-FR"/>
        </w:rPr>
        <w:t xml:space="preserve"> (par défaut : </w:t>
      </w:r>
      <w:r w:rsidRPr="0A50A4BF" w:rsidR="35C4743D">
        <w:rPr>
          <w:rFonts w:ascii="Calibri Light" w:hAnsi="Calibri Light" w:eastAsia="Calibri Light" w:cs="Calibri Light"/>
          <w:i w:val="1"/>
          <w:iCs w:val="1"/>
          <w:noProof w:val="0"/>
          <w:sz w:val="24"/>
          <w:szCs w:val="24"/>
          <w:lang w:val="fr-FR"/>
        </w:rPr>
        <w:t>désactivé</w:t>
      </w:r>
      <w:r w:rsidRPr="0A50A4BF" w:rsidR="35C4743D">
        <w:rPr>
          <w:rFonts w:ascii="Calibri Light" w:hAnsi="Calibri Light" w:eastAsia="Calibri Light" w:cs="Calibri Light"/>
          <w:noProof w:val="0"/>
          <w:sz w:val="24"/>
          <w:szCs w:val="24"/>
          <w:lang w:val="fr-FR"/>
        </w:rPr>
        <w:t>).</w:t>
      </w:r>
      <w:r>
        <w:br/>
      </w:r>
      <w:r w:rsidRPr="0A50A4BF" w:rsidR="739687A0">
        <w:rPr>
          <w:rFonts w:ascii="Calibri Light" w:hAnsi="Calibri Light" w:eastAsia="Calibri Light" w:cs="Calibri Light"/>
          <w:noProof w:val="0"/>
          <w:sz w:val="24"/>
          <w:szCs w:val="24"/>
          <w:lang w:val="fr-FR"/>
        </w:rPr>
        <w:t xml:space="preserve">Lorsqu’un utilisateur active le </w:t>
      </w:r>
      <w:r w:rsidRPr="0A50A4BF" w:rsidR="739687A0">
        <w:rPr>
          <w:rFonts w:ascii="Calibri Light" w:hAnsi="Calibri Light" w:eastAsia="Calibri Light" w:cs="Calibri Light"/>
          <w:noProof w:val="0"/>
          <w:sz w:val="24"/>
          <w:szCs w:val="24"/>
          <w:lang w:val="fr-FR"/>
        </w:rPr>
        <w:t>toggle</w:t>
      </w:r>
      <w:r w:rsidRPr="0A50A4BF" w:rsidR="739687A0">
        <w:rPr>
          <w:rFonts w:ascii="Calibri Light" w:hAnsi="Calibri Light" w:eastAsia="Calibri Light" w:cs="Calibri Light"/>
          <w:noProof w:val="0"/>
          <w:sz w:val="24"/>
          <w:szCs w:val="24"/>
          <w:lang w:val="fr-FR"/>
        </w:rPr>
        <w:t xml:space="preserve">, un </w:t>
      </w:r>
      <w:r w:rsidRPr="0A50A4BF" w:rsidR="739687A0">
        <w:rPr>
          <w:rFonts w:ascii="Calibri Light" w:hAnsi="Calibri Light" w:eastAsia="Calibri Light" w:cs="Calibri Light"/>
          <w:b w:val="1"/>
          <w:bCs w:val="1"/>
          <w:noProof w:val="0"/>
          <w:sz w:val="24"/>
          <w:szCs w:val="24"/>
          <w:lang w:val="fr-FR"/>
        </w:rPr>
        <w:t>modal de confirmation</w:t>
      </w:r>
      <w:r w:rsidRPr="0A50A4BF" w:rsidR="739687A0">
        <w:rPr>
          <w:rFonts w:ascii="Calibri Light" w:hAnsi="Calibri Light" w:eastAsia="Calibri Light" w:cs="Calibri Light"/>
          <w:noProof w:val="0"/>
          <w:sz w:val="24"/>
          <w:szCs w:val="24"/>
          <w:lang w:val="fr-FR"/>
        </w:rPr>
        <w:t xml:space="preserve"> s’affiche avec le message :</w:t>
      </w:r>
      <w:r>
        <w:br/>
      </w:r>
      <w:r w:rsidRPr="0A50A4BF" w:rsidR="3DDD0DA1">
        <w:rPr>
          <w:rFonts w:ascii="Calibri Light" w:hAnsi="Calibri Light" w:eastAsia="Calibri Light" w:cs="Calibri Light"/>
          <w:noProof w:val="0"/>
          <w:sz w:val="24"/>
          <w:szCs w:val="24"/>
          <w:lang w:val="fr-FR"/>
        </w:rPr>
        <w:t xml:space="preserve"> </w:t>
      </w:r>
      <w:r w:rsidRPr="0A50A4BF" w:rsidR="3DDD0DA1">
        <w:rPr>
          <w:rFonts w:ascii="Calibri Light" w:hAnsi="Calibri Light" w:eastAsia="Calibri Light" w:cs="Calibri Light"/>
          <w:i w:val="1"/>
          <w:iCs w:val="1"/>
          <w:noProof w:val="0"/>
          <w:sz w:val="24"/>
          <w:szCs w:val="24"/>
          <w:lang w:val="fr-FR"/>
        </w:rPr>
        <w:t>« Voulez-vous forcer un contrôle à 100% ? »</w:t>
      </w:r>
      <w:r w:rsidRPr="0A50A4BF" w:rsidR="1981D078">
        <w:rPr>
          <w:rFonts w:ascii="Calibri Light" w:hAnsi="Calibri Light" w:eastAsia="Calibri Light" w:cs="Calibri Light"/>
          <w:i w:val="1"/>
          <w:iCs w:val="1"/>
          <w:noProof w:val="0"/>
          <w:sz w:val="24"/>
          <w:szCs w:val="24"/>
          <w:lang w:val="fr-FR"/>
        </w:rPr>
        <w:t xml:space="preserve"> </w:t>
      </w:r>
      <w:r w:rsidRPr="0A50A4BF" w:rsidR="476DE01A">
        <w:rPr>
          <w:rFonts w:ascii="Calibri Light" w:hAnsi="Calibri Light" w:eastAsia="Calibri Light" w:cs="Calibri Light"/>
          <w:noProof w:val="0"/>
          <w:sz w:val="24"/>
          <w:szCs w:val="24"/>
          <w:lang w:val="fr-FR"/>
        </w:rPr>
        <w:t xml:space="preserve">Avec un </w:t>
      </w:r>
      <w:r w:rsidRPr="0A50A4BF" w:rsidR="34E11E94">
        <w:rPr>
          <w:rFonts w:ascii="Calibri Light" w:hAnsi="Calibri Light" w:eastAsia="Calibri Light" w:cs="Calibri Light"/>
          <w:noProof w:val="0"/>
          <w:sz w:val="24"/>
          <w:szCs w:val="24"/>
          <w:lang w:val="fr-FR"/>
        </w:rPr>
        <w:t>bouton oui</w:t>
      </w:r>
      <w:r w:rsidRPr="0A50A4BF" w:rsidR="476DE01A">
        <w:rPr>
          <w:rFonts w:ascii="Calibri Light" w:hAnsi="Calibri Light" w:eastAsia="Calibri Light" w:cs="Calibri Light"/>
          <w:noProof w:val="0"/>
          <w:sz w:val="24"/>
          <w:szCs w:val="24"/>
          <w:lang w:val="fr-FR"/>
        </w:rPr>
        <w:t>/</w:t>
      </w:r>
      <w:r w:rsidRPr="0A50A4BF" w:rsidR="41553366">
        <w:rPr>
          <w:rFonts w:ascii="Calibri Light" w:hAnsi="Calibri Light" w:eastAsia="Calibri Light" w:cs="Calibri Light"/>
          <w:noProof w:val="0"/>
          <w:sz w:val="24"/>
          <w:szCs w:val="24"/>
          <w:lang w:val="fr-FR"/>
        </w:rPr>
        <w:t>non.</w:t>
      </w:r>
    </w:p>
    <w:p w:rsidR="337F268E" w:rsidP="0A50A4BF" w:rsidRDefault="337F268E" w14:paraId="2C8EB913" w14:textId="771E94D4">
      <w:pPr>
        <w:pStyle w:val="Normal"/>
        <w:bidi w:val="0"/>
        <w:spacing w:before="0" w:beforeAutospacing="off" w:after="0" w:afterAutospacing="off" w:line="276" w:lineRule="auto"/>
        <w:ind w:left="708" w:right="0"/>
        <w:jc w:val="center"/>
      </w:pPr>
      <w:r w:rsidR="337F268E">
        <w:drawing>
          <wp:inline wp14:editId="7F841797" wp14:anchorId="3C62F22C">
            <wp:extent cx="4800670" cy="1971690"/>
            <wp:effectExtent l="0" t="0" r="0" b="0"/>
            <wp:docPr id="1936254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6254707" name=""/>
                    <pic:cNvPicPr/>
                  </pic:nvPicPr>
                  <pic:blipFill>
                    <a:blip xmlns:r="http://schemas.openxmlformats.org/officeDocument/2006/relationships" r:embed="rId1341678171">
                      <a:extLst>
                        <a:ext uri="{28A0092B-C50C-407E-A947-70E740481C1C}">
                          <a14:useLocalDpi xmlns:a14="http://schemas.microsoft.com/office/drawing/2010/main"/>
                        </a:ext>
                      </a:extLst>
                    </a:blip>
                    <a:stretch>
                      <a:fillRect/>
                    </a:stretch>
                    <a:srcRect l="8760" t="13826" r="7933" b="19614"/>
                  </pic:blipFill>
                  <pic:spPr>
                    <a:xfrm rot="0">
                      <a:off x="0" y="0"/>
                      <a:ext cx="4800670" cy="1971690"/>
                    </a:xfrm>
                    <a:prstGeom prst="rect">
                      <a:avLst/>
                    </a:prstGeom>
                  </pic:spPr>
                </pic:pic>
              </a:graphicData>
            </a:graphic>
          </wp:inline>
        </w:drawing>
      </w:r>
    </w:p>
    <w:p w:rsidR="3DDD0DA1" w:rsidP="0A50A4BF" w:rsidRDefault="3DDD0DA1" w14:paraId="3DF29F43" w14:textId="0074281F">
      <w:pPr>
        <w:pStyle w:val="Normal"/>
        <w:bidi w:val="0"/>
        <w:spacing w:before="240" w:beforeAutospacing="off" w:after="240" w:afterAutospacing="off"/>
        <w:ind w:left="708"/>
        <w:jc w:val="both"/>
        <w:rPr>
          <w:rFonts w:ascii="Calibri Light" w:hAnsi="Calibri Light" w:eastAsia="Calibri Light" w:cs="Calibri Light"/>
          <w:noProof w:val="0"/>
          <w:sz w:val="24"/>
          <w:szCs w:val="24"/>
          <w:lang w:val="fr-FR"/>
        </w:rPr>
      </w:pPr>
      <w:r w:rsidRPr="0A50A4BF" w:rsidR="3DDD0DA1">
        <w:rPr>
          <w:rFonts w:ascii="Calibri Light" w:hAnsi="Calibri Light" w:eastAsia="Calibri Light" w:cs="Calibri Light"/>
          <w:noProof w:val="0"/>
          <w:sz w:val="24"/>
          <w:szCs w:val="24"/>
          <w:lang w:val="fr-FR"/>
        </w:rPr>
        <w:t xml:space="preserve">Si “Oui” est sélectionné </w:t>
      </w:r>
      <w:r w:rsidRPr="0A50A4BF" w:rsidR="3FA71B4B">
        <w:rPr>
          <w:rFonts w:ascii="Calibri Light" w:hAnsi="Calibri Light" w:eastAsia="Calibri Light" w:cs="Calibri Light"/>
          <w:noProof w:val="0"/>
          <w:sz w:val="24"/>
          <w:szCs w:val="24"/>
          <w:lang w:val="fr-FR"/>
        </w:rPr>
        <w:t>afficher la liste de</w:t>
      </w:r>
      <w:r w:rsidRPr="0A50A4BF" w:rsidR="46C66B07">
        <w:rPr>
          <w:rFonts w:ascii="Calibri Light" w:hAnsi="Calibri Light" w:eastAsia="Calibri Light" w:cs="Calibri Light"/>
          <w:noProof w:val="0"/>
          <w:sz w:val="24"/>
          <w:szCs w:val="24"/>
          <w:lang w:val="fr-FR"/>
        </w:rPr>
        <w:t xml:space="preserve"> </w:t>
      </w:r>
      <w:r w:rsidRPr="0A50A4BF" w:rsidR="3DDD0DA1">
        <w:rPr>
          <w:rFonts w:ascii="Calibri Light" w:hAnsi="Calibri Light" w:eastAsia="Calibri Light" w:cs="Calibri Light"/>
          <w:noProof w:val="0"/>
          <w:sz w:val="24"/>
          <w:szCs w:val="24"/>
          <w:lang w:val="fr-FR"/>
        </w:rPr>
        <w:t xml:space="preserve">choix de </w:t>
      </w:r>
      <w:r w:rsidRPr="0A50A4BF" w:rsidR="3DDD0DA1">
        <w:rPr>
          <w:rFonts w:ascii="Calibri Light" w:hAnsi="Calibri Light" w:eastAsia="Calibri Light" w:cs="Calibri Light"/>
          <w:b w:val="1"/>
          <w:bCs w:val="1"/>
          <w:noProof w:val="0"/>
          <w:sz w:val="24"/>
          <w:szCs w:val="24"/>
          <w:lang w:val="fr-FR"/>
        </w:rPr>
        <w:t xml:space="preserve">l’entité </w:t>
      </w:r>
      <w:r w:rsidRPr="0A50A4BF" w:rsidR="3DDD0DA1">
        <w:rPr>
          <w:rFonts w:ascii="Calibri Light" w:hAnsi="Calibri Light" w:eastAsia="Calibri Light" w:cs="Calibri Light"/>
          <w:noProof w:val="0"/>
          <w:sz w:val="24"/>
          <w:szCs w:val="24"/>
          <w:lang w:val="fr-FR"/>
        </w:rPr>
        <w:t xml:space="preserve">cible </w:t>
      </w:r>
      <w:r w:rsidRPr="0A50A4BF" w:rsidR="3A600ABC">
        <w:rPr>
          <w:rFonts w:ascii="Calibri Light" w:hAnsi="Calibri Light" w:eastAsia="Calibri Light" w:cs="Calibri Light"/>
          <w:noProof w:val="0"/>
          <w:sz w:val="24"/>
          <w:szCs w:val="24"/>
          <w:lang w:val="fr-FR"/>
        </w:rPr>
        <w:t>(</w:t>
      </w:r>
      <w:r w:rsidRPr="0A50A4BF" w:rsidR="3DDD0DA1">
        <w:rPr>
          <w:rFonts w:ascii="Calibri Light" w:hAnsi="Calibri Light" w:eastAsia="Calibri Light" w:cs="Calibri Light"/>
          <w:noProof w:val="0"/>
          <w:sz w:val="24"/>
          <w:szCs w:val="24"/>
          <w:lang w:val="fr-FR"/>
        </w:rPr>
        <w:t>OF</w:t>
      </w:r>
      <w:r w:rsidRPr="0A50A4BF" w:rsidR="5240D484">
        <w:rPr>
          <w:rFonts w:ascii="Calibri Light" w:hAnsi="Calibri Light" w:eastAsia="Calibri Light" w:cs="Calibri Light"/>
          <w:noProof w:val="0"/>
          <w:sz w:val="24"/>
          <w:szCs w:val="24"/>
          <w:lang w:val="fr-FR"/>
        </w:rPr>
        <w:t xml:space="preserve">, </w:t>
      </w:r>
      <w:r w:rsidRPr="0A50A4BF" w:rsidR="3DDD0DA1">
        <w:rPr>
          <w:rFonts w:ascii="Calibri Light" w:hAnsi="Calibri Light" w:eastAsia="Calibri Light" w:cs="Calibri Light"/>
          <w:noProof w:val="0"/>
          <w:sz w:val="24"/>
          <w:szCs w:val="24"/>
          <w:lang w:val="fr-FR"/>
        </w:rPr>
        <w:t>Produit</w:t>
      </w:r>
      <w:r w:rsidRPr="0A50A4BF" w:rsidR="1E928C5F">
        <w:rPr>
          <w:rFonts w:ascii="Calibri Light" w:hAnsi="Calibri Light" w:eastAsia="Calibri Light" w:cs="Calibri Light"/>
          <w:noProof w:val="0"/>
          <w:sz w:val="24"/>
          <w:szCs w:val="24"/>
          <w:lang w:val="fr-FR"/>
        </w:rPr>
        <w:t xml:space="preserve">, </w:t>
      </w:r>
      <w:r w:rsidRPr="0A50A4BF" w:rsidR="3DDD0DA1">
        <w:rPr>
          <w:rFonts w:ascii="Calibri Light" w:hAnsi="Calibri Light" w:eastAsia="Calibri Light" w:cs="Calibri Light"/>
          <w:noProof w:val="0"/>
          <w:sz w:val="24"/>
          <w:szCs w:val="24"/>
          <w:lang w:val="fr-FR"/>
        </w:rPr>
        <w:t>Catégorie</w:t>
      </w:r>
      <w:r w:rsidRPr="0A50A4BF" w:rsidR="4C5EDFDB">
        <w:rPr>
          <w:rFonts w:ascii="Calibri Light" w:hAnsi="Calibri Light" w:eastAsia="Calibri Light" w:cs="Calibri Light"/>
          <w:noProof w:val="0"/>
          <w:sz w:val="24"/>
          <w:szCs w:val="24"/>
          <w:lang w:val="fr-FR"/>
        </w:rPr>
        <w:t xml:space="preserve">, </w:t>
      </w:r>
      <w:r w:rsidRPr="0A50A4BF" w:rsidR="3DDD0DA1">
        <w:rPr>
          <w:rFonts w:ascii="Calibri Light" w:hAnsi="Calibri Light" w:eastAsia="Calibri Light" w:cs="Calibri Light"/>
          <w:noProof w:val="0"/>
          <w:sz w:val="24"/>
          <w:szCs w:val="24"/>
          <w:lang w:val="fr-FR"/>
        </w:rPr>
        <w:t>Sous-famille</w:t>
      </w:r>
      <w:r w:rsidRPr="0A50A4BF" w:rsidR="6BF9EF4A">
        <w:rPr>
          <w:rFonts w:ascii="Calibri Light" w:hAnsi="Calibri Light" w:eastAsia="Calibri Light" w:cs="Calibri Light"/>
          <w:noProof w:val="0"/>
          <w:sz w:val="24"/>
          <w:szCs w:val="24"/>
          <w:lang w:val="fr-FR"/>
        </w:rPr>
        <w:t xml:space="preserve">, </w:t>
      </w:r>
      <w:r w:rsidRPr="0A50A4BF" w:rsidR="3DDD0DA1">
        <w:rPr>
          <w:rFonts w:ascii="Calibri Light" w:hAnsi="Calibri Light" w:eastAsia="Calibri Light" w:cs="Calibri Light"/>
          <w:noProof w:val="0"/>
          <w:sz w:val="24"/>
          <w:szCs w:val="24"/>
          <w:lang w:val="fr-FR"/>
        </w:rPr>
        <w:t>Famille</w:t>
      </w:r>
      <w:r w:rsidRPr="0A50A4BF" w:rsidR="4C319E74">
        <w:rPr>
          <w:rFonts w:ascii="Calibri Light" w:hAnsi="Calibri Light" w:eastAsia="Calibri Light" w:cs="Calibri Light"/>
          <w:noProof w:val="0"/>
          <w:sz w:val="24"/>
          <w:szCs w:val="24"/>
          <w:lang w:val="fr-FR"/>
        </w:rPr>
        <w:t xml:space="preserve">) et la liste </w:t>
      </w:r>
      <w:r w:rsidRPr="0A50A4BF" w:rsidR="3DDD0DA1">
        <w:rPr>
          <w:rFonts w:ascii="Calibri Light" w:hAnsi="Calibri Light" w:eastAsia="Calibri Light" w:cs="Calibri Light"/>
          <w:noProof w:val="0"/>
          <w:sz w:val="24"/>
          <w:szCs w:val="24"/>
          <w:lang w:val="fr-FR"/>
        </w:rPr>
        <w:t xml:space="preserve">des </w:t>
      </w:r>
      <w:r w:rsidRPr="0A50A4BF" w:rsidR="3DDD0DA1">
        <w:rPr>
          <w:rFonts w:ascii="Calibri Light" w:hAnsi="Calibri Light" w:eastAsia="Calibri Light" w:cs="Calibri Light"/>
          <w:b w:val="1"/>
          <w:bCs w:val="1"/>
          <w:noProof w:val="0"/>
          <w:sz w:val="24"/>
          <w:szCs w:val="24"/>
          <w:lang w:val="fr-FR"/>
        </w:rPr>
        <w:t>sites de production</w:t>
      </w:r>
      <w:r w:rsidRPr="0A50A4BF" w:rsidR="3DDD0DA1">
        <w:rPr>
          <w:rFonts w:ascii="Calibri Light" w:hAnsi="Calibri Light" w:eastAsia="Calibri Light" w:cs="Calibri Light"/>
          <w:noProof w:val="0"/>
          <w:sz w:val="24"/>
          <w:szCs w:val="24"/>
          <w:lang w:val="fr-FR"/>
        </w:rPr>
        <w:t xml:space="preserve"> concernés (sélection multiple</w:t>
      </w:r>
      <w:r w:rsidRPr="0A50A4BF" w:rsidR="4D1BCA39">
        <w:rPr>
          <w:rFonts w:ascii="Calibri Light" w:hAnsi="Calibri Light" w:eastAsia="Calibri Light" w:cs="Calibri Light"/>
          <w:noProof w:val="0"/>
          <w:sz w:val="24"/>
          <w:szCs w:val="24"/>
          <w:lang w:val="fr-FR"/>
        </w:rPr>
        <w:t>). L’utilisateur</w:t>
      </w:r>
      <w:r w:rsidRPr="0A50A4BF" w:rsidR="5D7085AB">
        <w:rPr>
          <w:rFonts w:ascii="Calibri Light" w:hAnsi="Calibri Light" w:eastAsia="Calibri Light" w:cs="Calibri Light"/>
          <w:noProof w:val="0"/>
          <w:sz w:val="24"/>
          <w:szCs w:val="24"/>
          <w:lang w:val="fr-FR"/>
        </w:rPr>
        <w:t xml:space="preserve"> valide son choix via le bouton </w:t>
      </w:r>
      <w:r w:rsidRPr="0A50A4BF" w:rsidR="5D7085AB">
        <w:rPr>
          <w:rFonts w:ascii="Calibri Light" w:hAnsi="Calibri Light" w:eastAsia="Calibri Light" w:cs="Calibri Light"/>
          <w:b w:val="1"/>
          <w:bCs w:val="1"/>
          <w:noProof w:val="0"/>
          <w:sz w:val="24"/>
          <w:szCs w:val="24"/>
          <w:lang w:val="fr-FR"/>
        </w:rPr>
        <w:t>« Confirmer »</w:t>
      </w:r>
      <w:r w:rsidRPr="0A50A4BF" w:rsidR="5D7085AB">
        <w:rPr>
          <w:rFonts w:ascii="Calibri Light" w:hAnsi="Calibri Light" w:eastAsia="Calibri Light" w:cs="Calibri Light"/>
          <w:noProof w:val="0"/>
          <w:sz w:val="24"/>
          <w:szCs w:val="24"/>
          <w:lang w:val="fr-FR"/>
        </w:rPr>
        <w:t xml:space="preserve"> ou annule l’opération avec </w:t>
      </w:r>
      <w:r w:rsidRPr="0A50A4BF" w:rsidR="5D7085AB">
        <w:rPr>
          <w:rFonts w:ascii="Calibri Light" w:hAnsi="Calibri Light" w:eastAsia="Calibri Light" w:cs="Calibri Light"/>
          <w:b w:val="1"/>
          <w:bCs w:val="1"/>
          <w:noProof w:val="0"/>
          <w:sz w:val="24"/>
          <w:szCs w:val="24"/>
          <w:lang w:val="fr-FR"/>
        </w:rPr>
        <w:t>« Annuler »</w:t>
      </w:r>
      <w:r w:rsidRPr="0A50A4BF" w:rsidR="5D7085AB">
        <w:rPr>
          <w:rFonts w:ascii="Calibri Light" w:hAnsi="Calibri Light" w:eastAsia="Calibri Light" w:cs="Calibri Light"/>
          <w:noProof w:val="0"/>
          <w:sz w:val="24"/>
          <w:szCs w:val="24"/>
          <w:lang w:val="fr-FR"/>
        </w:rPr>
        <w:t>.</w:t>
      </w:r>
    </w:p>
    <w:p w:rsidR="60D37B11" w:rsidP="0A50A4BF" w:rsidRDefault="60D37B11" w14:paraId="016D1773" w14:textId="628CFA34">
      <w:pPr>
        <w:pStyle w:val="Normal"/>
        <w:bidi w:val="0"/>
        <w:spacing w:before="240" w:beforeAutospacing="off" w:after="240" w:afterAutospacing="off"/>
        <w:ind w:left="708"/>
        <w:jc w:val="center"/>
        <w:rPr>
          <w:rFonts w:ascii="Calibri Light" w:hAnsi="Calibri Light" w:eastAsia="Calibri Light" w:cs="Calibri Light"/>
          <w:noProof w:val="0"/>
          <w:sz w:val="24"/>
          <w:szCs w:val="24"/>
          <w:lang w:val="fr-FR"/>
        </w:rPr>
      </w:pPr>
      <w:r w:rsidR="60D37B11">
        <w:drawing>
          <wp:inline wp14:editId="146FB46B" wp14:anchorId="1B6F19FD">
            <wp:extent cx="3905273" cy="2962314"/>
            <wp:effectExtent l="0" t="0" r="0" b="0"/>
            <wp:docPr id="767460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7460856" name=""/>
                    <pic:cNvPicPr/>
                  </pic:nvPicPr>
                  <pic:blipFill>
                    <a:blip xmlns:r="http://schemas.openxmlformats.org/officeDocument/2006/relationships" r:embed="rId239091698">
                      <a:extLst>
                        <a:ext uri="{28A0092B-C50C-407E-A947-70E740481C1C}">
                          <a14:useLocalDpi xmlns:a14="http://schemas.microsoft.com/office/drawing/2010/main"/>
                        </a:ext>
                      </a:extLst>
                    </a:blip>
                    <a:stretch>
                      <a:fillRect/>
                    </a:stretch>
                    <a:srcRect l="6446" t="8031" r="25785" b="11398"/>
                  </pic:blipFill>
                  <pic:spPr>
                    <a:xfrm rot="0">
                      <a:off x="0" y="0"/>
                      <a:ext cx="3905273" cy="2962314"/>
                    </a:xfrm>
                    <a:prstGeom prst="rect">
                      <a:avLst/>
                    </a:prstGeom>
                  </pic:spPr>
                </pic:pic>
              </a:graphicData>
            </a:graphic>
          </wp:inline>
        </w:drawing>
      </w:r>
    </w:p>
    <w:p w:rsidR="0A50A4BF" w:rsidP="0A50A4BF" w:rsidRDefault="0A50A4BF" w14:paraId="61071FC2" w14:textId="79F1FB03">
      <w:pPr>
        <w:pStyle w:val="Normal"/>
        <w:bidi w:val="0"/>
        <w:spacing w:before="240" w:beforeAutospacing="off" w:after="240" w:afterAutospacing="off"/>
        <w:ind w:left="708"/>
        <w:jc w:val="left"/>
        <w:rPr>
          <w:rFonts w:ascii="Calibri Light" w:hAnsi="Calibri Light" w:eastAsia="Calibri Light" w:cs="Calibri Light"/>
          <w:noProof w:val="0"/>
          <w:sz w:val="24"/>
          <w:szCs w:val="24"/>
          <w:lang w:val="fr-FR"/>
        </w:rPr>
      </w:pPr>
      <w:r>
        <w:br/>
      </w:r>
      <w:r w:rsidRPr="0A50A4BF" w:rsidR="19B33E72">
        <w:rPr>
          <w:rFonts w:ascii="Calibri Light" w:hAnsi="Calibri Light" w:eastAsia="Calibri Light" w:cs="Calibri Light"/>
          <w:noProof w:val="0"/>
          <w:sz w:val="24"/>
          <w:szCs w:val="24"/>
          <w:lang w:val="fr-FR"/>
        </w:rPr>
        <w:t xml:space="preserve">Une fois confirmé, le forçage s’applique à </w:t>
      </w:r>
      <w:r w:rsidRPr="0A50A4BF" w:rsidR="19B33E72">
        <w:rPr>
          <w:rFonts w:ascii="Calibri Light" w:hAnsi="Calibri Light" w:eastAsia="Calibri Light" w:cs="Calibri Light"/>
          <w:b w:val="1"/>
          <w:bCs w:val="1"/>
          <w:noProof w:val="0"/>
          <w:sz w:val="24"/>
          <w:szCs w:val="24"/>
          <w:lang w:val="fr-FR"/>
        </w:rPr>
        <w:t>toutes les nouvelles fiches de contrôle</w:t>
      </w:r>
      <w:r w:rsidRPr="0A50A4BF" w:rsidR="19B33E72">
        <w:rPr>
          <w:rFonts w:ascii="Calibri Light" w:hAnsi="Calibri Light" w:eastAsia="Calibri Light" w:cs="Calibri Light"/>
          <w:noProof w:val="0"/>
          <w:sz w:val="24"/>
          <w:szCs w:val="24"/>
          <w:lang w:val="fr-FR"/>
        </w:rPr>
        <w:t xml:space="preserve"> créées pour l’entité sélectionnée (OF, Produit, Catégorie, sous-famille, famille.) et sur les </w:t>
      </w:r>
      <w:r w:rsidRPr="0A50A4BF" w:rsidR="19B33E72">
        <w:rPr>
          <w:rFonts w:ascii="Calibri Light" w:hAnsi="Calibri Light" w:eastAsia="Calibri Light" w:cs="Calibri Light"/>
          <w:b w:val="1"/>
          <w:bCs w:val="1"/>
          <w:noProof w:val="0"/>
          <w:sz w:val="24"/>
          <w:szCs w:val="24"/>
          <w:lang w:val="fr-FR"/>
        </w:rPr>
        <w:t>sites de production</w:t>
      </w:r>
      <w:r w:rsidRPr="0A50A4BF" w:rsidR="19B33E72">
        <w:rPr>
          <w:rFonts w:ascii="Calibri Light" w:hAnsi="Calibri Light" w:eastAsia="Calibri Light" w:cs="Calibri Light"/>
          <w:noProof w:val="0"/>
          <w:sz w:val="24"/>
          <w:szCs w:val="24"/>
          <w:lang w:val="fr-FR"/>
        </w:rPr>
        <w:t xml:space="preserve"> choisis. Dans ces cas, la </w:t>
      </w:r>
      <w:r w:rsidRPr="0A50A4BF" w:rsidR="19B33E72">
        <w:rPr>
          <w:rFonts w:ascii="Calibri Light" w:hAnsi="Calibri Light" w:eastAsia="Calibri Light" w:cs="Calibri Light"/>
          <w:b w:val="1"/>
          <w:bCs w:val="1"/>
          <w:noProof w:val="0"/>
          <w:sz w:val="24"/>
          <w:szCs w:val="24"/>
          <w:lang w:val="fr-FR"/>
        </w:rPr>
        <w:t>taille d’échantillon = taille de lot</w:t>
      </w:r>
      <w:r w:rsidRPr="0A50A4BF" w:rsidR="19B33E72">
        <w:rPr>
          <w:rFonts w:ascii="Calibri Light" w:hAnsi="Calibri Light" w:eastAsia="Calibri Light" w:cs="Calibri Light"/>
          <w:noProof w:val="0"/>
          <w:sz w:val="24"/>
          <w:szCs w:val="24"/>
          <w:lang w:val="fr-FR"/>
        </w:rPr>
        <w:t xml:space="preserve"> (contrôle à 100 %).</w:t>
      </w:r>
    </w:p>
    <w:p w:rsidR="5FCBB90D" w:rsidP="0A50A4BF" w:rsidRDefault="5FCBB90D" w14:paraId="195611B1" w14:textId="0E8F31C8">
      <w:pPr>
        <w:pStyle w:val="Normal"/>
        <w:bidi w:val="0"/>
        <w:spacing w:before="240" w:beforeAutospacing="off" w:after="240" w:afterAutospacing="off"/>
        <w:ind w:left="708"/>
        <w:jc w:val="both"/>
        <w:rPr>
          <w:rFonts w:ascii="Calibri Light" w:hAnsi="Calibri Light" w:eastAsia="Calibri Light" w:cs="Calibri Light"/>
          <w:noProof w:val="0"/>
          <w:sz w:val="24"/>
          <w:szCs w:val="24"/>
          <w:lang w:val="fr-FR"/>
        </w:rPr>
      </w:pPr>
      <w:r w:rsidRPr="0A50A4BF" w:rsidR="5FCBB90D">
        <w:rPr>
          <w:rFonts w:ascii="Calibri Light" w:hAnsi="Calibri Light" w:eastAsia="Calibri Light" w:cs="Calibri Light"/>
          <w:noProof w:val="0"/>
          <w:sz w:val="24"/>
          <w:szCs w:val="24"/>
          <w:lang w:val="fr-FR"/>
        </w:rPr>
        <w:t>NB :</w:t>
      </w:r>
      <w:r w:rsidRPr="0A50A4BF" w:rsidR="19B33E72">
        <w:rPr>
          <w:rFonts w:ascii="Calibri Light" w:hAnsi="Calibri Light" w:eastAsia="Calibri Light" w:cs="Calibri Light"/>
          <w:noProof w:val="0"/>
          <w:sz w:val="24"/>
          <w:szCs w:val="24"/>
          <w:lang w:val="fr-FR"/>
        </w:rPr>
        <w:t xml:space="preserve"> Le forçage reste actif </w:t>
      </w:r>
      <w:r w:rsidRPr="0A50A4BF" w:rsidR="19B33E72">
        <w:rPr>
          <w:rFonts w:ascii="Calibri Light" w:hAnsi="Calibri Light" w:eastAsia="Calibri Light" w:cs="Calibri Light"/>
          <w:b w:val="1"/>
          <w:bCs w:val="1"/>
          <w:noProof w:val="0"/>
          <w:sz w:val="24"/>
          <w:szCs w:val="24"/>
          <w:lang w:val="fr-FR"/>
        </w:rPr>
        <w:t xml:space="preserve">tant que le </w:t>
      </w:r>
      <w:r w:rsidRPr="0A50A4BF" w:rsidR="19B33E72">
        <w:rPr>
          <w:rFonts w:ascii="Calibri Light" w:hAnsi="Calibri Light" w:eastAsia="Calibri Light" w:cs="Calibri Light"/>
          <w:b w:val="1"/>
          <w:bCs w:val="1"/>
          <w:noProof w:val="0"/>
          <w:sz w:val="24"/>
          <w:szCs w:val="24"/>
          <w:lang w:val="fr-FR"/>
        </w:rPr>
        <w:t>toggle</w:t>
      </w:r>
      <w:r w:rsidRPr="0A50A4BF" w:rsidR="19B33E72">
        <w:rPr>
          <w:rFonts w:ascii="Calibri Light" w:hAnsi="Calibri Light" w:eastAsia="Calibri Light" w:cs="Calibri Light"/>
          <w:b w:val="1"/>
          <w:bCs w:val="1"/>
          <w:noProof w:val="0"/>
          <w:sz w:val="24"/>
          <w:szCs w:val="24"/>
          <w:lang w:val="fr-FR"/>
        </w:rPr>
        <w:t xml:space="preserve"> est activé</w:t>
      </w:r>
      <w:r w:rsidRPr="0A50A4BF" w:rsidR="19B33E72">
        <w:rPr>
          <w:rFonts w:ascii="Calibri Light" w:hAnsi="Calibri Light" w:eastAsia="Calibri Light" w:cs="Calibri Light"/>
          <w:noProof w:val="0"/>
          <w:sz w:val="24"/>
          <w:szCs w:val="24"/>
          <w:lang w:val="fr-FR"/>
        </w:rPr>
        <w:t>.</w:t>
      </w:r>
    </w:p>
    <w:p w:rsidR="19B33E72" w:rsidP="0A50A4BF" w:rsidRDefault="19B33E72" w14:paraId="64B2EB7E" w14:textId="493DD77D">
      <w:pPr>
        <w:pStyle w:val="Paragraphedeliste"/>
        <w:numPr>
          <w:ilvl w:val="0"/>
          <w:numId w:val="49"/>
        </w:numPr>
        <w:bidi w:val="0"/>
        <w:spacing w:before="240" w:beforeAutospacing="off" w:after="240" w:afterAutospacing="off"/>
        <w:jc w:val="both"/>
        <w:rPr>
          <w:rFonts w:ascii="Calibri Light" w:hAnsi="Calibri Light" w:eastAsia="Calibri Light" w:cs="Calibri Light"/>
          <w:b w:val="0"/>
          <w:bCs w:val="0"/>
          <w:noProof w:val="0"/>
          <w:sz w:val="24"/>
          <w:szCs w:val="24"/>
          <w:lang w:val="fr-FR"/>
        </w:rPr>
      </w:pPr>
      <w:r w:rsidRPr="0A50A4BF" w:rsidR="19B33E72">
        <w:rPr>
          <w:rFonts w:ascii="Calibri Light" w:hAnsi="Calibri Light" w:eastAsia="Calibri Light" w:cs="Calibri Light"/>
          <w:b w:val="0"/>
          <w:bCs w:val="0"/>
          <w:noProof w:val="0"/>
          <w:sz w:val="24"/>
          <w:szCs w:val="24"/>
          <w:lang w:val="fr-FR"/>
        </w:rPr>
        <w:t xml:space="preserve">Pour modifier la </w:t>
      </w:r>
      <w:r w:rsidRPr="0A50A4BF" w:rsidR="420C9391">
        <w:rPr>
          <w:rFonts w:ascii="Calibri Light" w:hAnsi="Calibri Light" w:eastAsia="Calibri Light" w:cs="Calibri Light"/>
          <w:b w:val="0"/>
          <w:bCs w:val="0"/>
          <w:noProof w:val="0"/>
          <w:sz w:val="24"/>
          <w:szCs w:val="24"/>
          <w:lang w:val="fr-FR"/>
        </w:rPr>
        <w:t>sélection</w:t>
      </w:r>
      <w:r w:rsidRPr="0A50A4BF" w:rsidR="444099D9">
        <w:rPr>
          <w:rFonts w:ascii="Calibri Light" w:hAnsi="Calibri Light" w:eastAsia="Calibri Light" w:cs="Calibri Light"/>
          <w:b w:val="0"/>
          <w:bCs w:val="0"/>
          <w:noProof w:val="0"/>
          <w:sz w:val="24"/>
          <w:szCs w:val="24"/>
          <w:lang w:val="fr-FR"/>
        </w:rPr>
        <w:t xml:space="preserve"> des entités ou des sites appuyer sur le même pour les mettre à jour</w:t>
      </w:r>
      <w:r w:rsidRPr="0A50A4BF" w:rsidR="3B461284">
        <w:rPr>
          <w:rFonts w:ascii="Calibri Light" w:hAnsi="Calibri Light" w:eastAsia="Calibri Light" w:cs="Calibri Light"/>
          <w:b w:val="0"/>
          <w:bCs w:val="0"/>
          <w:noProof w:val="0"/>
          <w:sz w:val="24"/>
          <w:szCs w:val="24"/>
          <w:lang w:val="fr-FR"/>
        </w:rPr>
        <w:t>.</w:t>
      </w:r>
    </w:p>
    <w:p w:rsidR="19EC4227" w:rsidP="0A50A4BF" w:rsidRDefault="19EC4227" w14:paraId="12E3C7FB" w14:textId="535D0670">
      <w:pPr>
        <w:pStyle w:val="Paragraphedeliste"/>
        <w:numPr>
          <w:ilvl w:val="0"/>
          <w:numId w:val="49"/>
        </w:numPr>
        <w:bidi w:val="0"/>
        <w:spacing w:before="240" w:beforeAutospacing="off" w:after="240" w:afterAutospacing="off"/>
        <w:jc w:val="both"/>
        <w:rPr>
          <w:rFonts w:ascii="Calibri Light" w:hAnsi="Calibri Light" w:eastAsia="Calibri Light" w:cs="Calibri Light"/>
          <w:b w:val="0"/>
          <w:bCs w:val="0"/>
          <w:noProof w:val="0"/>
          <w:sz w:val="24"/>
          <w:szCs w:val="24"/>
          <w:lang w:val="fr-FR"/>
        </w:rPr>
      </w:pPr>
      <w:r w:rsidRPr="0A50A4BF" w:rsidR="19EC4227">
        <w:rPr>
          <w:rFonts w:ascii="Calibri Light" w:hAnsi="Calibri Light" w:eastAsia="Calibri Light" w:cs="Calibri Light"/>
          <w:b w:val="0"/>
          <w:bCs w:val="0"/>
          <w:noProof w:val="0"/>
          <w:sz w:val="24"/>
          <w:szCs w:val="24"/>
          <w:lang w:val="fr-FR"/>
        </w:rPr>
        <w:t xml:space="preserve">Pour annuler le </w:t>
      </w:r>
      <w:r w:rsidRPr="0A50A4BF" w:rsidR="4AA64149">
        <w:rPr>
          <w:rFonts w:ascii="Calibri Light" w:hAnsi="Calibri Light" w:eastAsia="Calibri Light" w:cs="Calibri Light"/>
          <w:b w:val="0"/>
          <w:bCs w:val="0"/>
          <w:noProof w:val="0"/>
          <w:sz w:val="24"/>
          <w:szCs w:val="24"/>
          <w:lang w:val="fr-FR"/>
        </w:rPr>
        <w:t>forçage</w:t>
      </w:r>
      <w:r w:rsidRPr="0A50A4BF" w:rsidR="19621BFB">
        <w:rPr>
          <w:rFonts w:ascii="Calibri Light" w:hAnsi="Calibri Light" w:eastAsia="Calibri Light" w:cs="Calibri Light"/>
          <w:b w:val="0"/>
          <w:bCs w:val="0"/>
          <w:noProof w:val="0"/>
          <w:sz w:val="24"/>
          <w:szCs w:val="24"/>
          <w:lang w:val="fr-FR"/>
        </w:rPr>
        <w:t xml:space="preserve"> </w:t>
      </w:r>
      <w:r w:rsidRPr="0A50A4BF" w:rsidR="6EB11E6A">
        <w:rPr>
          <w:rFonts w:ascii="Calibri Light" w:hAnsi="Calibri Light" w:eastAsia="Calibri Light" w:cs="Calibri Light"/>
          <w:b w:val="0"/>
          <w:bCs w:val="0"/>
          <w:noProof w:val="0"/>
          <w:sz w:val="24"/>
          <w:szCs w:val="24"/>
          <w:lang w:val="fr-FR"/>
        </w:rPr>
        <w:t>complétement et revenir vers le plan d</w:t>
      </w:r>
      <w:r w:rsidRPr="0A50A4BF" w:rsidR="3BAAD440">
        <w:rPr>
          <w:rFonts w:ascii="Calibri Light" w:hAnsi="Calibri Light" w:eastAsia="Calibri Light" w:cs="Calibri Light"/>
          <w:b w:val="0"/>
          <w:bCs w:val="0"/>
          <w:noProof w:val="0"/>
          <w:sz w:val="24"/>
          <w:szCs w:val="24"/>
          <w:lang w:val="fr-FR"/>
        </w:rPr>
        <w:t xml:space="preserve">'échantillonnage </w:t>
      </w:r>
      <w:r w:rsidRPr="0A50A4BF" w:rsidR="6EB11E6A">
        <w:rPr>
          <w:rFonts w:ascii="Calibri Light" w:hAnsi="Calibri Light" w:eastAsia="Calibri Light" w:cs="Calibri Light"/>
          <w:b w:val="0"/>
          <w:bCs w:val="0"/>
          <w:noProof w:val="0"/>
          <w:sz w:val="24"/>
          <w:szCs w:val="24"/>
          <w:lang w:val="fr-FR"/>
        </w:rPr>
        <w:t xml:space="preserve">configuré pour </w:t>
      </w:r>
      <w:r w:rsidRPr="0A50A4BF" w:rsidR="693D2D3D">
        <w:rPr>
          <w:rFonts w:ascii="Calibri Light" w:hAnsi="Calibri Light" w:eastAsia="Calibri Light" w:cs="Calibri Light"/>
          <w:b w:val="0"/>
          <w:bCs w:val="0"/>
          <w:noProof w:val="0"/>
          <w:sz w:val="24"/>
          <w:szCs w:val="24"/>
          <w:lang w:val="fr-FR"/>
        </w:rPr>
        <w:t>l’entité</w:t>
      </w:r>
      <w:r w:rsidRPr="0A50A4BF" w:rsidR="693D2D3D">
        <w:rPr>
          <w:rFonts w:ascii="Calibri Light" w:hAnsi="Calibri Light" w:eastAsia="Calibri Light" w:cs="Calibri Light"/>
          <w:b w:val="0"/>
          <w:bCs w:val="0"/>
          <w:noProof w:val="0"/>
          <w:sz w:val="24"/>
          <w:szCs w:val="24"/>
          <w:lang w:val="fr-FR"/>
        </w:rPr>
        <w:t>,</w:t>
      </w:r>
      <w:r w:rsidRPr="0A50A4BF" w:rsidR="6EFFD3AF">
        <w:rPr>
          <w:rFonts w:ascii="Calibri Light" w:hAnsi="Calibri Light" w:eastAsia="Calibri Light" w:cs="Calibri Light"/>
          <w:b w:val="0"/>
          <w:bCs w:val="0"/>
          <w:noProof w:val="0"/>
          <w:sz w:val="24"/>
          <w:szCs w:val="24"/>
          <w:lang w:val="fr-FR"/>
        </w:rPr>
        <w:t xml:space="preserve"> cliquer le bouton “Non” et confirme </w:t>
      </w:r>
      <w:r w:rsidRPr="0A50A4BF" w:rsidR="3ED96579">
        <w:rPr>
          <w:rFonts w:ascii="Calibri Light" w:hAnsi="Calibri Light" w:eastAsia="Calibri Light" w:cs="Calibri Light"/>
          <w:b w:val="0"/>
          <w:bCs w:val="0"/>
          <w:noProof w:val="0"/>
          <w:sz w:val="24"/>
          <w:szCs w:val="24"/>
          <w:lang w:val="fr-FR"/>
        </w:rPr>
        <w:t>son choix.</w:t>
      </w:r>
    </w:p>
    <w:p w:rsidR="22957F25" w:rsidP="5DDE61FF" w:rsidRDefault="22957F25" w14:paraId="4C679E18" w14:textId="007FAE5E">
      <w:pPr>
        <w:pStyle w:val="Normal"/>
      </w:pPr>
    </w:p>
    <w:p w:rsidR="00B16314" w:rsidP="00B16314" w:rsidRDefault="00B16314" w14:paraId="52948F0B" w14:textId="77777777">
      <w:pPr>
        <w:pStyle w:val="Titre3"/>
        <w:rPr/>
      </w:pPr>
      <w:r w:rsidR="00B16314">
        <w:rPr/>
        <w:t>Règles de Gestion</w:t>
      </w:r>
    </w:p>
    <w:tbl>
      <w:tblPr>
        <w:tblStyle w:val="Grilledutableau"/>
        <w:tblW w:w="0" w:type="auto"/>
        <w:tblLook w:val="04A0" w:firstRow="1" w:lastRow="0" w:firstColumn="1" w:lastColumn="0" w:noHBand="0" w:noVBand="1"/>
      </w:tblPr>
      <w:tblGrid>
        <w:gridCol w:w="872"/>
        <w:gridCol w:w="1443"/>
        <w:gridCol w:w="6741"/>
      </w:tblGrid>
      <w:tr w:rsidRPr="00884AFA" w:rsidR="00B16314" w:rsidTr="0A50A4BF" w14:paraId="70E2FECF" w14:textId="77777777">
        <w:trPr>
          <w:trHeight w:val="355"/>
        </w:trPr>
        <w:tc>
          <w:tcPr>
            <w:tcW w:w="873" w:type="dxa"/>
            <w:tcMar/>
          </w:tcPr>
          <w:p w:rsidRPr="00C52601" w:rsidR="00B16314" w:rsidP="00980026" w:rsidRDefault="00B16314" w14:paraId="284068DF" w14:textId="77777777">
            <w:pPr>
              <w:rPr>
                <w:b w:val="1"/>
                <w:bCs w:val="1"/>
              </w:rPr>
            </w:pPr>
            <w:r w:rsidRPr="5DDE61FF" w:rsidR="00B16314">
              <w:rPr>
                <w:b w:val="1"/>
                <w:bCs w:val="1"/>
              </w:rPr>
              <w:t>ID</w:t>
            </w:r>
          </w:p>
        </w:tc>
        <w:tc>
          <w:tcPr>
            <w:tcW w:w="1249" w:type="dxa"/>
            <w:tcMar/>
          </w:tcPr>
          <w:p w:rsidRPr="00C52601" w:rsidR="00B16314" w:rsidP="00980026" w:rsidRDefault="00B16314" w14:paraId="4A03FE9D" w14:textId="77777777">
            <w:pPr>
              <w:rPr>
                <w:b w:val="1"/>
                <w:bCs w:val="1"/>
              </w:rPr>
            </w:pPr>
            <w:r w:rsidRPr="5DDE61FF" w:rsidR="00B16314">
              <w:rPr>
                <w:b w:val="1"/>
                <w:bCs w:val="1"/>
              </w:rPr>
              <w:t>Type</w:t>
            </w:r>
          </w:p>
        </w:tc>
        <w:tc>
          <w:tcPr>
            <w:tcW w:w="6934" w:type="dxa"/>
            <w:tcMar/>
          </w:tcPr>
          <w:p w:rsidRPr="00C52601" w:rsidR="00B16314" w:rsidP="00980026" w:rsidRDefault="00B16314" w14:paraId="164BB171" w14:textId="77777777">
            <w:pPr>
              <w:rPr>
                <w:b w:val="1"/>
                <w:bCs w:val="1"/>
              </w:rPr>
            </w:pPr>
            <w:r w:rsidRPr="5DDE61FF" w:rsidR="00B16314">
              <w:rPr>
                <w:b w:val="1"/>
                <w:bCs w:val="1"/>
              </w:rPr>
              <w:t>Description</w:t>
            </w:r>
          </w:p>
        </w:tc>
      </w:tr>
      <w:tr w:rsidR="00B16314" w:rsidTr="0A50A4BF" w14:paraId="19119FF9" w14:textId="77777777">
        <w:tc>
          <w:tcPr>
            <w:tcW w:w="873" w:type="dxa"/>
            <w:tcMar/>
          </w:tcPr>
          <w:p w:rsidRPr="003E467D" w:rsidR="00B16314" w:rsidP="5DDE61FF" w:rsidRDefault="00B16314" w14:paraId="4F564555" w14:textId="77777777">
            <w:pPr/>
            <w:r w:rsidR="00B16314">
              <w:rPr/>
              <w:t>ID.R</w:t>
            </w:r>
            <w:r w:rsidR="00B16314">
              <w:rPr/>
              <w:t>01</w:t>
            </w:r>
          </w:p>
        </w:tc>
        <w:tc>
          <w:tcPr>
            <w:tcW w:w="1249" w:type="dxa"/>
            <w:tcMar/>
          </w:tcPr>
          <w:p w:rsidRPr="003E467D" w:rsidR="00B16314" w:rsidP="5DDE61FF" w:rsidRDefault="00B16314" w14:paraId="3BAEAAB7" w14:textId="1CAC8BC4">
            <w:pPr/>
            <w:r w:rsidR="00B16314">
              <w:rPr/>
              <w:t>Nouveauté</w:t>
            </w:r>
          </w:p>
        </w:tc>
        <w:tc>
          <w:tcPr>
            <w:tcW w:w="6934" w:type="dxa"/>
            <w:tcMar/>
          </w:tcPr>
          <w:p w:rsidRPr="003E467D" w:rsidR="00B16314" w:rsidP="5DDE61FF" w:rsidRDefault="00B16314" w14:paraId="36D80A58" w14:textId="6A05BA5A">
            <w:pPr>
              <w:pStyle w:val="Normal"/>
              <w:suppressLineNumbers w:val="0"/>
              <w:bidi w:val="0"/>
              <w:spacing w:before="0" w:beforeAutospacing="off" w:after="0" w:afterAutospacing="off" w:line="276" w:lineRule="auto"/>
              <w:ind w:left="0" w:right="0"/>
              <w:jc w:val="both"/>
            </w:pPr>
            <w:r w:rsidR="15F07261">
              <w:rPr/>
              <w:t>Le toggle dans le modal OF ne s’affiche que lorsque le paramètre process “Contrôle à 100%” est activé</w:t>
            </w:r>
          </w:p>
        </w:tc>
      </w:tr>
      <w:tr w:rsidR="00B16314" w:rsidTr="0A50A4BF" w14:paraId="65FCEF64" w14:textId="77777777">
        <w:tc>
          <w:tcPr>
            <w:tcW w:w="873" w:type="dxa"/>
            <w:tcMar/>
          </w:tcPr>
          <w:p w:rsidRPr="003E467D" w:rsidR="00B16314" w:rsidP="5DDE61FF" w:rsidRDefault="00B16314" w14:paraId="5432CA4E" w14:textId="77777777">
            <w:pPr/>
            <w:r w:rsidR="00B16314">
              <w:rPr/>
              <w:t>ID.R</w:t>
            </w:r>
            <w:r w:rsidR="00B16314">
              <w:rPr/>
              <w:t>02</w:t>
            </w:r>
          </w:p>
        </w:tc>
        <w:tc>
          <w:tcPr>
            <w:tcW w:w="1249" w:type="dxa"/>
            <w:tcMar/>
          </w:tcPr>
          <w:p w:rsidRPr="003E467D" w:rsidR="00B16314" w:rsidP="00980026" w:rsidRDefault="00B16314" w14:paraId="468BDD2D" w14:textId="1CAC8BC4">
            <w:pPr/>
            <w:r w:rsidR="1E2476F2">
              <w:rPr/>
              <w:t>Nouveauté</w:t>
            </w:r>
          </w:p>
          <w:p w:rsidRPr="003E467D" w:rsidR="00B16314" w:rsidP="5DDE61FF" w:rsidRDefault="00B16314" w14:paraId="3B87EAAD" w14:textId="370CE07B">
            <w:pPr/>
          </w:p>
        </w:tc>
        <w:tc>
          <w:tcPr>
            <w:tcW w:w="6934" w:type="dxa"/>
            <w:tcMar/>
          </w:tcPr>
          <w:p w:rsidRPr="003E467D" w:rsidR="00B16314" w:rsidP="5DDE61FF" w:rsidRDefault="00B16314" w14:paraId="6842CE9B" w14:textId="6B287485">
            <w:pPr/>
            <w:r w:rsidR="2C93C511">
              <w:rPr/>
              <w:t xml:space="preserve">Le bouton oui/non est </w:t>
            </w:r>
            <w:r w:rsidR="4F758AA2">
              <w:rPr/>
              <w:t>switcheur</w:t>
            </w:r>
            <w:r w:rsidR="2C93C511">
              <w:rPr/>
              <w:t xml:space="preserve"> par défaut “</w:t>
            </w:r>
            <w:r w:rsidR="748475BB">
              <w:rPr/>
              <w:t>Non “</w:t>
            </w:r>
            <w:r w:rsidR="2C93C511">
              <w:rPr/>
              <w:t xml:space="preserve">, </w:t>
            </w:r>
            <w:r w:rsidR="3B67FA9A">
              <w:rPr/>
              <w:t>les listes déroulante</w:t>
            </w:r>
            <w:r w:rsidR="03BFB988">
              <w:rPr/>
              <w:t xml:space="preserve">s </w:t>
            </w:r>
            <w:r w:rsidR="2C93C511">
              <w:rPr/>
              <w:t>ne s’affiche que lorsque l’utilisateur bascule vers ”oui”</w:t>
            </w:r>
          </w:p>
        </w:tc>
      </w:tr>
      <w:tr w:rsidR="5DDE61FF" w:rsidTr="0A50A4BF" w14:paraId="23B21CED">
        <w:trPr>
          <w:trHeight w:val="300"/>
        </w:trPr>
        <w:tc>
          <w:tcPr>
            <w:tcW w:w="872" w:type="dxa"/>
            <w:tcMar/>
          </w:tcPr>
          <w:p w:rsidR="55692258" w:rsidRDefault="55692258" w14:paraId="363B94C6" w14:textId="0A3D7673">
            <w:r w:rsidR="2F332FE9">
              <w:rPr/>
              <w:t>ID.R</w:t>
            </w:r>
            <w:r w:rsidR="2F332FE9">
              <w:rPr/>
              <w:t>03</w:t>
            </w:r>
          </w:p>
        </w:tc>
        <w:tc>
          <w:tcPr>
            <w:tcW w:w="1443" w:type="dxa"/>
            <w:tcMar/>
          </w:tcPr>
          <w:p w:rsidR="527D8E83" w:rsidRDefault="527D8E83" w14:paraId="1100A358" w14:textId="2E69541A">
            <w:r w:rsidR="527D8E83">
              <w:rPr/>
              <w:t>Nouveauté</w:t>
            </w:r>
          </w:p>
        </w:tc>
        <w:tc>
          <w:tcPr>
            <w:tcW w:w="6741" w:type="dxa"/>
            <w:tcMar/>
          </w:tcPr>
          <w:p w:rsidR="70C260AA" w:rsidP="5DDE61FF" w:rsidRDefault="70C260AA" w14:paraId="59A02F45" w14:textId="3415769A">
            <w:pPr>
              <w:pStyle w:val="Normal"/>
            </w:pPr>
            <w:r w:rsidR="05132885">
              <w:rPr/>
              <w:t xml:space="preserve"> </w:t>
            </w:r>
            <w:r w:rsidR="670B12BA">
              <w:rPr/>
              <w:t xml:space="preserve">La liste </w:t>
            </w:r>
            <w:r w:rsidRPr="0A50A4BF" w:rsidR="670B12BA">
              <w:rPr>
                <w:b w:val="1"/>
                <w:bCs w:val="1"/>
              </w:rPr>
              <w:t xml:space="preserve">entité </w:t>
            </w:r>
            <w:r w:rsidR="670B12BA">
              <w:rPr/>
              <w:t>contient :</w:t>
            </w:r>
          </w:p>
          <w:p w:rsidR="70C260AA" w:rsidP="5DDE61FF" w:rsidRDefault="70C260AA" w14:paraId="47FF32A7" w14:textId="60049F80">
            <w:pPr>
              <w:pStyle w:val="Normal"/>
            </w:pPr>
            <w:r w:rsidR="670B12BA">
              <w:rPr/>
              <w:t xml:space="preserve">Si le paramètre </w:t>
            </w:r>
            <w:r w:rsidR="670B12BA">
              <w:rPr/>
              <w:t>systéme</w:t>
            </w:r>
            <w:r w:rsidR="670B12BA">
              <w:rPr/>
              <w:t xml:space="preserve"> </w:t>
            </w:r>
            <w:r w:rsidR="670B12BA">
              <w:rPr/>
              <w:t>family_subfamily_category</w:t>
            </w:r>
            <w:r w:rsidR="670B12BA">
              <w:rPr/>
              <w:t xml:space="preserve"> est activé :</w:t>
            </w:r>
          </w:p>
          <w:p w:rsidR="70C260AA" w:rsidP="5DDE61FF" w:rsidRDefault="70C260AA" w14:paraId="0B750B1C" w14:textId="549264CC">
            <w:pPr>
              <w:pStyle w:val="Normal"/>
            </w:pPr>
            <w:r w:rsidR="670B12BA">
              <w:rPr/>
              <w:t>Famille, Sous-famille, Catégorie, Produit, OF</w:t>
            </w:r>
            <w:r>
              <w:br/>
            </w:r>
            <w:r w:rsidR="759E7436">
              <w:rPr/>
              <w:t xml:space="preserve">Si le paramètre </w:t>
            </w:r>
            <w:r w:rsidR="759E7436">
              <w:rPr/>
              <w:t>systéme</w:t>
            </w:r>
            <w:r w:rsidR="759E7436">
              <w:rPr/>
              <w:t xml:space="preserve"> </w:t>
            </w:r>
            <w:r w:rsidR="759E7436">
              <w:rPr/>
              <w:t>family_subfamily_category</w:t>
            </w:r>
            <w:r w:rsidR="759E7436">
              <w:rPr/>
              <w:t xml:space="preserve"> est désactivé :</w:t>
            </w:r>
          </w:p>
          <w:p w:rsidR="70C260AA" w:rsidP="5DDE61FF" w:rsidRDefault="70C260AA" w14:paraId="5194B1F5" w14:textId="3FB25E25">
            <w:pPr>
              <w:pStyle w:val="Normal"/>
            </w:pPr>
            <w:r w:rsidR="6B8B603C">
              <w:rPr/>
              <w:t>Produit,</w:t>
            </w:r>
            <w:r w:rsidR="759E7436">
              <w:rPr/>
              <w:t xml:space="preserve"> OF </w:t>
            </w:r>
          </w:p>
        </w:tc>
      </w:tr>
      <w:tr w:rsidR="0A50A4BF" w:rsidTr="0A50A4BF" w14:paraId="051320F7">
        <w:trPr>
          <w:trHeight w:val="300"/>
        </w:trPr>
        <w:tc>
          <w:tcPr>
            <w:tcW w:w="872" w:type="dxa"/>
            <w:tcMar/>
          </w:tcPr>
          <w:p w:rsidR="0A50A4BF" w:rsidRDefault="0A50A4BF" w14:paraId="15F5A086" w14:textId="01B25DC9">
            <w:r w:rsidR="0A50A4BF">
              <w:rPr/>
              <w:t>ID.R04</w:t>
            </w:r>
          </w:p>
        </w:tc>
        <w:tc>
          <w:tcPr>
            <w:tcW w:w="1443" w:type="dxa"/>
            <w:tcMar/>
          </w:tcPr>
          <w:p w:rsidR="0A50A4BF" w:rsidRDefault="0A50A4BF" w14:paraId="755CA4DB" w14:textId="1CAC8BC4">
            <w:r w:rsidR="0A50A4BF">
              <w:rPr/>
              <w:t>Nouveauté</w:t>
            </w:r>
          </w:p>
          <w:p w:rsidR="0A50A4BF" w:rsidP="0A50A4BF" w:rsidRDefault="0A50A4BF" w14:paraId="0350CCFE" w14:textId="03388AA5">
            <w:pPr>
              <w:pStyle w:val="Normal"/>
            </w:pPr>
          </w:p>
        </w:tc>
        <w:tc>
          <w:tcPr>
            <w:tcW w:w="6741" w:type="dxa"/>
            <w:tcMar/>
          </w:tcPr>
          <w:p w:rsidR="2527C9B9" w:rsidP="0A50A4BF" w:rsidRDefault="2527C9B9" w14:paraId="72E7D757" w14:textId="4FA57284">
            <w:pPr>
              <w:pStyle w:val="Normal"/>
            </w:pPr>
            <w:r w:rsidR="2527C9B9">
              <w:rPr/>
              <w:t xml:space="preserve">Les entités sont celles associé à l’OF (produit de </w:t>
            </w:r>
            <w:r w:rsidR="2527C9B9">
              <w:rPr/>
              <w:t>l’OF,</w:t>
            </w:r>
            <w:r w:rsidR="2527C9B9">
              <w:rPr/>
              <w:t xml:space="preserve"> catégorie de produit de l’OF ...)</w:t>
            </w:r>
          </w:p>
        </w:tc>
      </w:tr>
      <w:tr w:rsidR="5DDE61FF" w:rsidTr="0A50A4BF" w14:paraId="1F6BAD47">
        <w:trPr>
          <w:trHeight w:val="300"/>
        </w:trPr>
        <w:tc>
          <w:tcPr>
            <w:tcW w:w="872" w:type="dxa"/>
            <w:tcMar/>
          </w:tcPr>
          <w:p w:rsidR="0A50A4BF" w:rsidRDefault="0A50A4BF" w14:paraId="3EF6B7DE" w14:textId="01B4081C">
            <w:r w:rsidR="0A50A4BF">
              <w:rPr/>
              <w:t>ID.R</w:t>
            </w:r>
            <w:r w:rsidR="0A50A4BF">
              <w:rPr/>
              <w:t>0</w:t>
            </w:r>
            <w:r w:rsidR="0A50A4BF">
              <w:rPr/>
              <w:t>5</w:t>
            </w:r>
          </w:p>
        </w:tc>
        <w:tc>
          <w:tcPr>
            <w:tcW w:w="1443" w:type="dxa"/>
            <w:tcMar/>
          </w:tcPr>
          <w:p w:rsidR="0A50A4BF" w:rsidRDefault="0A50A4BF" w14:paraId="793D7A0F" w14:textId="1CAC8BC4">
            <w:r w:rsidR="0A50A4BF">
              <w:rPr/>
              <w:t>Nouveauté</w:t>
            </w:r>
          </w:p>
          <w:p w:rsidR="0A50A4BF" w:rsidP="0A50A4BF" w:rsidRDefault="0A50A4BF" w14:paraId="01DE6E19" w14:textId="03388AA5">
            <w:pPr>
              <w:pStyle w:val="Normal"/>
            </w:pPr>
          </w:p>
        </w:tc>
        <w:tc>
          <w:tcPr>
            <w:tcW w:w="6741" w:type="dxa"/>
            <w:tcMar/>
          </w:tcPr>
          <w:p w:rsidR="70C260AA" w:rsidP="5DDE61FF" w:rsidRDefault="70C260AA" w14:paraId="17FFF95F" w14:textId="13D83C75">
            <w:pPr>
              <w:pStyle w:val="Normal"/>
            </w:pPr>
            <w:r w:rsidR="6011AEA2">
              <w:rPr/>
              <w:t xml:space="preserve">La liste </w:t>
            </w:r>
            <w:r w:rsidRPr="0A50A4BF" w:rsidR="6011AEA2">
              <w:rPr>
                <w:b w:val="1"/>
                <w:bCs w:val="1"/>
              </w:rPr>
              <w:t xml:space="preserve">site </w:t>
            </w:r>
            <w:r w:rsidR="6011AEA2">
              <w:rPr/>
              <w:t xml:space="preserve">contient une liste </w:t>
            </w:r>
            <w:r w:rsidR="6011AEA2">
              <w:rPr/>
              <w:t>multiselect</w:t>
            </w:r>
            <w:r w:rsidR="6011AEA2">
              <w:rPr/>
              <w:t xml:space="preserve"> des sites disponibles et n’est affiché que si le paramètre </w:t>
            </w:r>
            <w:r w:rsidR="6011AEA2">
              <w:rPr/>
              <w:t>systéme</w:t>
            </w:r>
            <w:r w:rsidR="6011AEA2">
              <w:rPr/>
              <w:t xml:space="preserve"> </w:t>
            </w:r>
            <w:r w:rsidR="6011AEA2">
              <w:rPr/>
              <w:t>plant_management</w:t>
            </w:r>
            <w:r w:rsidR="6011AEA2">
              <w:rPr/>
              <w:t xml:space="preserve"> est activé</w:t>
            </w:r>
          </w:p>
        </w:tc>
      </w:tr>
      <w:tr w:rsidR="0A50A4BF" w:rsidTr="0A50A4BF" w14:paraId="369119A7">
        <w:trPr>
          <w:trHeight w:val="300"/>
        </w:trPr>
        <w:tc>
          <w:tcPr>
            <w:tcW w:w="872" w:type="dxa"/>
            <w:tcMar/>
          </w:tcPr>
          <w:p w:rsidR="0A50A4BF" w:rsidRDefault="0A50A4BF" w14:paraId="17911BBF" w14:textId="23792132">
            <w:r w:rsidR="0A50A4BF">
              <w:rPr/>
              <w:t>ID.R</w:t>
            </w:r>
            <w:r w:rsidR="0A50A4BF">
              <w:rPr/>
              <w:t>0</w:t>
            </w:r>
            <w:r w:rsidR="0A50A4BF">
              <w:rPr/>
              <w:t>6</w:t>
            </w:r>
          </w:p>
        </w:tc>
        <w:tc>
          <w:tcPr>
            <w:tcW w:w="1443" w:type="dxa"/>
            <w:tcMar/>
          </w:tcPr>
          <w:p w:rsidR="0A50A4BF" w:rsidRDefault="0A50A4BF" w14:paraId="0ED1A740" w14:textId="1CAC8BC4">
            <w:r w:rsidR="0A50A4BF">
              <w:rPr/>
              <w:t>Nouveauté</w:t>
            </w:r>
          </w:p>
          <w:p w:rsidR="0A50A4BF" w:rsidP="0A50A4BF" w:rsidRDefault="0A50A4BF" w14:paraId="75785E86" w14:textId="03388AA5">
            <w:pPr>
              <w:pStyle w:val="Normal"/>
            </w:pPr>
          </w:p>
        </w:tc>
        <w:tc>
          <w:tcPr>
            <w:tcW w:w="6741" w:type="dxa"/>
            <w:tcMar/>
          </w:tcPr>
          <w:p w:rsidR="6779CD02" w:rsidP="0A50A4BF" w:rsidRDefault="6779CD02" w14:paraId="4FEA452A" w14:textId="38D41E58">
            <w:pPr>
              <w:pStyle w:val="Normal"/>
            </w:pPr>
            <w:r w:rsidR="6779CD02">
              <w:rPr/>
              <w:t xml:space="preserve">Si l’utilisateur bascule vers “Oui” le bouton confirmer devient grisé jusqu’à sélection de l’entité et de site </w:t>
            </w:r>
          </w:p>
        </w:tc>
      </w:tr>
      <w:tr w:rsidR="0A50A4BF" w:rsidTr="0A50A4BF" w14:paraId="5EBC93EF">
        <w:trPr>
          <w:trHeight w:val="300"/>
        </w:trPr>
        <w:tc>
          <w:tcPr>
            <w:tcW w:w="872" w:type="dxa"/>
            <w:tcMar/>
          </w:tcPr>
          <w:p w:rsidR="0A50A4BF" w:rsidRDefault="0A50A4BF" w14:paraId="2F051662" w14:textId="5FC36652">
            <w:r w:rsidR="0A50A4BF">
              <w:rPr/>
              <w:t>ID.R</w:t>
            </w:r>
            <w:r w:rsidR="0A50A4BF">
              <w:rPr/>
              <w:t>0</w:t>
            </w:r>
            <w:r w:rsidR="0A50A4BF">
              <w:rPr/>
              <w:t>7</w:t>
            </w:r>
          </w:p>
        </w:tc>
        <w:tc>
          <w:tcPr>
            <w:tcW w:w="1443" w:type="dxa"/>
            <w:tcMar/>
          </w:tcPr>
          <w:p w:rsidR="0A50A4BF" w:rsidRDefault="0A50A4BF" w14:paraId="311D5D67" w14:textId="1CAC8BC4">
            <w:r w:rsidR="0A50A4BF">
              <w:rPr/>
              <w:t>Nouveauté</w:t>
            </w:r>
          </w:p>
          <w:p w:rsidR="0A50A4BF" w:rsidP="0A50A4BF" w:rsidRDefault="0A50A4BF" w14:paraId="47FAFDA4" w14:textId="03388AA5">
            <w:pPr>
              <w:pStyle w:val="Normal"/>
            </w:pPr>
          </w:p>
        </w:tc>
        <w:tc>
          <w:tcPr>
            <w:tcW w:w="6741" w:type="dxa"/>
            <w:tcMar/>
          </w:tcPr>
          <w:p w:rsidR="10013871" w:rsidP="0A50A4BF" w:rsidRDefault="10013871" w14:paraId="6484CFD6" w14:textId="45124E58">
            <w:pPr>
              <w:pStyle w:val="Normal"/>
            </w:pPr>
            <w:r w:rsidR="10013871">
              <w:rPr/>
              <w:t>Les listes sont modifiables tant que l’OF est en cours d’exécution</w:t>
            </w:r>
          </w:p>
        </w:tc>
      </w:tr>
      <w:tr w:rsidR="0A50A4BF" w:rsidTr="0A50A4BF" w14:paraId="066AC31A">
        <w:trPr>
          <w:trHeight w:val="300"/>
        </w:trPr>
        <w:tc>
          <w:tcPr>
            <w:tcW w:w="872" w:type="dxa"/>
            <w:tcMar/>
          </w:tcPr>
          <w:p w:rsidR="0A50A4BF" w:rsidP="0A50A4BF" w:rsidRDefault="0A50A4BF" w14:paraId="5563CA91" w14:textId="41F23689">
            <w:pPr>
              <w:pStyle w:val="Normal"/>
            </w:pPr>
            <w:r w:rsidR="0A50A4BF">
              <w:rPr/>
              <w:t>ID.R08</w:t>
            </w:r>
          </w:p>
        </w:tc>
        <w:tc>
          <w:tcPr>
            <w:tcW w:w="1443" w:type="dxa"/>
            <w:tcMar/>
          </w:tcPr>
          <w:p w:rsidR="0A50A4BF" w:rsidRDefault="0A50A4BF" w14:paraId="2A1AB9D3" w14:textId="1CAC8BC4">
            <w:r w:rsidR="0A50A4BF">
              <w:rPr/>
              <w:t>Nouveauté</w:t>
            </w:r>
          </w:p>
          <w:p w:rsidR="0A50A4BF" w:rsidP="0A50A4BF" w:rsidRDefault="0A50A4BF" w14:paraId="32249BFA" w14:textId="66A738D8">
            <w:pPr>
              <w:pStyle w:val="Normal"/>
            </w:pPr>
          </w:p>
        </w:tc>
        <w:tc>
          <w:tcPr>
            <w:tcW w:w="6741" w:type="dxa"/>
            <w:tcMar/>
          </w:tcPr>
          <w:p w:rsidR="10013871" w:rsidP="0A50A4BF" w:rsidRDefault="10013871" w14:paraId="345DB58C" w14:textId="07D10816">
            <w:pPr>
              <w:pStyle w:val="Normal"/>
            </w:pPr>
            <w:r w:rsidR="10013871">
              <w:rPr/>
              <w:t xml:space="preserve">Si l’utilisateur bascule vers “Non”, le taille d’échantillon des fiches de contrôle créée </w:t>
            </w:r>
            <w:r w:rsidR="10766E6F">
              <w:rPr/>
              <w:t>après</w:t>
            </w:r>
            <w:r w:rsidR="10013871">
              <w:rPr/>
              <w:t xml:space="preserve"> cette </w:t>
            </w:r>
            <w:r w:rsidR="4DCE8CE4">
              <w:rPr/>
              <w:t>mise</w:t>
            </w:r>
            <w:r w:rsidR="10013871">
              <w:rPr/>
              <w:t xml:space="preserve"> à jour </w:t>
            </w:r>
            <w:r w:rsidR="0629331F">
              <w:rPr/>
              <w:t xml:space="preserve">suivent le plan d’échantillon configuré pour les </w:t>
            </w:r>
            <w:r w:rsidR="74D590ED">
              <w:rPr/>
              <w:t>critères.</w:t>
            </w:r>
          </w:p>
        </w:tc>
      </w:tr>
      <w:tr w:rsidR="0A50A4BF" w:rsidTr="0A50A4BF" w14:paraId="502DE8AB">
        <w:trPr>
          <w:trHeight w:val="300"/>
        </w:trPr>
        <w:tc>
          <w:tcPr>
            <w:tcW w:w="872" w:type="dxa"/>
            <w:tcMar/>
          </w:tcPr>
          <w:p w:rsidR="0A50A4BF" w:rsidP="0A50A4BF" w:rsidRDefault="0A50A4BF" w14:paraId="39BB9799" w14:textId="43B0FC31">
            <w:pPr>
              <w:pStyle w:val="Normal"/>
            </w:pPr>
            <w:r w:rsidR="0A50A4BF">
              <w:rPr/>
              <w:t>ID.R0</w:t>
            </w:r>
            <w:r w:rsidR="3B58231C">
              <w:rPr/>
              <w:t>9</w:t>
            </w:r>
          </w:p>
        </w:tc>
        <w:tc>
          <w:tcPr>
            <w:tcW w:w="1443" w:type="dxa"/>
            <w:tcMar/>
          </w:tcPr>
          <w:p w:rsidR="0A50A4BF" w:rsidRDefault="0A50A4BF" w14:paraId="1070C617" w14:textId="1CAC8BC4">
            <w:r w:rsidR="0A50A4BF">
              <w:rPr/>
              <w:t>Nouveauté</w:t>
            </w:r>
          </w:p>
          <w:p w:rsidR="0A50A4BF" w:rsidP="0A50A4BF" w:rsidRDefault="0A50A4BF" w14:paraId="78E64E24" w14:textId="66A738D8">
            <w:pPr>
              <w:pStyle w:val="Normal"/>
            </w:pPr>
          </w:p>
        </w:tc>
        <w:tc>
          <w:tcPr>
            <w:tcW w:w="6741" w:type="dxa"/>
            <w:tcMar/>
          </w:tcPr>
          <w:p w:rsidR="398164D0" w:rsidP="0A50A4BF" w:rsidRDefault="398164D0" w14:paraId="3A93BB32" w14:textId="38A68EF1">
            <w:pPr>
              <w:pStyle w:val="Normal"/>
            </w:pPr>
            <w:r w:rsidR="398164D0">
              <w:rPr/>
              <w:t>Une pièce NOK implique que le critère n’est pas accepté don le lot est réfusé</w:t>
            </w:r>
          </w:p>
        </w:tc>
      </w:tr>
    </w:tbl>
    <w:p w:rsidRPr="00DB636F" w:rsidR="00B16314" w:rsidP="00B16314" w:rsidRDefault="00B16314" w14:paraId="3378BC6D" w14:textId="77777777">
      <w:pPr>
        <w:pStyle w:val="Titre3"/>
        <w:rPr/>
      </w:pPr>
      <w:r w:rsidR="00B16314">
        <w:rPr/>
        <w:t xml:space="preserve">Scénarii </w:t>
      </w:r>
      <w:r w:rsidR="00B16314">
        <w:rPr/>
        <w:t>de</w:t>
      </w:r>
      <w:r w:rsidR="00B16314">
        <w:rPr/>
        <w:t xml:space="preserve"> Test</w:t>
      </w:r>
    </w:p>
    <w:tbl>
      <w:tblPr>
        <w:tblStyle w:val="Grilledutableau"/>
        <w:tblW w:w="0" w:type="auto"/>
        <w:tblLook w:val="04A0" w:firstRow="1" w:lastRow="0" w:firstColumn="1" w:lastColumn="0" w:noHBand="0" w:noVBand="1"/>
      </w:tblPr>
      <w:tblGrid>
        <w:gridCol w:w="872"/>
        <w:gridCol w:w="1443"/>
        <w:gridCol w:w="6741"/>
      </w:tblGrid>
      <w:tr w:rsidRPr="00884AFA" w:rsidR="00B16314" w:rsidTr="0A50A4BF" w14:paraId="1C3EEDA3" w14:textId="77777777">
        <w:tc>
          <w:tcPr>
            <w:tcW w:w="872" w:type="dxa"/>
            <w:tcMar/>
          </w:tcPr>
          <w:p w:rsidRPr="00C52601" w:rsidR="00B16314" w:rsidP="00980026" w:rsidRDefault="00B16314" w14:paraId="39E1670F" w14:textId="77777777">
            <w:pPr>
              <w:rPr>
                <w:b w:val="1"/>
                <w:bCs w:val="1"/>
              </w:rPr>
            </w:pPr>
            <w:r w:rsidRPr="5DDE61FF" w:rsidR="00B16314">
              <w:rPr>
                <w:b w:val="1"/>
                <w:bCs w:val="1"/>
              </w:rPr>
              <w:t>ID</w:t>
            </w:r>
          </w:p>
        </w:tc>
        <w:tc>
          <w:tcPr>
            <w:tcW w:w="1443" w:type="dxa"/>
            <w:tcMar/>
          </w:tcPr>
          <w:p w:rsidRPr="00C52601" w:rsidR="00B16314" w:rsidP="00980026" w:rsidRDefault="00B16314" w14:paraId="173B6C8A" w14:textId="77777777">
            <w:pPr>
              <w:rPr>
                <w:b w:val="1"/>
                <w:bCs w:val="1"/>
              </w:rPr>
            </w:pPr>
            <w:r w:rsidRPr="5DDE61FF" w:rsidR="00B16314">
              <w:rPr>
                <w:b w:val="1"/>
                <w:bCs w:val="1"/>
              </w:rPr>
              <w:t>Type</w:t>
            </w:r>
          </w:p>
        </w:tc>
        <w:tc>
          <w:tcPr>
            <w:tcW w:w="6741" w:type="dxa"/>
            <w:tcMar/>
          </w:tcPr>
          <w:p w:rsidRPr="00C52601" w:rsidR="00B16314" w:rsidP="00980026" w:rsidRDefault="00B16314" w14:paraId="5DBFA58D" w14:textId="77777777">
            <w:pPr>
              <w:rPr>
                <w:b w:val="1"/>
                <w:bCs w:val="1"/>
              </w:rPr>
            </w:pPr>
            <w:r w:rsidRPr="5DDE61FF" w:rsidR="00B16314">
              <w:rPr>
                <w:b w:val="1"/>
                <w:bCs w:val="1"/>
              </w:rPr>
              <w:t>Description</w:t>
            </w:r>
          </w:p>
        </w:tc>
      </w:tr>
      <w:tr w:rsidR="0A50A4BF" w:rsidTr="0A50A4BF" w14:paraId="79272529">
        <w:trPr>
          <w:trHeight w:val="300"/>
        </w:trPr>
        <w:tc>
          <w:tcPr>
            <w:tcW w:w="872" w:type="dxa"/>
            <w:tcMar/>
          </w:tcPr>
          <w:p w:rsidR="0A50A4BF" w:rsidP="0A50A4BF" w:rsidRDefault="0A50A4BF" w14:paraId="04B609B3" w14:textId="39C56489">
            <w:pPr>
              <w:pStyle w:val="Normal"/>
            </w:pPr>
          </w:p>
        </w:tc>
        <w:tc>
          <w:tcPr>
            <w:tcW w:w="1443" w:type="dxa"/>
            <w:tcMar/>
          </w:tcPr>
          <w:p w:rsidR="0A50A4BF" w:rsidP="0A50A4BF" w:rsidRDefault="0A50A4BF" w14:paraId="7E9267C0" w14:textId="54EC931B">
            <w:pPr>
              <w:pStyle w:val="Normal"/>
            </w:pPr>
          </w:p>
        </w:tc>
        <w:tc>
          <w:tcPr>
            <w:tcW w:w="6741" w:type="dxa"/>
            <w:tcMar/>
          </w:tcPr>
          <w:p w:rsidR="63FB12CD" w:rsidP="0A50A4BF" w:rsidRDefault="63FB12CD" w14:paraId="0CEF7E37" w14:textId="6ACF9819">
            <w:pPr>
              <w:pStyle w:val="Normal"/>
              <w:rPr>
                <w:rFonts w:ascii="Calibri Light" w:hAnsi="Calibri Light" w:eastAsia="Calibri Light" w:cs="Calibri Light"/>
                <w:noProof w:val="0"/>
                <w:sz w:val="24"/>
                <w:szCs w:val="24"/>
                <w:lang w:val="fr-FR"/>
              </w:rPr>
            </w:pPr>
            <w:r w:rsidRPr="0A50A4BF" w:rsidR="63FB12CD">
              <w:rPr>
                <w:rFonts w:ascii="Calibri Light" w:hAnsi="Calibri Light" w:eastAsia="Calibri Light" w:cs="Calibri Light"/>
                <w:noProof w:val="0"/>
                <w:sz w:val="24"/>
                <w:szCs w:val="24"/>
                <w:lang w:val="fr-FR"/>
              </w:rPr>
              <w:t>Vérifier que l’activation du toggle “Forcer le contrôle à 100 %” applique une taille d’échantillon égale à la taille du lot.</w:t>
            </w:r>
          </w:p>
          <w:p w:rsidR="63FB12CD" w:rsidP="0A50A4BF" w:rsidRDefault="63FB12CD" w14:paraId="2F59BD1A" w14:textId="5F251FC4">
            <w:pPr>
              <w:pStyle w:val="Normal"/>
            </w:pPr>
            <w:r w:rsidRPr="0A50A4BF" w:rsidR="63FB12CD">
              <w:rPr>
                <w:rFonts w:ascii="Calibri Light" w:hAnsi="Calibri Light" w:eastAsia="Calibri Light" w:cs="Calibri Light"/>
                <w:noProof w:val="0"/>
                <w:sz w:val="24"/>
                <w:szCs w:val="24"/>
                <w:lang w:val="fr-FR"/>
              </w:rPr>
              <w:t>Vérifier que la désactivation rétablit le plan d’échantillonnage normal.</w:t>
            </w:r>
          </w:p>
        </w:tc>
      </w:tr>
      <w:tr w:rsidR="00B16314" w:rsidTr="0A50A4BF" w14:paraId="15DF2296" w14:textId="77777777">
        <w:tc>
          <w:tcPr>
            <w:tcW w:w="872" w:type="dxa"/>
            <w:tcMar/>
          </w:tcPr>
          <w:p w:rsidRPr="003E467D" w:rsidR="00B16314" w:rsidP="5DDE61FF" w:rsidRDefault="00B16314" w14:paraId="352F50C5" w14:textId="77777777">
            <w:pPr/>
            <w:r w:rsidR="00B16314">
              <w:rPr/>
              <w:t>ID.T</w:t>
            </w:r>
            <w:r w:rsidR="00B16314">
              <w:rPr/>
              <w:t>01</w:t>
            </w:r>
          </w:p>
        </w:tc>
        <w:tc>
          <w:tcPr>
            <w:tcW w:w="1443" w:type="dxa"/>
            <w:tcMar/>
          </w:tcPr>
          <w:p w:rsidRPr="003E467D" w:rsidR="00B16314" w:rsidP="5DDE61FF" w:rsidRDefault="00B16314" w14:paraId="733A6523" w14:textId="51CC6E84">
            <w:pPr>
              <w:pStyle w:val="Normal"/>
            </w:pPr>
            <w:r w:rsidR="419844FA">
              <w:rPr/>
              <w:t>Nouveaut</w:t>
            </w:r>
            <w:r w:rsidR="38403F2E">
              <w:rPr/>
              <w:t>é</w:t>
            </w:r>
            <w:r>
              <w:br/>
            </w:r>
          </w:p>
        </w:tc>
        <w:tc>
          <w:tcPr>
            <w:tcW w:w="6741" w:type="dxa"/>
            <w:tcMar/>
          </w:tcPr>
          <w:p w:rsidRPr="003E467D" w:rsidR="00B16314" w:rsidP="0A50A4BF" w:rsidRDefault="00B16314" w14:paraId="2246EC2C" w14:textId="2EBD4AF1">
            <w:pPr>
              <w:pStyle w:val="Normal"/>
              <w:rPr>
                <w:rFonts w:ascii="Calibri Light" w:hAnsi="Calibri Light" w:eastAsia="Calibri Light" w:cs="Calibri Light"/>
                <w:noProof w:val="0"/>
                <w:sz w:val="24"/>
                <w:szCs w:val="24"/>
                <w:lang w:val="fr-FR"/>
              </w:rPr>
            </w:pPr>
            <w:r w:rsidRPr="0A50A4BF" w:rsidR="3F69A836">
              <w:rPr>
                <w:rFonts w:ascii="Calibri Light" w:hAnsi="Calibri Light" w:eastAsia="Calibri Light" w:cs="Calibri Light"/>
                <w:noProof w:val="0"/>
                <w:sz w:val="24"/>
                <w:szCs w:val="24"/>
                <w:lang w:val="fr-FR"/>
              </w:rPr>
              <w:t xml:space="preserve">Vérifie l’activation et la désactivation de </w:t>
            </w:r>
            <w:r w:rsidRPr="0A50A4BF" w:rsidR="4B88F117">
              <w:rPr>
                <w:rFonts w:ascii="Calibri Light" w:hAnsi="Calibri Light" w:eastAsia="Calibri Light" w:cs="Calibri Light"/>
                <w:noProof w:val="0"/>
                <w:sz w:val="24"/>
                <w:szCs w:val="24"/>
                <w:lang w:val="fr-FR"/>
              </w:rPr>
              <w:t>contrôl</w:t>
            </w:r>
            <w:r w:rsidRPr="0A50A4BF" w:rsidR="3F69A836">
              <w:rPr>
                <w:rFonts w:ascii="Calibri Light" w:hAnsi="Calibri Light" w:eastAsia="Calibri Light" w:cs="Calibri Light"/>
                <w:noProof w:val="0"/>
                <w:sz w:val="24"/>
                <w:szCs w:val="24"/>
                <w:lang w:val="fr-FR"/>
              </w:rPr>
              <w:t xml:space="preserve">e </w:t>
            </w:r>
            <w:r w:rsidRPr="0A50A4BF" w:rsidR="6BF51AD8">
              <w:rPr>
                <w:rFonts w:ascii="Calibri Light" w:hAnsi="Calibri Light" w:eastAsia="Calibri Light" w:cs="Calibri Light"/>
                <w:noProof w:val="0"/>
                <w:sz w:val="24"/>
                <w:szCs w:val="24"/>
                <w:lang w:val="fr-FR"/>
              </w:rPr>
              <w:t xml:space="preserve">à 100% </w:t>
            </w:r>
            <w:r w:rsidRPr="0A50A4BF" w:rsidR="23C9A692">
              <w:rPr>
                <w:rFonts w:ascii="Calibri Light" w:hAnsi="Calibri Light" w:eastAsia="Calibri Light" w:cs="Calibri Light"/>
                <w:noProof w:val="0"/>
                <w:sz w:val="24"/>
                <w:szCs w:val="24"/>
                <w:lang w:val="fr-FR"/>
              </w:rPr>
              <w:t>sur la</w:t>
            </w:r>
            <w:r w:rsidRPr="0A50A4BF" w:rsidR="50D2ABC4">
              <w:rPr>
                <w:rFonts w:ascii="Calibri Light" w:hAnsi="Calibri Light" w:eastAsia="Calibri Light" w:cs="Calibri Light"/>
                <w:noProof w:val="0"/>
                <w:sz w:val="24"/>
                <w:szCs w:val="24"/>
                <w:lang w:val="fr-FR"/>
              </w:rPr>
              <w:t xml:space="preserve"> réponse</w:t>
            </w:r>
            <w:r w:rsidRPr="0A50A4BF" w:rsidR="50D2ABC4">
              <w:rPr>
                <w:rFonts w:ascii="Calibri Light" w:hAnsi="Calibri Light" w:eastAsia="Calibri Light" w:cs="Calibri Light"/>
                <w:noProof w:val="0"/>
                <w:sz w:val="24"/>
                <w:szCs w:val="24"/>
                <w:lang w:val="fr-FR"/>
              </w:rPr>
              <w:t xml:space="preserve"> et le résultat</w:t>
            </w:r>
            <w:r w:rsidRPr="0A50A4BF" w:rsidR="224AF048">
              <w:rPr>
                <w:rFonts w:ascii="Calibri Light" w:hAnsi="Calibri Light" w:eastAsia="Calibri Light" w:cs="Calibri Light"/>
                <w:noProof w:val="0"/>
                <w:sz w:val="24"/>
                <w:szCs w:val="24"/>
                <w:lang w:val="fr-FR"/>
              </w:rPr>
              <w:t xml:space="preserve"> de contrôle</w:t>
            </w:r>
          </w:p>
        </w:tc>
      </w:tr>
      <w:tr w:rsidR="00B16314" w:rsidTr="0A50A4BF" w14:paraId="509A6BC2" w14:textId="77777777">
        <w:trPr>
          <w:trHeight w:val="480"/>
        </w:trPr>
        <w:tc>
          <w:tcPr>
            <w:tcW w:w="872" w:type="dxa"/>
            <w:tcMar/>
          </w:tcPr>
          <w:p w:rsidRPr="003E467D" w:rsidR="00B16314" w:rsidP="5DDE61FF" w:rsidRDefault="00B16314" w14:paraId="2C3E9CB9" w14:textId="77777777">
            <w:pPr/>
            <w:r w:rsidR="00B16314">
              <w:rPr/>
              <w:t>ID.T</w:t>
            </w:r>
            <w:r w:rsidR="00B16314">
              <w:rPr/>
              <w:t>02</w:t>
            </w:r>
          </w:p>
        </w:tc>
        <w:tc>
          <w:tcPr>
            <w:tcW w:w="1443" w:type="dxa"/>
            <w:tcMar/>
          </w:tcPr>
          <w:p w:rsidRPr="003E467D" w:rsidR="00B16314" w:rsidP="5DDE61FF" w:rsidRDefault="00B16314" w14:paraId="790F42F0" w14:textId="2A9890B9">
            <w:pPr>
              <w:pStyle w:val="Normal"/>
            </w:pPr>
            <w:r w:rsidR="3405824D">
              <w:rPr/>
              <w:t>Nouveaut</w:t>
            </w:r>
            <w:r w:rsidR="7FA8EAAD">
              <w:rPr/>
              <w:t>é</w:t>
            </w:r>
          </w:p>
        </w:tc>
        <w:tc>
          <w:tcPr>
            <w:tcW w:w="6741" w:type="dxa"/>
            <w:tcMar/>
          </w:tcPr>
          <w:p w:rsidRPr="003E467D" w:rsidR="00B16314" w:rsidP="0A50A4BF" w:rsidRDefault="00B16314" w14:paraId="2DF80B87" w14:textId="72F04A08">
            <w:pPr>
              <w:pStyle w:val="Normal"/>
              <w:rPr>
                <w:rFonts w:ascii="Calibri Light" w:hAnsi="Calibri Light" w:eastAsia="Calibri Light" w:cs="Calibri Light"/>
                <w:noProof w:val="0"/>
                <w:sz w:val="24"/>
                <w:szCs w:val="24"/>
                <w:lang w:val="fr-FR"/>
              </w:rPr>
            </w:pPr>
            <w:r w:rsidRPr="0A50A4BF" w:rsidR="2852974D">
              <w:rPr>
                <w:rFonts w:ascii="Calibri Light" w:hAnsi="Calibri Light" w:eastAsia="Calibri Light" w:cs="Calibri Light"/>
                <w:noProof w:val="0"/>
                <w:sz w:val="24"/>
                <w:szCs w:val="24"/>
                <w:lang w:val="fr-FR"/>
              </w:rPr>
              <w:t>Vérifier que le forçage s’applique uniquement à l’entité sélectionnée (OF, produit, sous-famille, famille).</w:t>
            </w:r>
          </w:p>
          <w:p w:rsidRPr="003E467D" w:rsidR="00B16314" w:rsidP="0A50A4BF" w:rsidRDefault="00B16314" w14:paraId="5987FA4E" w14:textId="2B607018">
            <w:pPr>
              <w:pStyle w:val="Normal"/>
              <w:rPr>
                <w:rFonts w:ascii="Calibri Light" w:hAnsi="Calibri Light" w:eastAsia="Calibri Light" w:cs="Calibri Light"/>
                <w:noProof w:val="0"/>
                <w:sz w:val="24"/>
                <w:szCs w:val="24"/>
                <w:lang w:val="fr-FR"/>
              </w:rPr>
            </w:pPr>
            <w:r w:rsidRPr="0A50A4BF" w:rsidR="2852974D">
              <w:rPr>
                <w:rFonts w:ascii="Calibri Light" w:hAnsi="Calibri Light" w:eastAsia="Calibri Light" w:cs="Calibri Light"/>
                <w:noProof w:val="0"/>
                <w:sz w:val="24"/>
                <w:szCs w:val="24"/>
                <w:lang w:val="fr-FR"/>
              </w:rPr>
              <w:t>Ex : Vérifier qu’un forçage sur une catégorie n’impacte que les produits de cette catégorie et pas la sous-</w:t>
            </w:r>
            <w:r w:rsidRPr="0A50A4BF" w:rsidR="58886342">
              <w:rPr>
                <w:rFonts w:ascii="Calibri Light" w:hAnsi="Calibri Light" w:eastAsia="Calibri Light" w:cs="Calibri Light"/>
                <w:noProof w:val="0"/>
                <w:sz w:val="24"/>
                <w:szCs w:val="24"/>
                <w:lang w:val="fr-FR"/>
              </w:rPr>
              <w:t>famille.</w:t>
            </w:r>
          </w:p>
        </w:tc>
      </w:tr>
      <w:tr w:rsidR="5DDE61FF" w:rsidTr="0A50A4BF" w14:paraId="5AE924A8">
        <w:trPr>
          <w:trHeight w:val="300"/>
        </w:trPr>
        <w:tc>
          <w:tcPr>
            <w:tcW w:w="872" w:type="dxa"/>
            <w:tcMar/>
          </w:tcPr>
          <w:p w:rsidR="6CD9073D" w:rsidP="5DDE61FF" w:rsidRDefault="6CD9073D" w14:paraId="5CD9973F" w14:textId="276EE7CB">
            <w:pPr>
              <w:pStyle w:val="Normal"/>
            </w:pPr>
            <w:r w:rsidR="6CD9073D">
              <w:rPr/>
              <w:t>ID.T03</w:t>
            </w:r>
          </w:p>
        </w:tc>
        <w:tc>
          <w:tcPr>
            <w:tcW w:w="1443" w:type="dxa"/>
            <w:tcMar/>
          </w:tcPr>
          <w:p w:rsidR="6A198538" w:rsidP="5DDE61FF" w:rsidRDefault="6A198538" w14:paraId="33813834" w14:textId="2A9890B9">
            <w:pPr>
              <w:pStyle w:val="Normal"/>
            </w:pPr>
            <w:r w:rsidR="6A198538">
              <w:rPr/>
              <w:t>Nouveauté</w:t>
            </w:r>
          </w:p>
          <w:p w:rsidR="5DDE61FF" w:rsidP="5DDE61FF" w:rsidRDefault="5DDE61FF" w14:paraId="09BAA4D9" w14:textId="07AF4BC7">
            <w:pPr>
              <w:pStyle w:val="Normal"/>
            </w:pPr>
          </w:p>
        </w:tc>
        <w:tc>
          <w:tcPr>
            <w:tcW w:w="6741" w:type="dxa"/>
            <w:tcMar/>
          </w:tcPr>
          <w:p w:rsidR="6A198538" w:rsidP="0A50A4BF" w:rsidRDefault="6A198538" w14:paraId="0F5F0740" w14:textId="097E9500">
            <w:pPr>
              <w:pStyle w:val="Normal"/>
              <w:rPr>
                <w:rFonts w:ascii="Calibri Light" w:hAnsi="Calibri Light" w:eastAsia="Calibri Light" w:cs="Calibri Light"/>
                <w:noProof w:val="0"/>
                <w:sz w:val="24"/>
                <w:szCs w:val="24"/>
                <w:lang w:val="fr-FR"/>
              </w:rPr>
            </w:pPr>
            <w:r w:rsidRPr="0A50A4BF" w:rsidR="79D20E18">
              <w:rPr>
                <w:rFonts w:ascii="Calibri Light" w:hAnsi="Calibri Light" w:eastAsia="Calibri Light" w:cs="Calibri Light"/>
                <w:noProof w:val="0"/>
                <w:sz w:val="24"/>
                <w:szCs w:val="24"/>
                <w:lang w:val="fr-FR"/>
              </w:rPr>
              <w:t xml:space="preserve">Vérifier que le toggle dans le modal OF est affiché </w:t>
            </w:r>
            <w:r w:rsidRPr="0A50A4BF" w:rsidR="0589F41D">
              <w:rPr>
                <w:rFonts w:ascii="Calibri Light" w:hAnsi="Calibri Light" w:eastAsia="Calibri Light" w:cs="Calibri Light"/>
                <w:noProof w:val="0"/>
                <w:sz w:val="24"/>
                <w:szCs w:val="24"/>
                <w:lang w:val="fr-FR"/>
              </w:rPr>
              <w:t xml:space="preserve">quel </w:t>
            </w:r>
            <w:r w:rsidRPr="0A50A4BF" w:rsidR="0589F41D">
              <w:rPr>
                <w:rFonts w:ascii="Calibri Light" w:hAnsi="Calibri Light" w:eastAsia="Calibri Light" w:cs="Calibri Light"/>
                <w:noProof w:val="0"/>
                <w:sz w:val="24"/>
                <w:szCs w:val="24"/>
                <w:lang w:val="fr-FR"/>
              </w:rPr>
              <w:t>que soit</w:t>
            </w:r>
            <w:r w:rsidRPr="0A50A4BF" w:rsidR="79D20E18">
              <w:rPr>
                <w:rFonts w:ascii="Calibri Light" w:hAnsi="Calibri Light" w:eastAsia="Calibri Light" w:cs="Calibri Light"/>
                <w:noProof w:val="0"/>
                <w:sz w:val="24"/>
                <w:szCs w:val="24"/>
                <w:lang w:val="fr-FR"/>
              </w:rPr>
              <w:t xml:space="preserve"> son </w:t>
            </w:r>
            <w:bookmarkStart w:name="_Int_997iR67T" w:id="1097190435"/>
            <w:r w:rsidRPr="0A50A4BF" w:rsidR="79D20E18">
              <w:rPr>
                <w:rFonts w:ascii="Calibri Light" w:hAnsi="Calibri Light" w:eastAsia="Calibri Light" w:cs="Calibri Light"/>
                <w:noProof w:val="0"/>
                <w:sz w:val="24"/>
                <w:szCs w:val="24"/>
                <w:lang w:val="fr-FR"/>
              </w:rPr>
              <w:t>status</w:t>
            </w:r>
            <w:bookmarkEnd w:id="1097190435"/>
            <w:r w:rsidRPr="0A50A4BF" w:rsidR="79D20E18">
              <w:rPr>
                <w:rFonts w:ascii="Calibri Light" w:hAnsi="Calibri Light" w:eastAsia="Calibri Light" w:cs="Calibri Light"/>
                <w:noProof w:val="0"/>
                <w:sz w:val="24"/>
                <w:szCs w:val="24"/>
                <w:lang w:val="fr-FR"/>
              </w:rPr>
              <w:t xml:space="preserve"> </w:t>
            </w:r>
          </w:p>
        </w:tc>
      </w:tr>
      <w:tr w:rsidR="5DDE61FF" w:rsidTr="0A50A4BF" w14:paraId="534D6A63">
        <w:trPr>
          <w:trHeight w:val="300"/>
        </w:trPr>
        <w:tc>
          <w:tcPr>
            <w:tcW w:w="872" w:type="dxa"/>
            <w:tcMar/>
          </w:tcPr>
          <w:p w:rsidR="6A198538" w:rsidP="5DDE61FF" w:rsidRDefault="6A198538" w14:paraId="05AF9876" w14:textId="2D7C71FF">
            <w:pPr>
              <w:pStyle w:val="Normal"/>
            </w:pPr>
            <w:r w:rsidR="6A198538">
              <w:rPr/>
              <w:t>ID.T04</w:t>
            </w:r>
          </w:p>
        </w:tc>
        <w:tc>
          <w:tcPr>
            <w:tcW w:w="1443" w:type="dxa"/>
            <w:tcMar/>
          </w:tcPr>
          <w:p w:rsidR="6A198538" w:rsidP="5DDE61FF" w:rsidRDefault="6A198538" w14:paraId="22595E00" w14:textId="2A9890B9">
            <w:pPr>
              <w:pStyle w:val="Normal"/>
            </w:pPr>
            <w:r w:rsidR="6A198538">
              <w:rPr/>
              <w:t>Nouveauté</w:t>
            </w:r>
          </w:p>
          <w:p w:rsidR="5DDE61FF" w:rsidP="5DDE61FF" w:rsidRDefault="5DDE61FF" w14:paraId="11004005" w14:textId="5330381B">
            <w:pPr>
              <w:pStyle w:val="Normal"/>
            </w:pPr>
          </w:p>
        </w:tc>
        <w:tc>
          <w:tcPr>
            <w:tcW w:w="6741" w:type="dxa"/>
            <w:tcMar/>
          </w:tcPr>
          <w:p w:rsidR="6A198538" w:rsidP="0A50A4BF" w:rsidRDefault="6A198538" w14:paraId="01C5627C" w14:textId="7EFD6D4E">
            <w:pPr>
              <w:pStyle w:val="Normal"/>
              <w:rPr>
                <w:rFonts w:ascii="Calibri Light" w:hAnsi="Calibri Light" w:eastAsia="Calibri Light" w:cs="Calibri Light"/>
                <w:noProof w:val="0"/>
                <w:sz w:val="24"/>
                <w:szCs w:val="24"/>
                <w:lang w:val="fr-FR"/>
              </w:rPr>
            </w:pPr>
            <w:r w:rsidRPr="0A50A4BF" w:rsidR="4EAC3869">
              <w:rPr>
                <w:rFonts w:ascii="Calibri Light" w:hAnsi="Calibri Light" w:eastAsia="Calibri Light" w:cs="Calibri Light"/>
                <w:noProof w:val="0"/>
                <w:sz w:val="24"/>
                <w:szCs w:val="24"/>
                <w:lang w:val="fr-FR"/>
              </w:rPr>
              <w:t>Vérifier l’affichage de toggle selon le paramètre process</w:t>
            </w:r>
          </w:p>
        </w:tc>
      </w:tr>
      <w:tr w:rsidR="5DDE61FF" w:rsidTr="0A50A4BF" w14:paraId="4A3C09AD">
        <w:trPr>
          <w:trHeight w:val="300"/>
        </w:trPr>
        <w:tc>
          <w:tcPr>
            <w:tcW w:w="872" w:type="dxa"/>
            <w:tcMar/>
          </w:tcPr>
          <w:p w:rsidR="6A198538" w:rsidP="5DDE61FF" w:rsidRDefault="6A198538" w14:paraId="06FB376A" w14:textId="19257E7D">
            <w:pPr>
              <w:pStyle w:val="Normal"/>
            </w:pPr>
            <w:r w:rsidR="6A198538">
              <w:rPr/>
              <w:t>ID.T05</w:t>
            </w:r>
          </w:p>
        </w:tc>
        <w:tc>
          <w:tcPr>
            <w:tcW w:w="1443" w:type="dxa"/>
            <w:tcMar/>
          </w:tcPr>
          <w:p w:rsidR="6A198538" w:rsidP="5DDE61FF" w:rsidRDefault="6A198538" w14:paraId="5A51DC9C" w14:textId="2A9890B9">
            <w:pPr>
              <w:pStyle w:val="Normal"/>
            </w:pPr>
            <w:r w:rsidR="6A198538">
              <w:rPr/>
              <w:t>Nouveauté</w:t>
            </w:r>
          </w:p>
          <w:p w:rsidR="5DDE61FF" w:rsidP="5DDE61FF" w:rsidRDefault="5DDE61FF" w14:paraId="1A23BB24" w14:textId="4A6BA915">
            <w:pPr>
              <w:pStyle w:val="Normal"/>
            </w:pPr>
          </w:p>
        </w:tc>
        <w:tc>
          <w:tcPr>
            <w:tcW w:w="6741" w:type="dxa"/>
            <w:tcMar/>
          </w:tcPr>
          <w:p w:rsidR="6A198538" w:rsidP="0A50A4BF" w:rsidRDefault="6A198538" w14:paraId="683FFA77" w14:textId="01EA1E8E">
            <w:pPr>
              <w:pStyle w:val="Normal"/>
              <w:rPr>
                <w:rFonts w:ascii="Calibri Light" w:hAnsi="Calibri Light" w:eastAsia="Calibri Light" w:cs="Calibri Light"/>
                <w:noProof w:val="0"/>
                <w:sz w:val="24"/>
                <w:szCs w:val="24"/>
                <w:lang w:val="fr-FR"/>
              </w:rPr>
            </w:pPr>
            <w:r w:rsidRPr="0A50A4BF" w:rsidR="02B72E36">
              <w:rPr>
                <w:rFonts w:ascii="Calibri Light" w:hAnsi="Calibri Light" w:eastAsia="Calibri Light" w:cs="Calibri Light"/>
                <w:noProof w:val="0"/>
                <w:sz w:val="24"/>
                <w:szCs w:val="24"/>
                <w:lang w:val="fr-FR"/>
              </w:rPr>
              <w:t>Vérifier le contenu et l’affichage des listes selon les paramètres systèmes</w:t>
            </w:r>
          </w:p>
        </w:tc>
      </w:tr>
      <w:tr w:rsidR="5DDE61FF" w:rsidTr="0A50A4BF" w14:paraId="05C58B4E">
        <w:trPr>
          <w:trHeight w:val="300"/>
        </w:trPr>
        <w:tc>
          <w:tcPr>
            <w:tcW w:w="872" w:type="dxa"/>
            <w:tcMar/>
          </w:tcPr>
          <w:p w:rsidR="5DDE61FF" w:rsidP="5DDE61FF" w:rsidRDefault="5DDE61FF" w14:paraId="3F00EC9A" w14:textId="3DB898A2">
            <w:pPr>
              <w:pStyle w:val="Normal"/>
            </w:pPr>
            <w:r w:rsidR="5DDE61FF">
              <w:rPr/>
              <w:t>ID.T</w:t>
            </w:r>
            <w:r w:rsidR="5DDE61FF">
              <w:rPr/>
              <w:t>0</w:t>
            </w:r>
            <w:r w:rsidR="41CA0D40">
              <w:rPr/>
              <w:t>6</w:t>
            </w:r>
          </w:p>
        </w:tc>
        <w:tc>
          <w:tcPr>
            <w:tcW w:w="1443" w:type="dxa"/>
            <w:tcMar/>
          </w:tcPr>
          <w:p w:rsidR="5DDE61FF" w:rsidP="5DDE61FF" w:rsidRDefault="5DDE61FF" w14:paraId="3E2CC25D" w14:textId="2A9890B9">
            <w:pPr>
              <w:pStyle w:val="Normal"/>
            </w:pPr>
            <w:r w:rsidR="5DDE61FF">
              <w:rPr/>
              <w:t>Nouveauté</w:t>
            </w:r>
          </w:p>
          <w:p w:rsidR="5DDE61FF" w:rsidP="5DDE61FF" w:rsidRDefault="5DDE61FF" w14:paraId="30BDA330" w14:textId="4A6BA915">
            <w:pPr>
              <w:pStyle w:val="Normal"/>
            </w:pPr>
          </w:p>
        </w:tc>
        <w:tc>
          <w:tcPr>
            <w:tcW w:w="6741" w:type="dxa"/>
            <w:tcMar/>
          </w:tcPr>
          <w:p w:rsidR="6A198538" w:rsidP="0A50A4BF" w:rsidRDefault="6A198538" w14:paraId="6B818FFF" w14:textId="1FD7F773">
            <w:pPr>
              <w:pStyle w:val="Normal"/>
              <w:rPr>
                <w:rFonts w:ascii="Calibri Light" w:hAnsi="Calibri Light" w:eastAsia="Calibri Light" w:cs="Calibri Light"/>
                <w:noProof w:val="0"/>
                <w:sz w:val="24"/>
                <w:szCs w:val="24"/>
                <w:lang w:val="fr-FR"/>
              </w:rPr>
            </w:pPr>
            <w:r w:rsidRPr="0A50A4BF" w:rsidR="47F91FFB">
              <w:rPr>
                <w:rFonts w:ascii="Calibri Light" w:hAnsi="Calibri Light" w:eastAsia="Calibri Light" w:cs="Calibri Light"/>
                <w:noProof w:val="0"/>
                <w:sz w:val="24"/>
                <w:szCs w:val="24"/>
                <w:lang w:val="fr-FR"/>
              </w:rPr>
              <w:t>Vérifier l’ergonomie de l’interface</w:t>
            </w:r>
          </w:p>
        </w:tc>
      </w:tr>
    </w:tbl>
    <w:p w:rsidR="00B16314" w:rsidP="0A50A4BF" w:rsidRDefault="00B16314" w14:paraId="1B2B243B" w14:textId="485558B4">
      <w:pPr>
        <w:pStyle w:val="Normal"/>
      </w:pPr>
    </w:p>
    <w:p w:rsidR="001317A7" w:rsidP="001317A7" w:rsidRDefault="001317A7" w14:paraId="0F3CBE21" w14:textId="4DAA5928">
      <w:pPr>
        <w:pStyle w:val="Titre1"/>
        <w:rPr/>
      </w:pPr>
      <w:r w:rsidR="001317A7">
        <w:rPr/>
        <w:t>Textes et Libellés</w:t>
      </w:r>
      <w:bookmarkEnd w:id="9"/>
      <w:bookmarkEnd w:id="10"/>
      <w:r w:rsidR="001317A7">
        <w:rPr/>
        <w:t xml:space="preserve"> </w:t>
      </w:r>
    </w:p>
    <w:p w:rsidR="001317A7" w:rsidP="001317A7" w:rsidRDefault="001317A7" w14:paraId="2856A326" w14:textId="77777777">
      <w:pPr>
        <w:spacing w:after="240"/>
      </w:pPr>
      <w:r w:rsidR="001317A7">
        <w:rPr/>
        <w:t xml:space="preserve">Le tableau suivant groupe l’ensemble de textes et de libellés ajoutés à Smart </w:t>
      </w:r>
      <w:r w:rsidR="001317A7">
        <w:rPr/>
        <w:t>Factory</w:t>
      </w:r>
      <w:r w:rsidR="001317A7">
        <w:rPr/>
        <w:t xml:space="preserve"> à partir de cette demande. Prière de les copier et de les coller aux bons emplacements. </w:t>
      </w:r>
    </w:p>
    <w:tbl>
      <w:tblPr>
        <w:tblStyle w:val="Grilledutableau"/>
        <w:tblW w:w="9165" w:type="dxa"/>
        <w:tblLook w:val="04A0" w:firstRow="1" w:lastRow="0" w:firstColumn="1" w:lastColumn="0" w:noHBand="0" w:noVBand="1"/>
      </w:tblPr>
      <w:tblGrid>
        <w:gridCol w:w="855"/>
        <w:gridCol w:w="3810"/>
        <w:gridCol w:w="4500"/>
      </w:tblGrid>
      <w:tr w:rsidR="001317A7" w:rsidTr="0A50A4BF" w14:paraId="60B5C9F7" w14:textId="77777777">
        <w:trPr>
          <w:trHeight w:val="300"/>
        </w:trPr>
        <w:tc>
          <w:tcPr>
            <w:tcW w:w="855" w:type="dxa"/>
            <w:tcMar/>
          </w:tcPr>
          <w:p w:rsidRPr="004E0853" w:rsidR="001317A7" w:rsidP="005110CC" w:rsidRDefault="001317A7" w14:paraId="1EBDB443" w14:textId="77777777">
            <w:pPr>
              <w:rPr>
                <w:b w:val="1"/>
                <w:bCs w:val="1"/>
              </w:rPr>
            </w:pPr>
            <w:r w:rsidRPr="5DDE61FF" w:rsidR="001317A7">
              <w:rPr>
                <w:b w:val="1"/>
                <w:bCs w:val="1"/>
              </w:rPr>
              <w:t>Gap</w:t>
            </w:r>
          </w:p>
        </w:tc>
        <w:tc>
          <w:tcPr>
            <w:tcW w:w="3810" w:type="dxa"/>
            <w:tcMar/>
          </w:tcPr>
          <w:p w:rsidRPr="004E0853" w:rsidR="001317A7" w:rsidP="005110CC" w:rsidRDefault="001317A7" w14:paraId="6EB91E71" w14:textId="1CF71E31">
            <w:pPr>
              <w:rPr>
                <w:b w:val="1"/>
                <w:bCs w:val="1"/>
              </w:rPr>
            </w:pPr>
            <w:r w:rsidRPr="0A50A4BF" w:rsidR="001317A7">
              <w:rPr>
                <w:b w:val="1"/>
                <w:bCs w:val="1"/>
              </w:rPr>
              <w:t>Texte</w:t>
            </w:r>
            <w:r w:rsidRPr="0A50A4BF" w:rsidR="001317A7">
              <w:rPr>
                <w:b w:val="1"/>
                <w:bCs w:val="1"/>
              </w:rPr>
              <w:t xml:space="preserve"> </w:t>
            </w:r>
            <w:r w:rsidRPr="0A50A4BF" w:rsidR="7EC5E2A8">
              <w:rPr>
                <w:b w:val="1"/>
                <w:bCs w:val="1"/>
              </w:rPr>
              <w:t>en f</w:t>
            </w:r>
            <w:r w:rsidRPr="0A50A4BF" w:rsidR="001317A7">
              <w:rPr>
                <w:b w:val="1"/>
                <w:bCs w:val="1"/>
              </w:rPr>
              <w:t>r</w:t>
            </w:r>
          </w:p>
        </w:tc>
        <w:tc>
          <w:tcPr>
            <w:tcW w:w="4500" w:type="dxa"/>
            <w:tcMar/>
          </w:tcPr>
          <w:p w:rsidR="48AB3775" w:rsidP="0A50A4BF" w:rsidRDefault="48AB3775" w14:paraId="717E4C96" w14:textId="65FF3B5C">
            <w:pPr>
              <w:pStyle w:val="Normal"/>
              <w:rPr>
                <w:b w:val="1"/>
                <w:bCs w:val="1"/>
              </w:rPr>
            </w:pPr>
            <w:r w:rsidRPr="0A50A4BF" w:rsidR="48AB3775">
              <w:rPr>
                <w:b w:val="1"/>
                <w:bCs w:val="1"/>
              </w:rPr>
              <w:t>Text</w:t>
            </w:r>
            <w:r w:rsidRPr="0A50A4BF" w:rsidR="48AB3775">
              <w:rPr>
                <w:b w:val="1"/>
                <w:bCs w:val="1"/>
              </w:rPr>
              <w:t xml:space="preserve"> en ang</w:t>
            </w:r>
          </w:p>
        </w:tc>
      </w:tr>
      <w:tr w:rsidR="001317A7" w:rsidTr="0A50A4BF" w14:paraId="68F13613" w14:textId="77777777">
        <w:trPr>
          <w:trHeight w:val="300"/>
        </w:trPr>
        <w:tc>
          <w:tcPr>
            <w:tcW w:w="855" w:type="dxa"/>
            <w:tcMar/>
          </w:tcPr>
          <w:p w:rsidRPr="003D75A7" w:rsidR="001317A7" w:rsidP="5DDE61FF" w:rsidRDefault="001317A7" w14:paraId="3911F36E" w14:textId="61C9180D">
            <w:pPr/>
            <w:r w:rsidR="001317A7">
              <w:rPr/>
              <w:t>ID</w:t>
            </w:r>
            <w:r w:rsidR="581ACA69">
              <w:rPr/>
              <w:t>01</w:t>
            </w:r>
          </w:p>
        </w:tc>
        <w:tc>
          <w:tcPr>
            <w:tcW w:w="3810" w:type="dxa"/>
            <w:tcMar/>
          </w:tcPr>
          <w:p w:rsidRPr="003D75A7" w:rsidR="001317A7" w:rsidP="0A50A4BF" w:rsidRDefault="001317A7" w14:paraId="00B48F9E" w14:textId="792080B8">
            <w:pPr>
              <w:pStyle w:val="Normal"/>
              <w:suppressLineNumbers w:val="0"/>
              <w:bidi w:val="0"/>
              <w:spacing w:before="0" w:beforeAutospacing="off" w:after="0" w:afterAutospacing="off" w:line="276" w:lineRule="auto"/>
              <w:ind w:left="0" w:right="0"/>
              <w:jc w:val="both"/>
            </w:pPr>
            <w:r w:rsidR="6113109F">
              <w:rPr/>
              <w:t>Contrôle à 100%</w:t>
            </w:r>
          </w:p>
        </w:tc>
        <w:tc>
          <w:tcPr>
            <w:tcW w:w="4500" w:type="dxa"/>
            <w:tcMar/>
          </w:tcPr>
          <w:p w:rsidR="74488F23" w:rsidP="0A50A4BF" w:rsidRDefault="74488F23" w14:paraId="270A918D" w14:textId="34EDB618">
            <w:pPr>
              <w:pStyle w:val="Normal"/>
              <w:spacing w:line="276" w:lineRule="auto"/>
              <w:jc w:val="both"/>
            </w:pPr>
            <w:r w:rsidR="74488F23">
              <w:rPr/>
              <w:t>100% Inspection</w:t>
            </w:r>
          </w:p>
        </w:tc>
      </w:tr>
      <w:tr w:rsidR="001317A7" w:rsidTr="0A50A4BF" w14:paraId="3438AF43" w14:textId="77777777">
        <w:trPr>
          <w:trHeight w:val="300"/>
        </w:trPr>
        <w:tc>
          <w:tcPr>
            <w:tcW w:w="855" w:type="dxa"/>
            <w:tcMar/>
          </w:tcPr>
          <w:p w:rsidRPr="003D75A7" w:rsidR="001317A7" w:rsidP="5DDE61FF" w:rsidRDefault="001317A7" w14:paraId="08B45B6C" w14:textId="65069BE9">
            <w:pPr/>
            <w:r w:rsidR="001317A7">
              <w:rPr/>
              <w:t>ID</w:t>
            </w:r>
            <w:r w:rsidR="76F0E861">
              <w:rPr/>
              <w:t>02</w:t>
            </w:r>
          </w:p>
        </w:tc>
        <w:tc>
          <w:tcPr>
            <w:tcW w:w="3810" w:type="dxa"/>
            <w:tcMar/>
          </w:tcPr>
          <w:p w:rsidRPr="003D75A7" w:rsidR="001317A7" w:rsidP="0A50A4BF" w:rsidRDefault="001317A7" w14:paraId="0A23F83C" w14:textId="34875B4A">
            <w:pPr>
              <w:pStyle w:val="Normal"/>
              <w:suppressLineNumbers w:val="0"/>
              <w:bidi w:val="0"/>
              <w:spacing w:before="0" w:beforeAutospacing="off" w:after="0" w:afterAutospacing="off" w:line="276" w:lineRule="auto"/>
              <w:ind w:left="0" w:right="0"/>
              <w:jc w:val="both"/>
            </w:pPr>
            <w:r w:rsidR="7596A43F">
              <w:rPr/>
              <w:t>Voulez-vous forcer un contrôle à 100</w:t>
            </w:r>
            <w:r w:rsidR="5903CE84">
              <w:rPr/>
              <w:t>% ?</w:t>
            </w:r>
          </w:p>
        </w:tc>
        <w:tc>
          <w:tcPr>
            <w:tcW w:w="4500" w:type="dxa"/>
            <w:tcMar/>
          </w:tcPr>
          <w:p w:rsidR="0A4699EC" w:rsidP="0A50A4BF" w:rsidRDefault="0A4699EC" w14:paraId="3943A8D1" w14:textId="5680DA53">
            <w:pPr>
              <w:pStyle w:val="Normal"/>
            </w:pPr>
            <w:r w:rsidR="0A4699EC">
              <w:rPr/>
              <w:t xml:space="preserve">Do </w:t>
            </w:r>
            <w:r w:rsidR="0A4699EC">
              <w:rPr/>
              <w:t>you</w:t>
            </w:r>
            <w:r w:rsidR="0A4699EC">
              <w:rPr/>
              <w:t xml:space="preserve"> </w:t>
            </w:r>
            <w:r w:rsidR="0A4699EC">
              <w:rPr/>
              <w:t>want</w:t>
            </w:r>
            <w:r w:rsidR="0A4699EC">
              <w:rPr/>
              <w:t xml:space="preserve"> to force a 100% inspection ?</w:t>
            </w:r>
          </w:p>
        </w:tc>
      </w:tr>
      <w:tr w:rsidR="0A50A4BF" w:rsidTr="0A50A4BF" w14:paraId="346D75B9">
        <w:trPr>
          <w:trHeight w:val="300"/>
        </w:trPr>
        <w:tc>
          <w:tcPr>
            <w:tcW w:w="855" w:type="dxa"/>
            <w:tcMar/>
          </w:tcPr>
          <w:p w:rsidR="39170E8E" w:rsidP="0A50A4BF" w:rsidRDefault="39170E8E" w14:paraId="5A1DD4FC" w14:textId="2EBE2D55">
            <w:pPr>
              <w:pStyle w:val="Normal"/>
            </w:pPr>
            <w:r w:rsidR="39170E8E">
              <w:rPr/>
              <w:t>ID03</w:t>
            </w:r>
          </w:p>
        </w:tc>
        <w:tc>
          <w:tcPr>
            <w:tcW w:w="3810" w:type="dxa"/>
            <w:tcMar/>
          </w:tcPr>
          <w:p w:rsidR="7596A43F" w:rsidP="0A50A4BF" w:rsidRDefault="7596A43F" w14:paraId="72FD6636" w14:textId="2E4CC1B0">
            <w:pPr>
              <w:pStyle w:val="Normal"/>
              <w:spacing w:line="276" w:lineRule="auto"/>
              <w:jc w:val="both"/>
            </w:pPr>
            <w:r w:rsidRPr="0A50A4BF" w:rsidR="7596A43F">
              <w:rPr>
                <w:rFonts w:ascii="Calibri Light" w:hAnsi="Calibri Light" w:eastAsia="Calibri Light" w:cs="Calibri Light"/>
                <w:noProof w:val="0"/>
                <w:sz w:val="24"/>
                <w:szCs w:val="24"/>
                <w:lang w:val="fr-FR"/>
              </w:rPr>
              <w:t>Sélectionner l’entité et le(s) sites sur lesquelles est appliqué le contrôle 100%</w:t>
            </w:r>
          </w:p>
        </w:tc>
        <w:tc>
          <w:tcPr>
            <w:tcW w:w="4500" w:type="dxa"/>
            <w:tcMar/>
          </w:tcPr>
          <w:p w:rsidR="43074860" w:rsidP="0A50A4BF" w:rsidRDefault="43074860" w14:paraId="0D6B4ED7" w14:textId="266E1369">
            <w:pPr>
              <w:pStyle w:val="Normal"/>
            </w:pPr>
            <w:r w:rsidR="43074860">
              <w:rPr/>
              <w:t>Select the entity and site(s) to which the 100% inspection is applied.</w:t>
            </w:r>
          </w:p>
        </w:tc>
      </w:tr>
      <w:tr w:rsidR="0A50A4BF" w:rsidTr="0A50A4BF" w14:paraId="1FB01B59">
        <w:trPr>
          <w:trHeight w:val="300"/>
        </w:trPr>
        <w:tc>
          <w:tcPr>
            <w:tcW w:w="855" w:type="dxa"/>
            <w:tcMar/>
          </w:tcPr>
          <w:p w:rsidR="199AC423" w:rsidP="0A50A4BF" w:rsidRDefault="199AC423" w14:paraId="37DB907D" w14:textId="71B72462">
            <w:pPr>
              <w:pStyle w:val="Normal"/>
            </w:pPr>
            <w:r w:rsidR="199AC423">
              <w:rPr/>
              <w:t>ID04</w:t>
            </w:r>
          </w:p>
        </w:tc>
        <w:tc>
          <w:tcPr>
            <w:tcW w:w="3810" w:type="dxa"/>
            <w:tcMar/>
          </w:tcPr>
          <w:p w:rsidR="7596A43F" w:rsidP="0A50A4BF" w:rsidRDefault="7596A43F" w14:paraId="5F8A39CF" w14:textId="2DBA07B4">
            <w:pPr>
              <w:pStyle w:val="Normal"/>
              <w:spacing w:line="276" w:lineRule="auto"/>
              <w:jc w:val="both"/>
              <w:rPr>
                <w:rFonts w:ascii="Calibri Light" w:hAnsi="Calibri Light" w:eastAsia="Calibri Light" w:cs="Calibri Light"/>
                <w:noProof w:val="0"/>
                <w:sz w:val="24"/>
                <w:szCs w:val="24"/>
                <w:lang w:val="fr-FR"/>
              </w:rPr>
            </w:pPr>
            <w:r w:rsidRPr="0A50A4BF" w:rsidR="7596A43F">
              <w:rPr>
                <w:rFonts w:ascii="Calibri Light" w:hAnsi="Calibri Light" w:eastAsia="Calibri Light" w:cs="Calibri Light"/>
                <w:noProof w:val="0"/>
                <w:sz w:val="24"/>
                <w:szCs w:val="24"/>
                <w:lang w:val="fr-FR"/>
              </w:rPr>
              <w:t xml:space="preserve">Entité </w:t>
            </w:r>
          </w:p>
        </w:tc>
        <w:tc>
          <w:tcPr>
            <w:tcW w:w="4500" w:type="dxa"/>
            <w:tcMar/>
          </w:tcPr>
          <w:p w:rsidR="7596A43F" w:rsidP="0A50A4BF" w:rsidRDefault="7596A43F" w14:paraId="2752AAB2" w14:textId="450ADC8F">
            <w:pPr>
              <w:pStyle w:val="Normal"/>
            </w:pPr>
            <w:r w:rsidR="7596A43F">
              <w:rPr/>
              <w:t xml:space="preserve">Entity </w:t>
            </w:r>
          </w:p>
        </w:tc>
      </w:tr>
      <w:tr w:rsidR="0A50A4BF" w:rsidTr="0A50A4BF" w14:paraId="64FE9CB6">
        <w:trPr>
          <w:trHeight w:val="300"/>
        </w:trPr>
        <w:tc>
          <w:tcPr>
            <w:tcW w:w="855" w:type="dxa"/>
            <w:tcMar/>
          </w:tcPr>
          <w:p w:rsidR="6B173AFF" w:rsidP="0A50A4BF" w:rsidRDefault="6B173AFF" w14:paraId="674ACE14" w14:textId="18BFCBE3">
            <w:pPr>
              <w:pStyle w:val="Normal"/>
            </w:pPr>
            <w:r w:rsidR="6B173AFF">
              <w:rPr/>
              <w:t>ID05</w:t>
            </w:r>
          </w:p>
        </w:tc>
        <w:tc>
          <w:tcPr>
            <w:tcW w:w="3810" w:type="dxa"/>
            <w:tcMar/>
          </w:tcPr>
          <w:p w:rsidR="7596A43F" w:rsidP="0A50A4BF" w:rsidRDefault="7596A43F" w14:paraId="21D94A83" w14:textId="03F64D28">
            <w:pPr>
              <w:pStyle w:val="Normal"/>
              <w:spacing w:line="276" w:lineRule="auto"/>
              <w:jc w:val="both"/>
              <w:rPr>
                <w:rFonts w:ascii="Calibri Light" w:hAnsi="Calibri Light" w:eastAsia="Calibri Light" w:cs="Calibri Light"/>
                <w:noProof w:val="0"/>
                <w:sz w:val="24"/>
                <w:szCs w:val="24"/>
                <w:lang w:val="fr-FR"/>
              </w:rPr>
            </w:pPr>
            <w:r w:rsidRPr="0A50A4BF" w:rsidR="7596A43F">
              <w:rPr>
                <w:rFonts w:ascii="Calibri Light" w:hAnsi="Calibri Light" w:eastAsia="Calibri Light" w:cs="Calibri Light"/>
                <w:noProof w:val="0"/>
                <w:sz w:val="24"/>
                <w:szCs w:val="24"/>
                <w:lang w:val="fr-FR"/>
              </w:rPr>
              <w:t>Site</w:t>
            </w:r>
          </w:p>
        </w:tc>
        <w:tc>
          <w:tcPr>
            <w:tcW w:w="4500" w:type="dxa"/>
            <w:tcMar/>
          </w:tcPr>
          <w:p w:rsidR="7596A43F" w:rsidP="0A50A4BF" w:rsidRDefault="7596A43F" w14:paraId="417EB2F0" w14:textId="4D835D9B">
            <w:pPr>
              <w:pStyle w:val="Normal"/>
            </w:pPr>
            <w:r w:rsidR="7596A43F">
              <w:rPr/>
              <w:t>Plant</w:t>
            </w:r>
          </w:p>
        </w:tc>
      </w:tr>
      <w:tr w:rsidR="0A50A4BF" w:rsidTr="0A50A4BF" w14:paraId="419433FF">
        <w:trPr>
          <w:trHeight w:val="300"/>
        </w:trPr>
        <w:tc>
          <w:tcPr>
            <w:tcW w:w="855" w:type="dxa"/>
            <w:tcMar/>
          </w:tcPr>
          <w:p w:rsidR="14D7BCEB" w:rsidP="0A50A4BF" w:rsidRDefault="14D7BCEB" w14:paraId="3670626C" w14:textId="13E07BBD">
            <w:pPr>
              <w:pStyle w:val="Normal"/>
            </w:pPr>
            <w:r w:rsidR="14D7BCEB">
              <w:rPr/>
              <w:t>ID06</w:t>
            </w:r>
          </w:p>
        </w:tc>
        <w:tc>
          <w:tcPr>
            <w:tcW w:w="3810" w:type="dxa"/>
            <w:tcMar/>
          </w:tcPr>
          <w:p w:rsidR="7596A43F" w:rsidP="0A50A4BF" w:rsidRDefault="7596A43F" w14:paraId="56182D52" w14:textId="5B9DA8AB">
            <w:pPr>
              <w:pStyle w:val="Normal"/>
              <w:spacing w:line="276" w:lineRule="auto"/>
              <w:jc w:val="both"/>
              <w:rPr>
                <w:rFonts w:ascii="Calibri Light" w:hAnsi="Calibri Light" w:eastAsia="Calibri Light" w:cs="Calibri Light"/>
                <w:noProof w:val="0"/>
                <w:sz w:val="24"/>
                <w:szCs w:val="24"/>
                <w:lang w:val="fr-FR"/>
              </w:rPr>
            </w:pPr>
            <w:r w:rsidRPr="0A50A4BF" w:rsidR="7596A43F">
              <w:rPr>
                <w:rFonts w:ascii="Calibri Light" w:hAnsi="Calibri Light" w:eastAsia="Calibri Light" w:cs="Calibri Light"/>
                <w:noProof w:val="0"/>
                <w:sz w:val="24"/>
                <w:szCs w:val="24"/>
                <w:lang w:val="fr-FR"/>
              </w:rPr>
              <w:t>AQL</w:t>
            </w:r>
          </w:p>
        </w:tc>
        <w:tc>
          <w:tcPr>
            <w:tcW w:w="4500" w:type="dxa"/>
            <w:tcMar/>
          </w:tcPr>
          <w:p w:rsidR="7596A43F" w:rsidP="0A50A4BF" w:rsidRDefault="7596A43F" w14:paraId="3154A858" w14:textId="66910F1F">
            <w:pPr>
              <w:pStyle w:val="Normal"/>
            </w:pPr>
            <w:r w:rsidR="7596A43F">
              <w:rPr/>
              <w:t>AQL</w:t>
            </w:r>
          </w:p>
        </w:tc>
      </w:tr>
      <w:tr w:rsidR="0A50A4BF" w:rsidTr="0A50A4BF" w14:paraId="2841480C">
        <w:trPr>
          <w:trHeight w:val="300"/>
        </w:trPr>
        <w:tc>
          <w:tcPr>
            <w:tcW w:w="855" w:type="dxa"/>
            <w:tcMar/>
          </w:tcPr>
          <w:p w:rsidR="64C79ABD" w:rsidP="0A50A4BF" w:rsidRDefault="64C79ABD" w14:paraId="4C0CB2B2" w14:textId="6769D4D9">
            <w:pPr>
              <w:pStyle w:val="Normal"/>
            </w:pPr>
            <w:r w:rsidR="64C79ABD">
              <w:rPr/>
              <w:t>ID07</w:t>
            </w:r>
          </w:p>
        </w:tc>
        <w:tc>
          <w:tcPr>
            <w:tcW w:w="3810" w:type="dxa"/>
            <w:tcMar/>
          </w:tcPr>
          <w:p w:rsidR="7596A43F" w:rsidP="0A50A4BF" w:rsidRDefault="7596A43F" w14:paraId="771A84E5" w14:textId="3F766467">
            <w:pPr>
              <w:pStyle w:val="Normal"/>
              <w:spacing w:line="276" w:lineRule="auto"/>
              <w:jc w:val="both"/>
              <w:rPr>
                <w:rFonts w:ascii="Calibri Light" w:hAnsi="Calibri Light" w:eastAsia="Calibri Light" w:cs="Calibri Light"/>
                <w:noProof w:val="0"/>
                <w:sz w:val="24"/>
                <w:szCs w:val="24"/>
                <w:lang w:val="fr-FR"/>
              </w:rPr>
            </w:pPr>
            <w:r w:rsidRPr="0A50A4BF" w:rsidR="7596A43F">
              <w:rPr>
                <w:rFonts w:ascii="Calibri Light" w:hAnsi="Calibri Light" w:eastAsia="Calibri Light" w:cs="Calibri Light"/>
                <w:noProof w:val="0"/>
                <w:sz w:val="24"/>
                <w:szCs w:val="24"/>
                <w:lang w:val="fr-FR"/>
              </w:rPr>
              <w:t>Type de plan</w:t>
            </w:r>
          </w:p>
        </w:tc>
        <w:tc>
          <w:tcPr>
            <w:tcW w:w="4500" w:type="dxa"/>
            <w:tcMar/>
          </w:tcPr>
          <w:p w:rsidR="7596A43F" w:rsidP="0A50A4BF" w:rsidRDefault="7596A43F" w14:paraId="560ADCB9" w14:textId="15CEA5C2">
            <w:pPr>
              <w:pStyle w:val="Normal"/>
            </w:pPr>
            <w:r w:rsidR="7596A43F">
              <w:rPr/>
              <w:t>Plan type</w:t>
            </w:r>
          </w:p>
        </w:tc>
      </w:tr>
      <w:tr w:rsidR="0A50A4BF" w:rsidTr="0A50A4BF" w14:paraId="42A4A645">
        <w:trPr>
          <w:trHeight w:val="300"/>
        </w:trPr>
        <w:tc>
          <w:tcPr>
            <w:tcW w:w="855" w:type="dxa"/>
            <w:tcMar/>
          </w:tcPr>
          <w:p w:rsidR="49329413" w:rsidP="0A50A4BF" w:rsidRDefault="49329413" w14:paraId="0EF80D70" w14:textId="6298215B">
            <w:pPr>
              <w:pStyle w:val="Normal"/>
            </w:pPr>
            <w:r w:rsidR="49329413">
              <w:rPr/>
              <w:t>ID08</w:t>
            </w:r>
          </w:p>
        </w:tc>
        <w:tc>
          <w:tcPr>
            <w:tcW w:w="3810" w:type="dxa"/>
            <w:tcMar/>
          </w:tcPr>
          <w:p w:rsidR="7596A43F" w:rsidP="0A50A4BF" w:rsidRDefault="7596A43F" w14:paraId="2AC4E4EC" w14:textId="3E1EEE8B">
            <w:pPr>
              <w:pStyle w:val="Normal"/>
              <w:spacing w:line="276" w:lineRule="auto"/>
              <w:jc w:val="both"/>
              <w:rPr>
                <w:rFonts w:ascii="Calibri Light" w:hAnsi="Calibri Light" w:eastAsia="Calibri Light" w:cs="Calibri Light"/>
                <w:noProof w:val="0"/>
                <w:sz w:val="24"/>
                <w:szCs w:val="24"/>
                <w:lang w:val="fr-FR"/>
              </w:rPr>
            </w:pPr>
            <w:r w:rsidRPr="0A50A4BF" w:rsidR="7596A43F">
              <w:rPr>
                <w:rFonts w:ascii="Calibri Light" w:hAnsi="Calibri Light" w:eastAsia="Calibri Light" w:cs="Calibri Light"/>
                <w:noProof w:val="0"/>
                <w:sz w:val="24"/>
                <w:szCs w:val="24"/>
                <w:lang w:val="fr-FR"/>
              </w:rPr>
              <w:t>Niveau d’inspection</w:t>
            </w:r>
          </w:p>
        </w:tc>
        <w:tc>
          <w:tcPr>
            <w:tcW w:w="4500" w:type="dxa"/>
            <w:tcMar/>
          </w:tcPr>
          <w:p w:rsidR="7596A43F" w:rsidP="0A50A4BF" w:rsidRDefault="7596A43F" w14:paraId="4EC2219E" w14:textId="7AD423F4">
            <w:pPr>
              <w:pStyle w:val="Normal"/>
            </w:pPr>
            <w:r w:rsidR="7596A43F">
              <w:rPr/>
              <w:t>Inspection level</w:t>
            </w:r>
          </w:p>
        </w:tc>
      </w:tr>
      <w:tr w:rsidR="0A50A4BF" w:rsidTr="0A50A4BF" w14:paraId="37109C87">
        <w:trPr>
          <w:trHeight w:val="300"/>
        </w:trPr>
        <w:tc>
          <w:tcPr>
            <w:tcW w:w="855" w:type="dxa"/>
            <w:tcMar/>
          </w:tcPr>
          <w:p w:rsidR="164008FE" w:rsidP="0A50A4BF" w:rsidRDefault="164008FE" w14:paraId="23DB302E" w14:textId="66B0BB4E">
            <w:pPr>
              <w:pStyle w:val="Normal"/>
            </w:pPr>
            <w:r w:rsidR="164008FE">
              <w:rPr/>
              <w:t>ID09</w:t>
            </w:r>
          </w:p>
        </w:tc>
        <w:tc>
          <w:tcPr>
            <w:tcW w:w="3810" w:type="dxa"/>
            <w:tcMar/>
          </w:tcPr>
          <w:p w:rsidR="7596A43F" w:rsidP="0A50A4BF" w:rsidRDefault="7596A43F" w14:paraId="67EBE214" w14:textId="5271894A">
            <w:pPr>
              <w:pStyle w:val="Normal"/>
              <w:spacing w:line="276" w:lineRule="auto"/>
              <w:jc w:val="both"/>
              <w:rPr>
                <w:rFonts w:ascii="Calibri Light" w:hAnsi="Calibri Light" w:eastAsia="Calibri Light" w:cs="Calibri Light"/>
                <w:noProof w:val="0"/>
                <w:sz w:val="24"/>
                <w:szCs w:val="24"/>
                <w:lang w:val="fr-FR"/>
              </w:rPr>
            </w:pPr>
            <w:r w:rsidRPr="0A50A4BF" w:rsidR="7596A43F">
              <w:rPr>
                <w:rFonts w:ascii="Calibri Light" w:hAnsi="Calibri Light" w:eastAsia="Calibri Light" w:cs="Calibri Light"/>
                <w:noProof w:val="0"/>
                <w:sz w:val="24"/>
                <w:szCs w:val="24"/>
                <w:lang w:val="fr-FR"/>
              </w:rPr>
              <w:t>Plan d’</w:t>
            </w:r>
            <w:r w:rsidRPr="0A50A4BF" w:rsidR="7596A43F">
              <w:rPr>
                <w:rFonts w:ascii="Calibri Light" w:hAnsi="Calibri Light" w:eastAsia="Calibri Light" w:cs="Calibri Light"/>
                <w:noProof w:val="0"/>
                <w:sz w:val="24"/>
                <w:szCs w:val="24"/>
                <w:lang w:val="fr-FR"/>
              </w:rPr>
              <w:t>échantillonnage</w:t>
            </w:r>
          </w:p>
        </w:tc>
        <w:tc>
          <w:tcPr>
            <w:tcW w:w="4500" w:type="dxa"/>
            <w:tcMar/>
          </w:tcPr>
          <w:p w:rsidR="7596A43F" w:rsidP="0A50A4BF" w:rsidRDefault="7596A43F" w14:paraId="4AD74D9E" w14:textId="1DF4D01D">
            <w:pPr>
              <w:pStyle w:val="Normal"/>
            </w:pPr>
            <w:r w:rsidR="7596A43F">
              <w:rPr/>
              <w:t>Sampling plan</w:t>
            </w:r>
          </w:p>
        </w:tc>
      </w:tr>
      <w:tr w:rsidR="0A50A4BF" w:rsidTr="0A50A4BF" w14:paraId="153E2BE9">
        <w:trPr>
          <w:trHeight w:val="300"/>
        </w:trPr>
        <w:tc>
          <w:tcPr>
            <w:tcW w:w="855" w:type="dxa"/>
            <w:tcMar/>
          </w:tcPr>
          <w:p w:rsidR="53202973" w:rsidP="0A50A4BF" w:rsidRDefault="53202973" w14:paraId="79846549" w14:textId="622AB8D7">
            <w:pPr>
              <w:pStyle w:val="Normal"/>
            </w:pPr>
            <w:r w:rsidR="53202973">
              <w:rPr/>
              <w:t>ID10</w:t>
            </w:r>
          </w:p>
        </w:tc>
        <w:tc>
          <w:tcPr>
            <w:tcW w:w="3810" w:type="dxa"/>
            <w:tcMar/>
          </w:tcPr>
          <w:p w:rsidR="7596A43F" w:rsidP="0A50A4BF" w:rsidRDefault="7596A43F" w14:paraId="0BAA5021" w14:textId="39B206FA">
            <w:pPr>
              <w:pStyle w:val="Normal"/>
              <w:spacing w:line="276" w:lineRule="auto"/>
              <w:jc w:val="both"/>
              <w:rPr>
                <w:rFonts w:ascii="Calibri Light" w:hAnsi="Calibri Light" w:eastAsia="Calibri Light" w:cs="Calibri Light"/>
                <w:noProof w:val="0"/>
                <w:sz w:val="24"/>
                <w:szCs w:val="24"/>
                <w:lang w:val="fr-FR"/>
              </w:rPr>
            </w:pPr>
            <w:r w:rsidRPr="0A50A4BF" w:rsidR="7596A43F">
              <w:rPr>
                <w:rFonts w:ascii="Calibri Light" w:hAnsi="Calibri Light" w:eastAsia="Calibri Light" w:cs="Calibri Light"/>
                <w:noProof w:val="0"/>
                <w:sz w:val="24"/>
                <w:szCs w:val="24"/>
                <w:lang w:val="fr-FR"/>
              </w:rPr>
              <w:t xml:space="preserve">Caractéristiques </w:t>
            </w:r>
          </w:p>
        </w:tc>
        <w:tc>
          <w:tcPr>
            <w:tcW w:w="4500" w:type="dxa"/>
            <w:tcMar/>
          </w:tcPr>
          <w:p w:rsidR="7596A43F" w:rsidP="0A50A4BF" w:rsidRDefault="7596A43F" w14:paraId="37A1D309" w14:textId="08541211">
            <w:pPr>
              <w:pStyle w:val="Normal"/>
            </w:pPr>
            <w:r w:rsidR="7596A43F">
              <w:rPr/>
              <w:t xml:space="preserve">Characteristics  </w:t>
            </w:r>
          </w:p>
        </w:tc>
      </w:tr>
      <w:tr w:rsidR="0A50A4BF" w:rsidTr="0A50A4BF" w14:paraId="255F6F5E">
        <w:trPr>
          <w:trHeight w:val="300"/>
        </w:trPr>
        <w:tc>
          <w:tcPr>
            <w:tcW w:w="855" w:type="dxa"/>
            <w:tcMar/>
          </w:tcPr>
          <w:p w:rsidR="0B2887A8" w:rsidP="0A50A4BF" w:rsidRDefault="0B2887A8" w14:paraId="669BA610" w14:textId="6613DADB">
            <w:pPr>
              <w:pStyle w:val="Normal"/>
            </w:pPr>
            <w:r w:rsidR="0B2887A8">
              <w:rPr/>
              <w:t>ID11</w:t>
            </w:r>
          </w:p>
        </w:tc>
        <w:tc>
          <w:tcPr>
            <w:tcW w:w="3810" w:type="dxa"/>
            <w:tcMar/>
          </w:tcPr>
          <w:p w:rsidR="4D515AB1" w:rsidP="0A50A4BF" w:rsidRDefault="4D515AB1" w14:paraId="206573CC" w14:textId="6FD5BEE0">
            <w:pPr>
              <w:pStyle w:val="Normal"/>
              <w:spacing w:line="276" w:lineRule="auto"/>
              <w:jc w:val="both"/>
              <w:rPr>
                <w:rFonts w:ascii="Calibri Light" w:hAnsi="Calibri Light" w:eastAsia="Calibri Light" w:cs="Calibri Light"/>
                <w:noProof w:val="0"/>
                <w:sz w:val="24"/>
                <w:szCs w:val="24"/>
                <w:lang w:val="fr-FR"/>
              </w:rPr>
            </w:pPr>
            <w:r w:rsidRPr="0A50A4BF" w:rsidR="4D515AB1">
              <w:rPr>
                <w:rFonts w:ascii="Calibri Light" w:hAnsi="Calibri Light" w:eastAsia="Calibri Light" w:cs="Calibri Light"/>
                <w:noProof w:val="0"/>
                <w:sz w:val="24"/>
                <w:szCs w:val="24"/>
                <w:lang w:val="fr-FR"/>
              </w:rPr>
              <w:t>Plan d’échantillonnage automatique</w:t>
            </w:r>
          </w:p>
        </w:tc>
        <w:tc>
          <w:tcPr>
            <w:tcW w:w="4500" w:type="dxa"/>
            <w:tcMar/>
          </w:tcPr>
          <w:p w:rsidR="4D515AB1" w:rsidP="0A50A4BF" w:rsidRDefault="4D515AB1" w14:paraId="62F54265" w14:textId="46DB317F">
            <w:pPr>
              <w:pStyle w:val="Normal"/>
            </w:pPr>
            <w:r w:rsidR="4D515AB1">
              <w:rPr/>
              <w:t>Automatic</w:t>
            </w:r>
            <w:r w:rsidR="4D515AB1">
              <w:rPr/>
              <w:t xml:space="preserve"> sampling plan</w:t>
            </w:r>
          </w:p>
        </w:tc>
      </w:tr>
    </w:tbl>
    <w:p w:rsidR="00DB636F" w:rsidP="00C52601" w:rsidRDefault="00DB636F" w14:paraId="7DA865CB" w14:textId="77777777"/>
    <w:p w:rsidR="00DB636F" w:rsidP="00C52601" w:rsidRDefault="00DB636F" w14:paraId="40560F63" w14:textId="77777777"/>
    <w:p w:rsidRPr="004919CC" w:rsidR="004919CC" w:rsidP="00C52601" w:rsidRDefault="004919CC" w14:paraId="40991F82" w14:textId="77777777"/>
    <w:sectPr w:rsidRPr="004919CC" w:rsidR="004919CC" w:rsidSect="00C52601">
      <w:headerReference w:type="even" r:id="rId13"/>
      <w:headerReference w:type="default" r:id="rId14"/>
      <w:footerReference w:type="even" r:id="rId15"/>
      <w:footerReference w:type="default" r:id="rId16"/>
      <w:headerReference w:type="first" r:id="rId17"/>
      <w:footerReference w:type="first" r:id="rId18"/>
      <w:pgSz w:w="11900" w:h="16840" w:orient="portrait"/>
      <w:pgMar w:top="1134" w:right="1417" w:bottom="1417" w:left="1417"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2B72" w:rsidP="00C52601" w:rsidRDefault="00FD2B72" w14:paraId="7E333457" w14:textId="77777777">
      <w:r>
        <w:separator/>
      </w:r>
    </w:p>
  </w:endnote>
  <w:endnote w:type="continuationSeparator" w:id="0">
    <w:p w:rsidR="00FD2B72" w:rsidP="00C52601" w:rsidRDefault="00FD2B72" w14:paraId="028E98E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08D3" w:rsidRDefault="00AA08D3" w14:paraId="38B68097"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078B6" w:rsidR="00106D9D" w:rsidP="00C52601" w:rsidRDefault="00106D9D" w14:paraId="19A3A49A" w14:textId="77777777">
    <w:pPr>
      <w:pStyle w:val="En-tte"/>
    </w:pPr>
  </w:p>
  <w:tbl>
    <w:tblPr>
      <w:tblStyle w:val="Grilledutableau"/>
      <w:tblW w:w="0" w:type="auto"/>
      <w:tblBorders>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670"/>
      <w:gridCol w:w="367"/>
      <w:gridCol w:w="3019"/>
    </w:tblGrid>
    <w:tr w:rsidRPr="00F078B6" w:rsidR="00106D9D" w:rsidTr="0A50A4BF" w14:paraId="5EB972E6" w14:textId="77777777">
      <w:tc>
        <w:tcPr>
          <w:tcW w:w="5670" w:type="dxa"/>
          <w:tcMar/>
          <w:vAlign w:val="center"/>
        </w:tcPr>
        <w:p w:rsidRPr="00F00B92" w:rsidR="00106D9D" w:rsidP="5DDE61FF" w:rsidRDefault="00DB636F" w14:paraId="35EE6A08" w14:textId="740D193B">
          <w:pPr>
            <w:jc w:val="left"/>
            <w:rPr>
              <w:sz w:val="18"/>
              <w:szCs w:val="18"/>
              <w:highlight w:val="yellow"/>
            </w:rPr>
          </w:pPr>
          <w:r w:rsidRPr="0A50A4BF" w:rsidR="0A50A4BF">
            <w:rPr>
              <w:sz w:val="18"/>
              <w:szCs w:val="18"/>
            </w:rPr>
            <w:t xml:space="preserve">Analyse Fonctionnelle Détaillée : </w:t>
          </w:r>
          <w:r w:rsidRPr="0A50A4BF" w:rsidR="0A50A4BF">
            <w:rPr>
              <w:sz w:val="18"/>
              <w:szCs w:val="18"/>
            </w:rPr>
            <w:t>AFD/D0</w:t>
          </w:r>
          <w:r w:rsidRPr="0A50A4BF" w:rsidR="0A50A4BF">
            <w:rPr>
              <w:sz w:val="18"/>
              <w:szCs w:val="18"/>
            </w:rPr>
            <w:t>4</w:t>
          </w:r>
        </w:p>
      </w:tc>
      <w:tc>
        <w:tcPr>
          <w:tcW w:w="367" w:type="dxa"/>
          <w:tcMar/>
          <w:vAlign w:val="center"/>
        </w:tcPr>
        <w:p w:rsidRPr="00F00B92" w:rsidR="00106D9D" w:rsidP="00F00B92" w:rsidRDefault="00106D9D" w14:paraId="166696B1" w14:textId="77777777">
          <w:pPr>
            <w:rPr>
              <w:sz w:val="18"/>
              <w:szCs w:val="18"/>
            </w:rPr>
          </w:pPr>
        </w:p>
      </w:tc>
      <w:tc>
        <w:tcPr>
          <w:tcW w:w="3019" w:type="dxa"/>
          <w:tcMar/>
          <w:vAlign w:val="center"/>
        </w:tcPr>
        <w:sdt>
          <w:sdtPr>
            <w:rPr>
              <w:sz w:val="18"/>
              <w:szCs w:val="18"/>
            </w:rPr>
            <w:id w:val="673924340"/>
            <w:docPartObj>
              <w:docPartGallery w:val="Page Numbers (Top of Page)"/>
              <w:docPartUnique/>
            </w:docPartObj>
          </w:sdtPr>
          <w:sdtEndPr>
            <w:rPr>
              <w:color w:val="000000" w:themeColor="text1"/>
              <w:sz w:val="18"/>
              <w:szCs w:val="18"/>
            </w:rPr>
          </w:sdtEndPr>
          <w:sdtContent>
            <w:p w:rsidRPr="00F00B92" w:rsidR="00F00B92" w:rsidP="00194155" w:rsidRDefault="00106D9D" w14:paraId="78AFB959" w14:textId="77777777">
              <w:pPr>
                <w:jc w:val="right"/>
                <w:rPr>
                  <w:sz w:val="18"/>
                  <w:szCs w:val="18"/>
                </w:rPr>
              </w:pPr>
              <w:r w:rsidRPr="00F00B92">
                <w:rPr>
                  <w:sz w:val="18"/>
                  <w:szCs w:val="18"/>
                </w:rPr>
                <w:t xml:space="preserve">Page </w:t>
              </w:r>
              <w:r w:rsidRPr="00F00B92">
                <w:rPr>
                  <w:sz w:val="18"/>
                  <w:szCs w:val="18"/>
                </w:rPr>
                <w:fldChar w:fldCharType="begin"/>
              </w:r>
              <w:r w:rsidRPr="00F00B92">
                <w:rPr>
                  <w:sz w:val="18"/>
                  <w:szCs w:val="18"/>
                </w:rPr>
                <w:instrText>PAGE</w:instrText>
              </w:r>
              <w:r w:rsidRPr="00F00B92">
                <w:rPr>
                  <w:sz w:val="18"/>
                  <w:szCs w:val="18"/>
                </w:rPr>
                <w:fldChar w:fldCharType="separate"/>
              </w:r>
              <w:r w:rsidRPr="00F00B92">
                <w:rPr>
                  <w:sz w:val="18"/>
                  <w:szCs w:val="18"/>
                </w:rPr>
                <w:t>1</w:t>
              </w:r>
              <w:r w:rsidRPr="00F00B92">
                <w:rPr>
                  <w:sz w:val="18"/>
                  <w:szCs w:val="18"/>
                </w:rPr>
                <w:fldChar w:fldCharType="end"/>
              </w:r>
              <w:r w:rsidRPr="00F00B92">
                <w:rPr>
                  <w:sz w:val="18"/>
                  <w:szCs w:val="18"/>
                </w:rPr>
                <w:t xml:space="preserve"> sur </w:t>
              </w:r>
              <w:r w:rsidRPr="00F00B92">
                <w:rPr>
                  <w:sz w:val="18"/>
                  <w:szCs w:val="18"/>
                </w:rPr>
                <w:fldChar w:fldCharType="begin"/>
              </w:r>
              <w:r w:rsidRPr="00F00B92">
                <w:rPr>
                  <w:sz w:val="18"/>
                  <w:szCs w:val="18"/>
                </w:rPr>
                <w:instrText>NUMPAGES</w:instrText>
              </w:r>
              <w:r w:rsidRPr="00F00B92">
                <w:rPr>
                  <w:sz w:val="18"/>
                  <w:szCs w:val="18"/>
                </w:rPr>
                <w:fldChar w:fldCharType="separate"/>
              </w:r>
              <w:r w:rsidRPr="00F00B92">
                <w:rPr>
                  <w:sz w:val="18"/>
                  <w:szCs w:val="18"/>
                </w:rPr>
                <w:t>5</w:t>
              </w:r>
              <w:r w:rsidRPr="00F00B92">
                <w:rPr>
                  <w:sz w:val="18"/>
                  <w:szCs w:val="18"/>
                </w:rPr>
                <w:fldChar w:fldCharType="end"/>
              </w:r>
            </w:p>
            <w:p w:rsidRPr="00F00B92" w:rsidR="00106D9D" w:rsidP="00194155" w:rsidRDefault="00F00B92" w14:paraId="08667C41" w14:textId="77777777">
              <w:pPr>
                <w:jc w:val="right"/>
                <w:rPr>
                  <w:sz w:val="18"/>
                  <w:szCs w:val="18"/>
                </w:rPr>
              </w:pPr>
              <w:r w:rsidRPr="00F00B92">
                <w:rPr>
                  <w:sz w:val="6"/>
                  <w:szCs w:val="6"/>
                </w:rPr>
                <w:t>MD297</w:t>
              </w:r>
              <w:proofErr w:type="gramStart"/>
              <w:r w:rsidRPr="00F00B92">
                <w:rPr>
                  <w:sz w:val="6"/>
                  <w:szCs w:val="6"/>
                </w:rPr>
                <w:t> :V</w:t>
              </w:r>
              <w:proofErr w:type="gramEnd"/>
              <w:r w:rsidRPr="00F00B92">
                <w:rPr>
                  <w:sz w:val="6"/>
                  <w:szCs w:val="6"/>
                </w:rPr>
                <w:t>1.1</w:t>
              </w:r>
            </w:p>
          </w:sdtContent>
        </w:sdt>
      </w:tc>
    </w:tr>
  </w:tbl>
  <w:p w:rsidRPr="00F078B6" w:rsidR="00106D9D" w:rsidP="00C52601" w:rsidRDefault="00106D9D" w14:paraId="0B79BE9F" w14:textId="77777777"/>
  <w:p w:rsidRPr="00FC183A" w:rsidR="003A76C2" w:rsidP="00C52601" w:rsidRDefault="003A76C2" w14:paraId="58927DCD"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08D3" w:rsidRDefault="00AA08D3" w14:paraId="062C7C75"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2B72" w:rsidP="00C52601" w:rsidRDefault="00FD2B72" w14:paraId="72EC853F" w14:textId="77777777">
      <w:r>
        <w:separator/>
      </w:r>
    </w:p>
  </w:footnote>
  <w:footnote w:type="continuationSeparator" w:id="0">
    <w:p w:rsidR="00FD2B72" w:rsidP="00C52601" w:rsidRDefault="00FD2B72" w14:paraId="5ACECA8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08D3" w:rsidRDefault="00AA08D3" w14:paraId="2BD52570"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06D9D" w:rsidP="00C52601" w:rsidRDefault="00106D9D" w14:paraId="48217F3B" w14:textId="77777777">
    <w:pPr>
      <w:pStyle w:val="En-tte"/>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28"/>
      <w:gridCol w:w="4528"/>
    </w:tblGrid>
    <w:tr w:rsidR="00106D9D" w:rsidTr="5DDE61FF" w14:paraId="623782EA" w14:textId="77777777">
      <w:tc>
        <w:tcPr>
          <w:tcW w:w="4528" w:type="dxa"/>
          <w:tcMar/>
        </w:tcPr>
        <w:p w:rsidR="00106D9D" w:rsidP="003E486A" w:rsidRDefault="00AA08D3" w14:paraId="481AD7A5" w14:textId="51CF887A">
          <w:pPr>
            <w:pStyle w:val="En-tte"/>
            <w:jc w:val="left"/>
          </w:pPr>
          <w:r>
            <w:rPr>
              <w:noProof/>
            </w:rPr>
            <w:drawing>
              <wp:inline distT="0" distB="0" distL="0" distR="0" wp14:anchorId="21B3970D" wp14:editId="01B68254">
                <wp:extent cx="1142857" cy="647619"/>
                <wp:effectExtent l="0" t="0" r="635" b="635"/>
                <wp:docPr id="19827719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71948" name=""/>
                        <pic:cNvPicPr/>
                      </pic:nvPicPr>
                      <pic:blipFill>
                        <a:blip r:embed="rId1"/>
                        <a:stretch>
                          <a:fillRect/>
                        </a:stretch>
                      </pic:blipFill>
                      <pic:spPr>
                        <a:xfrm>
                          <a:off x="0" y="0"/>
                          <a:ext cx="1142857" cy="647619"/>
                        </a:xfrm>
                        <a:prstGeom prst="rect">
                          <a:avLst/>
                        </a:prstGeom>
                      </pic:spPr>
                    </pic:pic>
                  </a:graphicData>
                </a:graphic>
              </wp:inline>
            </w:drawing>
          </w:r>
        </w:p>
      </w:tc>
      <w:tc>
        <w:tcPr>
          <w:tcW w:w="4528" w:type="dxa"/>
          <w:tcMar/>
        </w:tcPr>
        <w:p w:rsidRPr="00285BB5" w:rsidR="00106D9D" w:rsidP="5DDE61FF" w:rsidRDefault="00106D9D" w14:paraId="48CFAD48" w14:textId="7802BEC8">
          <w:pPr>
            <w:pStyle w:val="En-tte"/>
            <w:jc w:val="right"/>
          </w:pPr>
          <w:r w:rsidR="5DDE61FF">
            <w:drawing>
              <wp:inline wp14:editId="37A5E0CE" wp14:anchorId="26AC0613">
                <wp:extent cx="1663676" cy="417368"/>
                <wp:effectExtent l="0" t="0" r="0" b="0"/>
                <wp:docPr id="1716142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6142039" name=""/>
                        <pic:cNvPicPr/>
                      </pic:nvPicPr>
                      <pic:blipFill>
                        <a:blip xmlns:r="http://schemas.openxmlformats.org/officeDocument/2006/relationships" r:embed="rId579794407">
                          <a:extLst>
                            <a:ext uri="{28A0092B-C50C-407E-A947-70E740481C1C}">
                              <a14:useLocalDpi xmlns:a14="http://schemas.microsoft.com/office/drawing/2010/main"/>
                            </a:ext>
                          </a:extLst>
                        </a:blip>
                        <a:stretch>
                          <a:fillRect/>
                        </a:stretch>
                      </pic:blipFill>
                      <pic:spPr>
                        <a:xfrm rot="0">
                          <a:off x="0" y="0"/>
                          <a:ext cx="1663676" cy="417368"/>
                        </a:xfrm>
                        <a:prstGeom prst="rect">
                          <a:avLst/>
                        </a:prstGeom>
                      </pic:spPr>
                    </pic:pic>
                  </a:graphicData>
                </a:graphic>
              </wp:inline>
            </w:drawing>
          </w:r>
        </w:p>
      </w:tc>
    </w:tr>
  </w:tbl>
  <w:p w:rsidR="00B32BF3" w:rsidP="00C52601" w:rsidRDefault="00B32BF3" w14:paraId="06A62A18" w14:textId="7777777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08D3" w:rsidRDefault="00AA08D3" w14:paraId="00755EE2" w14:textId="77777777">
    <w:pPr>
      <w:pStyle w:val="En-tte"/>
    </w:pPr>
  </w:p>
</w:hdr>
</file>

<file path=word/intelligence2.xml><?xml version="1.0" encoding="utf-8"?>
<int2:intelligence xmlns:int2="http://schemas.microsoft.com/office/intelligence/2020/intelligence">
  <int2:observations>
    <int2:bookmark int2:bookmarkName="_Int_997iR67T" int2:invalidationBookmarkName="" int2:hashCode="SKNmHYRkePqZGo" int2:id="4A47RGep">
      <int2:state int2:type="spell" int2:value="Rejected"/>
    </int2:bookmark>
    <int2:bookmark int2:bookmarkName="_Int_OAoAn15n" int2:invalidationBookmarkName="" int2:hashCode="bllV8E74r0aRpO" int2:id="8Hq2EnEv">
      <int2:state int2:type="spell" int2:value="Rejected"/>
    </int2:bookmark>
    <int2:bookmark int2:bookmarkName="_Int_QaZNClte" int2:invalidationBookmarkName="" int2:hashCode="8x0MP4LjDza09w" int2:id="Ia5oqEfD">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8">
    <w:nsid w:val="196cc3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8e1c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38bb8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4729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9ad2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dcb42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72390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3d39f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675cdc0"/>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39">
    <w:nsid w:val="1c143ac9"/>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38">
    <w:nsid w:val="27171ee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7">
    <w:nsid w:val="469d61c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6">
    <w:nsid w:val="559db96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5b3fa7a"/>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34">
    <w:nsid w:val="6fe4b6b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3">
    <w:nsid w:val="28b8c9b9"/>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2">
    <w:nsid w:val="5c88732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1">
    <w:nsid w:val="7626497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0">
    <w:nsid w:val="79e0bf8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9">
    <w:nsid w:val="5c6e57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0ccee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6312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a0d6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66e487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4">
    <w:nsid w:val="4570fde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b7bbb8a"/>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7178506"/>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1">
    <w:nsid w:val="38e629a5"/>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0">
    <w:nsid w:val="63ec19cb"/>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9">
    <w:nsid w:val="5c9ba5c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8">
    <w:nsid w:val="46472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7e8a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7b8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613b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be7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600F0E"/>
    <w:multiLevelType w:val="hybridMultilevel"/>
    <w:tmpl w:val="5CC677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482AFE"/>
    <w:multiLevelType w:val="multilevel"/>
    <w:tmpl w:val="2D4ACFA8"/>
    <w:lvl w:ilvl="0">
      <w:start w:val="1"/>
      <w:numFmt w:val="bullet"/>
      <w:lvlText w:val=""/>
      <w:lvlJc w:val="left"/>
      <w:pPr>
        <w:tabs>
          <w:tab w:val="num" w:pos="1776"/>
        </w:tabs>
        <w:ind w:left="1776" w:hanging="360"/>
      </w:pPr>
      <w:rPr>
        <w:rFonts w:hint="default" w:ascii="Symbol" w:hAnsi="Symbol"/>
        <w:sz w:val="20"/>
      </w:rPr>
    </w:lvl>
    <w:lvl w:ilvl="1" w:tentative="1">
      <w:start w:val="1"/>
      <w:numFmt w:val="bullet"/>
      <w:lvlText w:val="o"/>
      <w:lvlJc w:val="left"/>
      <w:pPr>
        <w:tabs>
          <w:tab w:val="num" w:pos="2496"/>
        </w:tabs>
        <w:ind w:left="2496" w:hanging="360"/>
      </w:pPr>
      <w:rPr>
        <w:rFonts w:hint="default" w:ascii="Courier New" w:hAnsi="Courier New"/>
        <w:sz w:val="20"/>
      </w:rPr>
    </w:lvl>
    <w:lvl w:ilvl="2" w:tentative="1">
      <w:start w:val="1"/>
      <w:numFmt w:val="bullet"/>
      <w:lvlText w:val=""/>
      <w:lvlJc w:val="left"/>
      <w:pPr>
        <w:tabs>
          <w:tab w:val="num" w:pos="3216"/>
        </w:tabs>
        <w:ind w:left="3216" w:hanging="360"/>
      </w:pPr>
      <w:rPr>
        <w:rFonts w:hint="default" w:ascii="Wingdings" w:hAnsi="Wingdings"/>
        <w:sz w:val="20"/>
      </w:rPr>
    </w:lvl>
    <w:lvl w:ilvl="3" w:tentative="1">
      <w:start w:val="1"/>
      <w:numFmt w:val="bullet"/>
      <w:lvlText w:val=""/>
      <w:lvlJc w:val="left"/>
      <w:pPr>
        <w:tabs>
          <w:tab w:val="num" w:pos="3936"/>
        </w:tabs>
        <w:ind w:left="3936" w:hanging="360"/>
      </w:pPr>
      <w:rPr>
        <w:rFonts w:hint="default" w:ascii="Wingdings" w:hAnsi="Wingdings"/>
        <w:sz w:val="20"/>
      </w:rPr>
    </w:lvl>
    <w:lvl w:ilvl="4" w:tentative="1">
      <w:start w:val="1"/>
      <w:numFmt w:val="bullet"/>
      <w:lvlText w:val=""/>
      <w:lvlJc w:val="left"/>
      <w:pPr>
        <w:tabs>
          <w:tab w:val="num" w:pos="4656"/>
        </w:tabs>
        <w:ind w:left="4656" w:hanging="360"/>
      </w:pPr>
      <w:rPr>
        <w:rFonts w:hint="default" w:ascii="Wingdings" w:hAnsi="Wingdings"/>
        <w:sz w:val="20"/>
      </w:rPr>
    </w:lvl>
    <w:lvl w:ilvl="5" w:tentative="1">
      <w:start w:val="1"/>
      <w:numFmt w:val="bullet"/>
      <w:lvlText w:val=""/>
      <w:lvlJc w:val="left"/>
      <w:pPr>
        <w:tabs>
          <w:tab w:val="num" w:pos="5376"/>
        </w:tabs>
        <w:ind w:left="5376" w:hanging="360"/>
      </w:pPr>
      <w:rPr>
        <w:rFonts w:hint="default" w:ascii="Wingdings" w:hAnsi="Wingdings"/>
        <w:sz w:val="20"/>
      </w:rPr>
    </w:lvl>
    <w:lvl w:ilvl="6" w:tentative="1">
      <w:start w:val="1"/>
      <w:numFmt w:val="bullet"/>
      <w:lvlText w:val=""/>
      <w:lvlJc w:val="left"/>
      <w:pPr>
        <w:tabs>
          <w:tab w:val="num" w:pos="6096"/>
        </w:tabs>
        <w:ind w:left="6096" w:hanging="360"/>
      </w:pPr>
      <w:rPr>
        <w:rFonts w:hint="default" w:ascii="Wingdings" w:hAnsi="Wingdings"/>
        <w:sz w:val="20"/>
      </w:rPr>
    </w:lvl>
    <w:lvl w:ilvl="7" w:tentative="1">
      <w:start w:val="1"/>
      <w:numFmt w:val="bullet"/>
      <w:lvlText w:val=""/>
      <w:lvlJc w:val="left"/>
      <w:pPr>
        <w:tabs>
          <w:tab w:val="num" w:pos="6816"/>
        </w:tabs>
        <w:ind w:left="6816" w:hanging="360"/>
      </w:pPr>
      <w:rPr>
        <w:rFonts w:hint="default" w:ascii="Wingdings" w:hAnsi="Wingdings"/>
        <w:sz w:val="20"/>
      </w:rPr>
    </w:lvl>
    <w:lvl w:ilvl="8" w:tentative="1">
      <w:start w:val="1"/>
      <w:numFmt w:val="bullet"/>
      <w:lvlText w:val=""/>
      <w:lvlJc w:val="left"/>
      <w:pPr>
        <w:tabs>
          <w:tab w:val="num" w:pos="7536"/>
        </w:tabs>
        <w:ind w:left="7536" w:hanging="360"/>
      </w:pPr>
      <w:rPr>
        <w:rFonts w:hint="default" w:ascii="Wingdings" w:hAnsi="Wingdings"/>
        <w:sz w:val="20"/>
      </w:rPr>
    </w:lvl>
  </w:abstractNum>
  <w:abstractNum w:abstractNumId="2" w15:restartNumberingAfterBreak="0">
    <w:nsid w:val="09577DE4"/>
    <w:multiLevelType w:val="hybridMultilevel"/>
    <w:tmpl w:val="D7AA2656"/>
    <w:lvl w:ilvl="0" w:tplc="8C865FA6">
      <w:start w:val="1"/>
      <w:numFmt w:val="decimal"/>
      <w:lvlText w:val="%1.1.1"/>
      <w:lvlJc w:val="left"/>
      <w:pPr>
        <w:ind w:left="360" w:hanging="360"/>
      </w:pPr>
      <w:rPr>
        <w:rFonts w:hint="default" w:ascii="Calibri Light" w:hAnsi="Calibri Light"/>
        <w:caps w:val="0"/>
        <w:strike w:val="0"/>
        <w:dstrike w:val="0"/>
        <w:vanish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7282B94"/>
    <w:multiLevelType w:val="multilevel"/>
    <w:tmpl w:val="CDE43890"/>
    <w:lvl w:ilvl="0">
      <w:start w:val="1"/>
      <w:numFmt w:val="decimal"/>
      <w:lvlText w:val="%1"/>
      <w:lvlJc w:val="left"/>
      <w:pPr>
        <w:ind w:left="705" w:hanging="705"/>
      </w:pPr>
      <w:rPr>
        <w:rFonts w:hint="default"/>
      </w:rPr>
    </w:lvl>
    <w:lvl w:ilvl="1">
      <w:start w:val="1"/>
      <w:numFmt w:val="decimal"/>
      <w:lvlText w:val="%1.%2"/>
      <w:lvlJc w:val="left"/>
      <w:pPr>
        <w:ind w:left="2017" w:hanging="705"/>
      </w:pPr>
      <w:rPr>
        <w:rFonts w:hint="default"/>
      </w:rPr>
    </w:lvl>
    <w:lvl w:ilvl="2">
      <w:start w:val="1"/>
      <w:numFmt w:val="decimal"/>
      <w:lvlText w:val="%1.%2.%3"/>
      <w:lvlJc w:val="left"/>
      <w:pPr>
        <w:ind w:left="3344" w:hanging="720"/>
      </w:pPr>
      <w:rPr>
        <w:rFonts w:hint="default"/>
      </w:rPr>
    </w:lvl>
    <w:lvl w:ilvl="3">
      <w:start w:val="1"/>
      <w:numFmt w:val="decimal"/>
      <w:pStyle w:val="Titre4"/>
      <w:lvlText w:val="%1.%2.%3.%4"/>
      <w:lvlJc w:val="left"/>
      <w:pPr>
        <w:ind w:left="4656" w:hanging="720"/>
      </w:pPr>
      <w:rPr>
        <w:rFonts w:hint="default"/>
      </w:rPr>
    </w:lvl>
    <w:lvl w:ilvl="4">
      <w:start w:val="1"/>
      <w:numFmt w:val="decimal"/>
      <w:lvlText w:val="%1.%2.%3.%4.%5"/>
      <w:lvlJc w:val="left"/>
      <w:pPr>
        <w:ind w:left="6328" w:hanging="1080"/>
      </w:pPr>
      <w:rPr>
        <w:rFonts w:hint="default"/>
      </w:rPr>
    </w:lvl>
    <w:lvl w:ilvl="5">
      <w:start w:val="1"/>
      <w:numFmt w:val="decimal"/>
      <w:lvlText w:val="%1.%2.%3.%4.%5.%6"/>
      <w:lvlJc w:val="left"/>
      <w:pPr>
        <w:ind w:left="7640" w:hanging="1080"/>
      </w:pPr>
      <w:rPr>
        <w:rFonts w:hint="default"/>
      </w:rPr>
    </w:lvl>
    <w:lvl w:ilvl="6">
      <w:start w:val="1"/>
      <w:numFmt w:val="decimal"/>
      <w:lvlText w:val="%1.%2.%3.%4.%5.%6.%7"/>
      <w:lvlJc w:val="left"/>
      <w:pPr>
        <w:ind w:left="9312" w:hanging="1440"/>
      </w:pPr>
      <w:rPr>
        <w:rFonts w:hint="default"/>
      </w:rPr>
    </w:lvl>
    <w:lvl w:ilvl="7">
      <w:start w:val="1"/>
      <w:numFmt w:val="decimal"/>
      <w:lvlText w:val="%1.%2.%3.%4.%5.%6.%7.%8"/>
      <w:lvlJc w:val="left"/>
      <w:pPr>
        <w:ind w:left="10624" w:hanging="1440"/>
      </w:pPr>
      <w:rPr>
        <w:rFonts w:hint="default"/>
      </w:rPr>
    </w:lvl>
    <w:lvl w:ilvl="8">
      <w:start w:val="1"/>
      <w:numFmt w:val="decimal"/>
      <w:lvlText w:val="%1.%2.%3.%4.%5.%6.%7.%8.%9"/>
      <w:lvlJc w:val="left"/>
      <w:pPr>
        <w:ind w:left="12296" w:hanging="1800"/>
      </w:pPr>
      <w:rPr>
        <w:rFonts w:hint="default"/>
      </w:rPr>
    </w:lvl>
  </w:abstractNum>
  <w:abstractNum w:abstractNumId="4" w15:restartNumberingAfterBreak="0">
    <w:nsid w:val="469210B7"/>
    <w:multiLevelType w:val="hybridMultilevel"/>
    <w:tmpl w:val="A0347920"/>
    <w:lvl w:ilvl="0" w:tplc="527009BC">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 w15:restartNumberingAfterBreak="0">
    <w:nsid w:val="562D5042"/>
    <w:multiLevelType w:val="hybridMultilevel"/>
    <w:tmpl w:val="6084FD80"/>
    <w:lvl w:ilvl="0" w:tplc="9F5E4A1C">
      <w:start w:val="1"/>
      <w:numFmt w:val="bullet"/>
      <w:pStyle w:val="EFLitemtiret"/>
      <w:lvlText w:val="-"/>
      <w:lvlJc w:val="left"/>
      <w:pPr>
        <w:ind w:left="1287" w:hanging="360"/>
      </w:pPr>
      <w:rPr>
        <w:rFonts w:hint="default" w:ascii="Times New Roman" w:hAnsi="Times New Roman" w:cs="Times New Roman"/>
      </w:rPr>
    </w:lvl>
    <w:lvl w:ilvl="1" w:tplc="040C0003" w:tentative="1">
      <w:start w:val="1"/>
      <w:numFmt w:val="bullet"/>
      <w:lvlText w:val="o"/>
      <w:lvlJc w:val="left"/>
      <w:pPr>
        <w:ind w:left="2007" w:hanging="360"/>
      </w:pPr>
      <w:rPr>
        <w:rFonts w:hint="default" w:ascii="Courier New" w:hAnsi="Courier New" w:cs="Courier New"/>
      </w:rPr>
    </w:lvl>
    <w:lvl w:ilvl="2" w:tplc="040C0005" w:tentative="1">
      <w:start w:val="1"/>
      <w:numFmt w:val="bullet"/>
      <w:lvlText w:val=""/>
      <w:lvlJc w:val="left"/>
      <w:pPr>
        <w:ind w:left="2727" w:hanging="360"/>
      </w:pPr>
      <w:rPr>
        <w:rFonts w:hint="default" w:ascii="Wingdings" w:hAnsi="Wingdings"/>
      </w:rPr>
    </w:lvl>
    <w:lvl w:ilvl="3" w:tplc="040C0001" w:tentative="1">
      <w:start w:val="1"/>
      <w:numFmt w:val="bullet"/>
      <w:lvlText w:val=""/>
      <w:lvlJc w:val="left"/>
      <w:pPr>
        <w:ind w:left="3447" w:hanging="360"/>
      </w:pPr>
      <w:rPr>
        <w:rFonts w:hint="default" w:ascii="Symbol" w:hAnsi="Symbol"/>
      </w:rPr>
    </w:lvl>
    <w:lvl w:ilvl="4" w:tplc="040C0003" w:tentative="1">
      <w:start w:val="1"/>
      <w:numFmt w:val="bullet"/>
      <w:lvlText w:val="o"/>
      <w:lvlJc w:val="left"/>
      <w:pPr>
        <w:ind w:left="4167" w:hanging="360"/>
      </w:pPr>
      <w:rPr>
        <w:rFonts w:hint="default" w:ascii="Courier New" w:hAnsi="Courier New" w:cs="Courier New"/>
      </w:rPr>
    </w:lvl>
    <w:lvl w:ilvl="5" w:tplc="040C0005" w:tentative="1">
      <w:start w:val="1"/>
      <w:numFmt w:val="bullet"/>
      <w:lvlText w:val=""/>
      <w:lvlJc w:val="left"/>
      <w:pPr>
        <w:ind w:left="4887" w:hanging="360"/>
      </w:pPr>
      <w:rPr>
        <w:rFonts w:hint="default" w:ascii="Wingdings" w:hAnsi="Wingdings"/>
      </w:rPr>
    </w:lvl>
    <w:lvl w:ilvl="6" w:tplc="040C0001" w:tentative="1">
      <w:start w:val="1"/>
      <w:numFmt w:val="bullet"/>
      <w:lvlText w:val=""/>
      <w:lvlJc w:val="left"/>
      <w:pPr>
        <w:ind w:left="5607" w:hanging="360"/>
      </w:pPr>
      <w:rPr>
        <w:rFonts w:hint="default" w:ascii="Symbol" w:hAnsi="Symbol"/>
      </w:rPr>
    </w:lvl>
    <w:lvl w:ilvl="7" w:tplc="040C0003" w:tentative="1">
      <w:start w:val="1"/>
      <w:numFmt w:val="bullet"/>
      <w:lvlText w:val="o"/>
      <w:lvlJc w:val="left"/>
      <w:pPr>
        <w:ind w:left="6327" w:hanging="360"/>
      </w:pPr>
      <w:rPr>
        <w:rFonts w:hint="default" w:ascii="Courier New" w:hAnsi="Courier New" w:cs="Courier New"/>
      </w:rPr>
    </w:lvl>
    <w:lvl w:ilvl="8" w:tplc="040C0005" w:tentative="1">
      <w:start w:val="1"/>
      <w:numFmt w:val="bullet"/>
      <w:lvlText w:val=""/>
      <w:lvlJc w:val="left"/>
      <w:pPr>
        <w:ind w:left="7047" w:hanging="360"/>
      </w:pPr>
      <w:rPr>
        <w:rFonts w:hint="default" w:ascii="Wingdings" w:hAnsi="Wingdings"/>
      </w:rPr>
    </w:lvl>
  </w:abstractNum>
  <w:abstractNum w:abstractNumId="6" w15:restartNumberingAfterBreak="0">
    <w:nsid w:val="56CC7434"/>
    <w:multiLevelType w:val="hybridMultilevel"/>
    <w:tmpl w:val="2E7A480E"/>
    <w:lvl w:ilvl="0" w:tplc="B19093F2">
      <w:start w:val="1"/>
      <w:numFmt w:val="bullet"/>
      <w:lvlText w:val=""/>
      <w:lvlJc w:val="left"/>
      <w:pPr>
        <w:ind w:left="720" w:hanging="360"/>
      </w:pPr>
      <w:rPr>
        <w:rFonts w:hint="default" w:ascii="Symbol" w:hAnsi="Symbol"/>
      </w:rPr>
    </w:lvl>
    <w:lvl w:ilvl="1" w:tplc="57E0B4D6">
      <w:start w:val="1"/>
      <w:numFmt w:val="bullet"/>
      <w:lvlText w:val="o"/>
      <w:lvlJc w:val="left"/>
      <w:pPr>
        <w:ind w:left="1440" w:hanging="360"/>
      </w:pPr>
      <w:rPr>
        <w:rFonts w:hint="default" w:ascii="Courier New" w:hAnsi="Courier New"/>
      </w:rPr>
    </w:lvl>
    <w:lvl w:ilvl="2" w:tplc="260037AC">
      <w:start w:val="1"/>
      <w:numFmt w:val="bullet"/>
      <w:lvlText w:val=""/>
      <w:lvlJc w:val="left"/>
      <w:pPr>
        <w:ind w:left="2160" w:hanging="360"/>
      </w:pPr>
      <w:rPr>
        <w:rFonts w:hint="default" w:ascii="Wingdings" w:hAnsi="Wingdings"/>
      </w:rPr>
    </w:lvl>
    <w:lvl w:ilvl="3" w:tplc="2A9A9918">
      <w:start w:val="1"/>
      <w:numFmt w:val="bullet"/>
      <w:lvlText w:val=""/>
      <w:lvlJc w:val="left"/>
      <w:pPr>
        <w:ind w:left="2880" w:hanging="360"/>
      </w:pPr>
      <w:rPr>
        <w:rFonts w:hint="default" w:ascii="Symbol" w:hAnsi="Symbol"/>
      </w:rPr>
    </w:lvl>
    <w:lvl w:ilvl="4" w:tplc="BF7C7250">
      <w:start w:val="1"/>
      <w:numFmt w:val="bullet"/>
      <w:lvlText w:val="o"/>
      <w:lvlJc w:val="left"/>
      <w:pPr>
        <w:ind w:left="3600" w:hanging="360"/>
      </w:pPr>
      <w:rPr>
        <w:rFonts w:hint="default" w:ascii="Courier New" w:hAnsi="Courier New"/>
      </w:rPr>
    </w:lvl>
    <w:lvl w:ilvl="5" w:tplc="04D6E004">
      <w:start w:val="1"/>
      <w:numFmt w:val="bullet"/>
      <w:lvlText w:val=""/>
      <w:lvlJc w:val="left"/>
      <w:pPr>
        <w:ind w:left="4320" w:hanging="360"/>
      </w:pPr>
      <w:rPr>
        <w:rFonts w:hint="default" w:ascii="Wingdings" w:hAnsi="Wingdings"/>
      </w:rPr>
    </w:lvl>
    <w:lvl w:ilvl="6" w:tplc="79AE7E86">
      <w:start w:val="1"/>
      <w:numFmt w:val="bullet"/>
      <w:lvlText w:val=""/>
      <w:lvlJc w:val="left"/>
      <w:pPr>
        <w:ind w:left="5040" w:hanging="360"/>
      </w:pPr>
      <w:rPr>
        <w:rFonts w:hint="default" w:ascii="Symbol" w:hAnsi="Symbol"/>
      </w:rPr>
    </w:lvl>
    <w:lvl w:ilvl="7" w:tplc="550E5FDC">
      <w:start w:val="1"/>
      <w:numFmt w:val="bullet"/>
      <w:lvlText w:val="o"/>
      <w:lvlJc w:val="left"/>
      <w:pPr>
        <w:ind w:left="5760" w:hanging="360"/>
      </w:pPr>
      <w:rPr>
        <w:rFonts w:hint="default" w:ascii="Courier New" w:hAnsi="Courier New"/>
      </w:rPr>
    </w:lvl>
    <w:lvl w:ilvl="8" w:tplc="0C7EAFD8">
      <w:start w:val="1"/>
      <w:numFmt w:val="bullet"/>
      <w:lvlText w:val=""/>
      <w:lvlJc w:val="left"/>
      <w:pPr>
        <w:ind w:left="6480" w:hanging="360"/>
      </w:pPr>
      <w:rPr>
        <w:rFonts w:hint="default" w:ascii="Wingdings" w:hAnsi="Wingdings"/>
      </w:rPr>
    </w:lvl>
  </w:abstractNum>
  <w:abstractNum w:abstractNumId="7" w15:restartNumberingAfterBreak="0">
    <w:nsid w:val="5B784A23"/>
    <w:multiLevelType w:val="hybridMultilevel"/>
    <w:tmpl w:val="A3A0C3B2"/>
    <w:lvl w:ilvl="0" w:tplc="FFB2EE74">
      <w:numFmt w:val="bullet"/>
      <w:lvlText w:val="-"/>
      <w:lvlJc w:val="left"/>
      <w:pPr>
        <w:ind w:left="720" w:hanging="360"/>
      </w:pPr>
      <w:rPr>
        <w:rFonts w:hint="default" w:ascii="Calibri Light" w:hAnsi="Calibri Light" w:cs="Calibri Light"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5F9F17F9"/>
    <w:multiLevelType w:val="hybridMultilevel"/>
    <w:tmpl w:val="5594A31A"/>
    <w:lvl w:ilvl="0" w:tplc="A3BA9F9C">
      <w:start w:val="1"/>
      <w:numFmt w:val="decimal"/>
      <w:lvlText w:val="%1.1.1.1"/>
      <w:lvlJc w:val="left"/>
      <w:pPr>
        <w:ind w:left="1776" w:hanging="360"/>
      </w:pPr>
      <w:rPr>
        <w:rFonts w:hint="default" w:ascii="Calibri Light" w:hAnsi="Calibri Light"/>
        <w:b/>
        <w:i w:val="0"/>
        <w:caps w:val="0"/>
        <w:strike w:val="0"/>
        <w:dstrike w:val="0"/>
        <w:vanish w:val="0"/>
        <w:sz w:val="24"/>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9" w15:restartNumberingAfterBreak="0">
    <w:nsid w:val="62A562A4"/>
    <w:multiLevelType w:val="hybridMultilevel"/>
    <w:tmpl w:val="21EA806C"/>
    <w:lvl w:ilvl="0" w:tplc="55366186">
      <w:start w:val="1"/>
      <w:numFmt w:val="bullet"/>
      <w:lvlText w:val=""/>
      <w:lvlJc w:val="left"/>
      <w:pPr>
        <w:ind w:left="720" w:hanging="360"/>
      </w:pPr>
      <w:rPr>
        <w:rFonts w:hint="default" w:ascii="Symbol" w:hAnsi="Symbol"/>
      </w:rPr>
    </w:lvl>
    <w:lvl w:ilvl="1" w:tplc="DB8C393E">
      <w:start w:val="1"/>
      <w:numFmt w:val="bullet"/>
      <w:lvlText w:val="o"/>
      <w:lvlJc w:val="left"/>
      <w:pPr>
        <w:ind w:left="1440" w:hanging="360"/>
      </w:pPr>
      <w:rPr>
        <w:rFonts w:hint="default" w:ascii="Courier New" w:hAnsi="Courier New"/>
      </w:rPr>
    </w:lvl>
    <w:lvl w:ilvl="2" w:tplc="5360DA40">
      <w:start w:val="1"/>
      <w:numFmt w:val="bullet"/>
      <w:lvlText w:val=""/>
      <w:lvlJc w:val="left"/>
      <w:pPr>
        <w:ind w:left="2160" w:hanging="360"/>
      </w:pPr>
      <w:rPr>
        <w:rFonts w:hint="default" w:ascii="Wingdings" w:hAnsi="Wingdings"/>
      </w:rPr>
    </w:lvl>
    <w:lvl w:ilvl="3" w:tplc="805A8464">
      <w:start w:val="1"/>
      <w:numFmt w:val="bullet"/>
      <w:lvlText w:val=""/>
      <w:lvlJc w:val="left"/>
      <w:pPr>
        <w:ind w:left="2880" w:hanging="360"/>
      </w:pPr>
      <w:rPr>
        <w:rFonts w:hint="default" w:ascii="Symbol" w:hAnsi="Symbol"/>
      </w:rPr>
    </w:lvl>
    <w:lvl w:ilvl="4" w:tplc="7E1C6F1E">
      <w:start w:val="1"/>
      <w:numFmt w:val="bullet"/>
      <w:lvlText w:val="o"/>
      <w:lvlJc w:val="left"/>
      <w:pPr>
        <w:ind w:left="3600" w:hanging="360"/>
      </w:pPr>
      <w:rPr>
        <w:rFonts w:hint="default" w:ascii="Courier New" w:hAnsi="Courier New"/>
      </w:rPr>
    </w:lvl>
    <w:lvl w:ilvl="5" w:tplc="75FCAACA">
      <w:start w:val="1"/>
      <w:numFmt w:val="bullet"/>
      <w:lvlText w:val=""/>
      <w:lvlJc w:val="left"/>
      <w:pPr>
        <w:ind w:left="4320" w:hanging="360"/>
      </w:pPr>
      <w:rPr>
        <w:rFonts w:hint="default" w:ascii="Wingdings" w:hAnsi="Wingdings"/>
      </w:rPr>
    </w:lvl>
    <w:lvl w:ilvl="6" w:tplc="7E248D4E">
      <w:start w:val="1"/>
      <w:numFmt w:val="bullet"/>
      <w:lvlText w:val=""/>
      <w:lvlJc w:val="left"/>
      <w:pPr>
        <w:ind w:left="5040" w:hanging="360"/>
      </w:pPr>
      <w:rPr>
        <w:rFonts w:hint="default" w:ascii="Symbol" w:hAnsi="Symbol"/>
      </w:rPr>
    </w:lvl>
    <w:lvl w:ilvl="7" w:tplc="65169C88">
      <w:start w:val="1"/>
      <w:numFmt w:val="bullet"/>
      <w:lvlText w:val="o"/>
      <w:lvlJc w:val="left"/>
      <w:pPr>
        <w:ind w:left="5760" w:hanging="360"/>
      </w:pPr>
      <w:rPr>
        <w:rFonts w:hint="default" w:ascii="Courier New" w:hAnsi="Courier New"/>
      </w:rPr>
    </w:lvl>
    <w:lvl w:ilvl="8" w:tplc="AC6E6546">
      <w:start w:val="1"/>
      <w:numFmt w:val="bullet"/>
      <w:lvlText w:val=""/>
      <w:lvlJc w:val="left"/>
      <w:pPr>
        <w:ind w:left="6480" w:hanging="360"/>
      </w:pPr>
      <w:rPr>
        <w:rFonts w:hint="default" w:ascii="Wingdings" w:hAnsi="Wingdings"/>
      </w:rPr>
    </w:lvl>
  </w:abstractNum>
  <w:abstractNum w:abstractNumId="10" w15:restartNumberingAfterBreak="0">
    <w:nsid w:val="6ABC7E45"/>
    <w:multiLevelType w:val="multilevel"/>
    <w:tmpl w:val="D6C00D5A"/>
    <w:lvl w:ilvl="0">
      <w:start w:val="1"/>
      <w:numFmt w:val="decimal"/>
      <w:pStyle w:val="Titre1"/>
      <w:lvlText w:val="%1."/>
      <w:lvlJc w:val="left"/>
      <w:pPr>
        <w:ind w:left="360" w:hanging="360"/>
      </w:pPr>
      <w:rPr>
        <w:rFonts w:hint="default" w:ascii="Calibri Light" w:hAnsi="Calibri Light"/>
        <w:b/>
        <w:i w:val="0"/>
        <w:caps w:val="0"/>
        <w:strike w:val="0"/>
        <w:dstrike w:val="0"/>
        <w:vanish w:val="0"/>
        <w:sz w:val="28"/>
      </w:rPr>
    </w:lvl>
    <w:lvl w:ilvl="1">
      <w:start w:val="1"/>
      <w:numFmt w:val="decimal"/>
      <w:pStyle w:val="Titre2"/>
      <w:lvlText w:val="%1.%2."/>
      <w:lvlJc w:val="left"/>
      <w:pPr>
        <w:ind w:left="405" w:hanging="405"/>
      </w:pPr>
      <w:rPr/>
    </w:lvl>
    <w:lvl w:ilvl="2">
      <w:start w:val="1"/>
      <w:numFmt w:val="decimal"/>
      <w:pStyle w:val="Titre3"/>
      <w:lvlText w:val="%1.%2.%3."/>
      <w:lvlJc w:val="left"/>
      <w:pPr>
        <w:ind w:left="720" w:hanging="720"/>
      </w:pPr>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6DA94259"/>
    <w:multiLevelType w:val="hybridMultilevel"/>
    <w:tmpl w:val="2E3050EE"/>
    <w:lvl w:ilvl="0" w:tplc="0C709EF4">
      <w:start w:val="1"/>
      <w:numFmt w:val="decimal"/>
      <w:lvlText w:val="%1.1.1"/>
      <w:lvlJc w:val="left"/>
      <w:pPr>
        <w:ind w:left="717" w:hanging="360"/>
      </w:pPr>
      <w:rPr>
        <w:rFonts w:hint="default" w:ascii="Calibri Light" w:hAnsi="Calibri Light"/>
        <w:b/>
        <w:i w:val="0"/>
        <w:sz w:val="24"/>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85B020C"/>
    <w:multiLevelType w:val="hybridMultilevel"/>
    <w:tmpl w:val="EB8868B0"/>
    <w:lvl w:ilvl="0" w:tplc="C81C57AC">
      <w:start w:val="1"/>
      <w:numFmt w:val="decimal"/>
      <w:lvlText w:val="%1.1. "/>
      <w:lvlJc w:val="left"/>
      <w:pPr>
        <w:ind w:left="360" w:hanging="360"/>
      </w:pPr>
      <w:rPr>
        <w:rFonts w:hint="default" w:ascii="Calibri Light" w:hAnsi="Calibri Light"/>
        <w:b/>
        <w:i w:val="0"/>
        <w:sz w:val="28"/>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A2539BC"/>
    <w:multiLevelType w:val="multilevel"/>
    <w:tmpl w:val="929A8ED6"/>
    <w:lvl w:ilvl="0">
      <w:start w:val="1"/>
      <w:numFmt w:val="decimal"/>
      <w:lvlText w:val="%1."/>
      <w:lvlJc w:val="left"/>
      <w:pPr>
        <w:ind w:left="360" w:hanging="360"/>
      </w:pPr>
      <w:rPr>
        <w:rFonts w:hint="default"/>
        <w:b/>
        <w:i w:val="0"/>
        <w:sz w:val="32"/>
      </w:rPr>
    </w:lvl>
    <w:lvl w:ilvl="1">
      <w:start w:val="1"/>
      <w:numFmt w:val="decimal"/>
      <w:isLgl/>
      <w:lvlText w:val="%1.%2."/>
      <w:lvlJc w:val="left"/>
      <w:pPr>
        <w:ind w:left="1800" w:hanging="7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840" w:hanging="1440"/>
      </w:pPr>
      <w:rPr>
        <w:rFonts w:hint="default"/>
      </w:rPr>
    </w:lvl>
    <w:lvl w:ilvl="6">
      <w:start w:val="1"/>
      <w:numFmt w:val="decimal"/>
      <w:isLgl/>
      <w:lvlText w:val="%1.%2.%3.%4.%5.%6.%7."/>
      <w:lvlJc w:val="left"/>
      <w:pPr>
        <w:ind w:left="8280" w:hanging="1800"/>
      </w:pPr>
      <w:rPr>
        <w:rFonts w:hint="default"/>
      </w:rPr>
    </w:lvl>
    <w:lvl w:ilvl="7">
      <w:start w:val="1"/>
      <w:numFmt w:val="decimal"/>
      <w:isLgl/>
      <w:lvlText w:val="%1.%2.%3.%4.%5.%6.%7.%8."/>
      <w:lvlJc w:val="left"/>
      <w:pPr>
        <w:ind w:left="9360" w:hanging="1800"/>
      </w:pPr>
      <w:rPr>
        <w:rFonts w:hint="default"/>
      </w:rPr>
    </w:lvl>
    <w:lvl w:ilvl="8">
      <w:start w:val="1"/>
      <w:numFmt w:val="decimal"/>
      <w:isLgl/>
      <w:lvlText w:val="%1.%2.%3.%4.%5.%6.%7.%8.%9."/>
      <w:lvlJc w:val="left"/>
      <w:pPr>
        <w:ind w:left="10800" w:hanging="2160"/>
      </w:pPr>
      <w:rPr>
        <w:rFonts w:hint="default"/>
      </w:rPr>
    </w:lvl>
  </w:abstractNum>
  <w:num w:numId="50">
    <w:abstractNumId w:val="48"/>
  </w:num>
  <w:num w:numId="49">
    <w:abstractNumId w:val="47"/>
  </w:num>
  <w:num w:numId="48">
    <w:abstractNumId w:val="46"/>
  </w:num>
  <w:num w:numId="47">
    <w:abstractNumId w:val="45"/>
  </w:num>
  <w:num w:numId="46">
    <w:abstractNumId w:val="44"/>
  </w:num>
  <w:num w:numId="45">
    <w:abstractNumId w:val="43"/>
  </w:num>
  <w:num w:numId="44">
    <w:abstractNumId w:val="42"/>
  </w:num>
  <w:num w:numId="43">
    <w:abstractNumId w:val="41"/>
  </w:num>
  <w:num w:numId="42">
    <w:abstractNumId w:val="40"/>
  </w:num>
  <w:num w:numId="41">
    <w:abstractNumId w:val="39"/>
  </w:num>
  <w:num w:numId="40">
    <w:abstractNumId w:val="38"/>
  </w:num>
  <w:num w:numId="39">
    <w:abstractNumId w:val="37"/>
  </w:num>
  <w:num w:numId="38">
    <w:abstractNumId w:val="36"/>
  </w:num>
  <w:num w:numId="37">
    <w:abstractNumId w:val="35"/>
  </w:num>
  <w:num w:numId="36">
    <w:abstractNumId w:val="34"/>
  </w:num>
  <w:num w:numId="35">
    <w:abstractNumId w:val="33"/>
  </w:num>
  <w:num w:numId="34">
    <w:abstractNumId w:val="32"/>
  </w:num>
  <w:num w:numId="33">
    <w:abstractNumId w:val="31"/>
  </w:num>
  <w:num w:numId="32">
    <w:abstractNumId w:val="30"/>
  </w: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21">
    <w:abstractNumId w:val="19"/>
  </w:num>
  <w:num w:numId="20">
    <w:abstractNumId w:val="18"/>
  </w:num>
  <w:num w:numId="19">
    <w:abstractNumId w:val="17"/>
  </w:num>
  <w:num w:numId="18">
    <w:abstractNumId w:val="16"/>
  </w:num>
  <w:num w:numId="17">
    <w:abstractNumId w:val="15"/>
  </w:num>
  <w:num w:numId="16">
    <w:abstractNumId w:val="14"/>
  </w:num>
  <w:num w:numId="1" w16cid:durableId="235894293">
    <w:abstractNumId w:val="9"/>
  </w:num>
  <w:num w:numId="2" w16cid:durableId="325405288">
    <w:abstractNumId w:val="6"/>
  </w:num>
  <w:num w:numId="3" w16cid:durableId="431706133">
    <w:abstractNumId w:val="5"/>
  </w:num>
  <w:num w:numId="4" w16cid:durableId="1852600771">
    <w:abstractNumId w:val="13"/>
  </w:num>
  <w:num w:numId="5" w16cid:durableId="148905863">
    <w:abstractNumId w:val="12"/>
  </w:num>
  <w:num w:numId="6" w16cid:durableId="663239162">
    <w:abstractNumId w:val="11"/>
  </w:num>
  <w:num w:numId="7" w16cid:durableId="714622885">
    <w:abstractNumId w:val="8"/>
  </w:num>
  <w:num w:numId="8" w16cid:durableId="751195487">
    <w:abstractNumId w:val="3"/>
  </w:num>
  <w:num w:numId="9" w16cid:durableId="1453669554">
    <w:abstractNumId w:val="4"/>
  </w:num>
  <w:num w:numId="10" w16cid:durableId="128741449">
    <w:abstractNumId w:val="10"/>
  </w:num>
  <w:num w:numId="11" w16cid:durableId="302782279">
    <w:abstractNumId w:val="2"/>
  </w:num>
  <w:num w:numId="12" w16cid:durableId="767309739">
    <w:abstractNumId w:val="10"/>
    <w:lvlOverride w:ilvl="0">
      <w:startOverride w:val="1"/>
    </w:lvlOverride>
  </w:num>
  <w:num w:numId="13" w16cid:durableId="1519746">
    <w:abstractNumId w:val="0"/>
  </w:num>
  <w:num w:numId="14" w16cid:durableId="1504784530">
    <w:abstractNumId w:val="7"/>
  </w:num>
  <w:num w:numId="15" w16cid:durableId="13961648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8D3"/>
    <w:rsid w:val="000403E3"/>
    <w:rsid w:val="00041CC9"/>
    <w:rsid w:val="00072AFA"/>
    <w:rsid w:val="0009422A"/>
    <w:rsid w:val="000A0A9C"/>
    <w:rsid w:val="000B4CBF"/>
    <w:rsid w:val="000D029F"/>
    <w:rsid w:val="000E4630"/>
    <w:rsid w:val="00106D9D"/>
    <w:rsid w:val="0011A154"/>
    <w:rsid w:val="001317A7"/>
    <w:rsid w:val="00136A84"/>
    <w:rsid w:val="001469D9"/>
    <w:rsid w:val="00174C9E"/>
    <w:rsid w:val="00194155"/>
    <w:rsid w:val="0020632F"/>
    <w:rsid w:val="0022345D"/>
    <w:rsid w:val="002335CB"/>
    <w:rsid w:val="00245433"/>
    <w:rsid w:val="00255828"/>
    <w:rsid w:val="002702E5"/>
    <w:rsid w:val="002953F4"/>
    <w:rsid w:val="0029E5B4"/>
    <w:rsid w:val="002A60A8"/>
    <w:rsid w:val="002E5753"/>
    <w:rsid w:val="003096AF"/>
    <w:rsid w:val="003206BC"/>
    <w:rsid w:val="0033002C"/>
    <w:rsid w:val="00332582"/>
    <w:rsid w:val="003A76C2"/>
    <w:rsid w:val="003E467D"/>
    <w:rsid w:val="003E486A"/>
    <w:rsid w:val="003F012C"/>
    <w:rsid w:val="003F7891"/>
    <w:rsid w:val="00401787"/>
    <w:rsid w:val="004250DC"/>
    <w:rsid w:val="00444651"/>
    <w:rsid w:val="0046670C"/>
    <w:rsid w:val="004919CC"/>
    <w:rsid w:val="004A075F"/>
    <w:rsid w:val="004B4041"/>
    <w:rsid w:val="004D2B02"/>
    <w:rsid w:val="0052536B"/>
    <w:rsid w:val="0055482C"/>
    <w:rsid w:val="005A457D"/>
    <w:rsid w:val="005B0550"/>
    <w:rsid w:val="005B7374"/>
    <w:rsid w:val="005C68A5"/>
    <w:rsid w:val="005D5783"/>
    <w:rsid w:val="00606061"/>
    <w:rsid w:val="00621BBA"/>
    <w:rsid w:val="006379B0"/>
    <w:rsid w:val="00657011"/>
    <w:rsid w:val="0065783E"/>
    <w:rsid w:val="006B484C"/>
    <w:rsid w:val="006C2A27"/>
    <w:rsid w:val="006E5ECF"/>
    <w:rsid w:val="006E66FB"/>
    <w:rsid w:val="007179ED"/>
    <w:rsid w:val="00733472"/>
    <w:rsid w:val="00734DD7"/>
    <w:rsid w:val="00757B7A"/>
    <w:rsid w:val="0077232D"/>
    <w:rsid w:val="007851DA"/>
    <w:rsid w:val="007908BF"/>
    <w:rsid w:val="007A1D30"/>
    <w:rsid w:val="007D63B5"/>
    <w:rsid w:val="0080240F"/>
    <w:rsid w:val="00816470"/>
    <w:rsid w:val="00844756"/>
    <w:rsid w:val="00871247"/>
    <w:rsid w:val="00873B15"/>
    <w:rsid w:val="00884AFA"/>
    <w:rsid w:val="008A2546"/>
    <w:rsid w:val="008B0677"/>
    <w:rsid w:val="008E4862"/>
    <w:rsid w:val="008F7799"/>
    <w:rsid w:val="00900597"/>
    <w:rsid w:val="009103C4"/>
    <w:rsid w:val="00910B2D"/>
    <w:rsid w:val="009224D6"/>
    <w:rsid w:val="009727F7"/>
    <w:rsid w:val="00980A18"/>
    <w:rsid w:val="009D393B"/>
    <w:rsid w:val="009E6EE4"/>
    <w:rsid w:val="00A309B4"/>
    <w:rsid w:val="00A7192F"/>
    <w:rsid w:val="00A84BEB"/>
    <w:rsid w:val="00AA08D3"/>
    <w:rsid w:val="00AB6D85"/>
    <w:rsid w:val="00B05485"/>
    <w:rsid w:val="00B16314"/>
    <w:rsid w:val="00B23677"/>
    <w:rsid w:val="00B323F4"/>
    <w:rsid w:val="00B32BF3"/>
    <w:rsid w:val="00B34F16"/>
    <w:rsid w:val="00B47710"/>
    <w:rsid w:val="00B62CA8"/>
    <w:rsid w:val="00B67CA5"/>
    <w:rsid w:val="00BE4D66"/>
    <w:rsid w:val="00BF77EF"/>
    <w:rsid w:val="00C422AE"/>
    <w:rsid w:val="00C52601"/>
    <w:rsid w:val="00C560AE"/>
    <w:rsid w:val="00C64184"/>
    <w:rsid w:val="00C80C75"/>
    <w:rsid w:val="00CE70A4"/>
    <w:rsid w:val="00D05C10"/>
    <w:rsid w:val="00D07D16"/>
    <w:rsid w:val="00D68B52"/>
    <w:rsid w:val="00D701FD"/>
    <w:rsid w:val="00DA1A62"/>
    <w:rsid w:val="00DB636F"/>
    <w:rsid w:val="00DB6461"/>
    <w:rsid w:val="00E46517"/>
    <w:rsid w:val="00E87098"/>
    <w:rsid w:val="00EA7403"/>
    <w:rsid w:val="00EF07E1"/>
    <w:rsid w:val="00EF722D"/>
    <w:rsid w:val="00F00B92"/>
    <w:rsid w:val="00F371B9"/>
    <w:rsid w:val="00F4115E"/>
    <w:rsid w:val="00F55859"/>
    <w:rsid w:val="00F73718"/>
    <w:rsid w:val="00FC183A"/>
    <w:rsid w:val="00FD2B72"/>
    <w:rsid w:val="00FE6891"/>
    <w:rsid w:val="00FE7B7A"/>
    <w:rsid w:val="0122E479"/>
    <w:rsid w:val="016F568A"/>
    <w:rsid w:val="0197BADA"/>
    <w:rsid w:val="01B104C1"/>
    <w:rsid w:val="01F5C5AE"/>
    <w:rsid w:val="021287B6"/>
    <w:rsid w:val="0223D74A"/>
    <w:rsid w:val="022417EB"/>
    <w:rsid w:val="026FE083"/>
    <w:rsid w:val="02974F52"/>
    <w:rsid w:val="02AA3172"/>
    <w:rsid w:val="02AD8271"/>
    <w:rsid w:val="02AD8271"/>
    <w:rsid w:val="02B72E36"/>
    <w:rsid w:val="02C30C6B"/>
    <w:rsid w:val="02C610A4"/>
    <w:rsid w:val="02DAEAA1"/>
    <w:rsid w:val="0304D3A2"/>
    <w:rsid w:val="0311C089"/>
    <w:rsid w:val="032ED85A"/>
    <w:rsid w:val="0338632C"/>
    <w:rsid w:val="0353D9C9"/>
    <w:rsid w:val="035D4B76"/>
    <w:rsid w:val="035D4B76"/>
    <w:rsid w:val="0368AA5A"/>
    <w:rsid w:val="03739EFC"/>
    <w:rsid w:val="03BFB988"/>
    <w:rsid w:val="03D488CC"/>
    <w:rsid w:val="03E8B7DF"/>
    <w:rsid w:val="03FFF5D9"/>
    <w:rsid w:val="04101926"/>
    <w:rsid w:val="041C6E8A"/>
    <w:rsid w:val="04413CE5"/>
    <w:rsid w:val="0469A941"/>
    <w:rsid w:val="0470886D"/>
    <w:rsid w:val="04730D8F"/>
    <w:rsid w:val="04730D8F"/>
    <w:rsid w:val="0473C5D8"/>
    <w:rsid w:val="047FF634"/>
    <w:rsid w:val="047FF634"/>
    <w:rsid w:val="04B01B99"/>
    <w:rsid w:val="04B01B99"/>
    <w:rsid w:val="04D77C89"/>
    <w:rsid w:val="05132885"/>
    <w:rsid w:val="0513CD02"/>
    <w:rsid w:val="053054F3"/>
    <w:rsid w:val="0534CC7B"/>
    <w:rsid w:val="0559A20C"/>
    <w:rsid w:val="055BF7C0"/>
    <w:rsid w:val="0589F41D"/>
    <w:rsid w:val="05AA13EE"/>
    <w:rsid w:val="05D0EF40"/>
    <w:rsid w:val="05D9AD01"/>
    <w:rsid w:val="05D9AD01"/>
    <w:rsid w:val="05DD8BBD"/>
    <w:rsid w:val="0625A417"/>
    <w:rsid w:val="0629331F"/>
    <w:rsid w:val="0679F5E6"/>
    <w:rsid w:val="06A8889C"/>
    <w:rsid w:val="06BC3440"/>
    <w:rsid w:val="06BEBA8A"/>
    <w:rsid w:val="06F21C3D"/>
    <w:rsid w:val="072EA9FE"/>
    <w:rsid w:val="073B63C6"/>
    <w:rsid w:val="0746A794"/>
    <w:rsid w:val="075690B0"/>
    <w:rsid w:val="07800EF8"/>
    <w:rsid w:val="0790691C"/>
    <w:rsid w:val="07B6F40E"/>
    <w:rsid w:val="07D2D6C9"/>
    <w:rsid w:val="07DE673D"/>
    <w:rsid w:val="081820E7"/>
    <w:rsid w:val="081820E7"/>
    <w:rsid w:val="08294C27"/>
    <w:rsid w:val="0862F677"/>
    <w:rsid w:val="08A9AF5D"/>
    <w:rsid w:val="08B7DB92"/>
    <w:rsid w:val="08B9C562"/>
    <w:rsid w:val="08CF436F"/>
    <w:rsid w:val="08D23A8D"/>
    <w:rsid w:val="08DD8833"/>
    <w:rsid w:val="08E75C98"/>
    <w:rsid w:val="08E83D5F"/>
    <w:rsid w:val="08EDB606"/>
    <w:rsid w:val="08F42C2F"/>
    <w:rsid w:val="0911087D"/>
    <w:rsid w:val="0918521D"/>
    <w:rsid w:val="09262E4F"/>
    <w:rsid w:val="0930AAAA"/>
    <w:rsid w:val="09496D6B"/>
    <w:rsid w:val="095784C2"/>
    <w:rsid w:val="095784C2"/>
    <w:rsid w:val="095A8D9D"/>
    <w:rsid w:val="0A1DF71E"/>
    <w:rsid w:val="0A1DFDE8"/>
    <w:rsid w:val="0A34AEBF"/>
    <w:rsid w:val="0A4699EC"/>
    <w:rsid w:val="0A50A4BF"/>
    <w:rsid w:val="0A549434"/>
    <w:rsid w:val="0A694BA5"/>
    <w:rsid w:val="0A88D240"/>
    <w:rsid w:val="0A88D240"/>
    <w:rsid w:val="0A8C6F82"/>
    <w:rsid w:val="0ACE7EF6"/>
    <w:rsid w:val="0AD4B927"/>
    <w:rsid w:val="0B12784F"/>
    <w:rsid w:val="0B2887A8"/>
    <w:rsid w:val="0B4FB9E1"/>
    <w:rsid w:val="0BCC747A"/>
    <w:rsid w:val="0BCEECF3"/>
    <w:rsid w:val="0BDDCE5E"/>
    <w:rsid w:val="0BE6574D"/>
    <w:rsid w:val="0BEC1C4A"/>
    <w:rsid w:val="0C14521C"/>
    <w:rsid w:val="0C2D8B9B"/>
    <w:rsid w:val="0C3870D5"/>
    <w:rsid w:val="0C665860"/>
    <w:rsid w:val="0C665860"/>
    <w:rsid w:val="0C8CCF0E"/>
    <w:rsid w:val="0C9379A4"/>
    <w:rsid w:val="0CA333AC"/>
    <w:rsid w:val="0CD090E7"/>
    <w:rsid w:val="0CD8F687"/>
    <w:rsid w:val="0CE67333"/>
    <w:rsid w:val="0D347F20"/>
    <w:rsid w:val="0D5132B8"/>
    <w:rsid w:val="0D5CD4E7"/>
    <w:rsid w:val="0D696AFC"/>
    <w:rsid w:val="0D8E7B87"/>
    <w:rsid w:val="0D97D72A"/>
    <w:rsid w:val="0DA2575A"/>
    <w:rsid w:val="0DA57894"/>
    <w:rsid w:val="0DA80F0D"/>
    <w:rsid w:val="0DCD3457"/>
    <w:rsid w:val="0DD2C36E"/>
    <w:rsid w:val="0DDBF1E3"/>
    <w:rsid w:val="0E1A33FA"/>
    <w:rsid w:val="0E24C8A4"/>
    <w:rsid w:val="0E35926F"/>
    <w:rsid w:val="0E453805"/>
    <w:rsid w:val="0E502A4F"/>
    <w:rsid w:val="0E5EE662"/>
    <w:rsid w:val="0EB239EF"/>
    <w:rsid w:val="0ED727F0"/>
    <w:rsid w:val="0F024AEE"/>
    <w:rsid w:val="0F0ECC24"/>
    <w:rsid w:val="0F478CE2"/>
    <w:rsid w:val="0F4A39C5"/>
    <w:rsid w:val="0F4B1B78"/>
    <w:rsid w:val="0F567FF4"/>
    <w:rsid w:val="0F72428C"/>
    <w:rsid w:val="0F746AAF"/>
    <w:rsid w:val="0F756539"/>
    <w:rsid w:val="0FAFAB82"/>
    <w:rsid w:val="0FB40CED"/>
    <w:rsid w:val="0FB903B1"/>
    <w:rsid w:val="0FC2BCD1"/>
    <w:rsid w:val="0FECC706"/>
    <w:rsid w:val="10013871"/>
    <w:rsid w:val="100FA827"/>
    <w:rsid w:val="100FA827"/>
    <w:rsid w:val="1012FD0A"/>
    <w:rsid w:val="10170594"/>
    <w:rsid w:val="101A9EDB"/>
    <w:rsid w:val="1052F94E"/>
    <w:rsid w:val="10766E6F"/>
    <w:rsid w:val="108D226F"/>
    <w:rsid w:val="10927C76"/>
    <w:rsid w:val="10A70D7C"/>
    <w:rsid w:val="10F4DCC7"/>
    <w:rsid w:val="110E6351"/>
    <w:rsid w:val="11141E70"/>
    <w:rsid w:val="111D6E1A"/>
    <w:rsid w:val="113FFAD3"/>
    <w:rsid w:val="1146C183"/>
    <w:rsid w:val="114B1DC5"/>
    <w:rsid w:val="115264D5"/>
    <w:rsid w:val="1199D510"/>
    <w:rsid w:val="11AF3EB9"/>
    <w:rsid w:val="11B78A6C"/>
    <w:rsid w:val="11EEE6F7"/>
    <w:rsid w:val="1219DF26"/>
    <w:rsid w:val="1219DF26"/>
    <w:rsid w:val="122347F1"/>
    <w:rsid w:val="12243DBA"/>
    <w:rsid w:val="12323711"/>
    <w:rsid w:val="123B0754"/>
    <w:rsid w:val="124C01B3"/>
    <w:rsid w:val="126390EF"/>
    <w:rsid w:val="1269B7A6"/>
    <w:rsid w:val="127DEAC5"/>
    <w:rsid w:val="128BF0CF"/>
    <w:rsid w:val="12BEE884"/>
    <w:rsid w:val="12D59CEC"/>
    <w:rsid w:val="134B7953"/>
    <w:rsid w:val="13847A18"/>
    <w:rsid w:val="13A9CE0B"/>
    <w:rsid w:val="13EB586B"/>
    <w:rsid w:val="13F903B3"/>
    <w:rsid w:val="13FF8D31"/>
    <w:rsid w:val="141FBDD4"/>
    <w:rsid w:val="148A2F44"/>
    <w:rsid w:val="14995943"/>
    <w:rsid w:val="14AABA8E"/>
    <w:rsid w:val="14B00861"/>
    <w:rsid w:val="14B2EB5D"/>
    <w:rsid w:val="14B56F78"/>
    <w:rsid w:val="14B56F78"/>
    <w:rsid w:val="14D37CF8"/>
    <w:rsid w:val="14D7BCEB"/>
    <w:rsid w:val="151686A9"/>
    <w:rsid w:val="151686A9"/>
    <w:rsid w:val="1523E267"/>
    <w:rsid w:val="15258459"/>
    <w:rsid w:val="157A911E"/>
    <w:rsid w:val="158AA16D"/>
    <w:rsid w:val="159B9E89"/>
    <w:rsid w:val="15C4CF79"/>
    <w:rsid w:val="15D8783B"/>
    <w:rsid w:val="15DC6091"/>
    <w:rsid w:val="15F07261"/>
    <w:rsid w:val="16004393"/>
    <w:rsid w:val="164008FE"/>
    <w:rsid w:val="164B6E7C"/>
    <w:rsid w:val="1650667D"/>
    <w:rsid w:val="1652F378"/>
    <w:rsid w:val="16599748"/>
    <w:rsid w:val="1673DDC7"/>
    <w:rsid w:val="16745FFB"/>
    <w:rsid w:val="167CE040"/>
    <w:rsid w:val="16A281A7"/>
    <w:rsid w:val="16A68C5C"/>
    <w:rsid w:val="16A68C5C"/>
    <w:rsid w:val="16AC62EA"/>
    <w:rsid w:val="16D5D7DC"/>
    <w:rsid w:val="1731F145"/>
    <w:rsid w:val="173868EB"/>
    <w:rsid w:val="174896C8"/>
    <w:rsid w:val="176697EF"/>
    <w:rsid w:val="177462AA"/>
    <w:rsid w:val="177BDEB6"/>
    <w:rsid w:val="1781AB2E"/>
    <w:rsid w:val="1789FC54"/>
    <w:rsid w:val="17985CA2"/>
    <w:rsid w:val="17A7C52F"/>
    <w:rsid w:val="17A9812D"/>
    <w:rsid w:val="17B126D1"/>
    <w:rsid w:val="17BD3ACF"/>
    <w:rsid w:val="17C35349"/>
    <w:rsid w:val="17CB3FF7"/>
    <w:rsid w:val="17ED8F5E"/>
    <w:rsid w:val="17ED8F5E"/>
    <w:rsid w:val="17F8BB31"/>
    <w:rsid w:val="181274BA"/>
    <w:rsid w:val="183F31ED"/>
    <w:rsid w:val="18440E0C"/>
    <w:rsid w:val="1868748F"/>
    <w:rsid w:val="18AB5D96"/>
    <w:rsid w:val="18B8E589"/>
    <w:rsid w:val="18D815EB"/>
    <w:rsid w:val="18E3ACA5"/>
    <w:rsid w:val="18E3ACA5"/>
    <w:rsid w:val="18FD8B26"/>
    <w:rsid w:val="1902E573"/>
    <w:rsid w:val="192DD3D5"/>
    <w:rsid w:val="19621BFB"/>
    <w:rsid w:val="196B3B47"/>
    <w:rsid w:val="1973F9DB"/>
    <w:rsid w:val="1974047A"/>
    <w:rsid w:val="1981D078"/>
    <w:rsid w:val="19824481"/>
    <w:rsid w:val="198655BD"/>
    <w:rsid w:val="199AC423"/>
    <w:rsid w:val="19A5EA6A"/>
    <w:rsid w:val="19B33E72"/>
    <w:rsid w:val="19CFDD13"/>
    <w:rsid w:val="19EA4F31"/>
    <w:rsid w:val="19EC4227"/>
    <w:rsid w:val="1A0C00C1"/>
    <w:rsid w:val="1A108448"/>
    <w:rsid w:val="1A2345B5"/>
    <w:rsid w:val="1A46D444"/>
    <w:rsid w:val="1A4FD691"/>
    <w:rsid w:val="1A4FD691"/>
    <w:rsid w:val="1AAD65FA"/>
    <w:rsid w:val="1AB8A54C"/>
    <w:rsid w:val="1ABB0A68"/>
    <w:rsid w:val="1AD370B3"/>
    <w:rsid w:val="1AE3EE21"/>
    <w:rsid w:val="1AE94AF9"/>
    <w:rsid w:val="1AF7FFA4"/>
    <w:rsid w:val="1AFF22B1"/>
    <w:rsid w:val="1B03D659"/>
    <w:rsid w:val="1B1D30FB"/>
    <w:rsid w:val="1B2E3A70"/>
    <w:rsid w:val="1B3CB099"/>
    <w:rsid w:val="1B51D1A0"/>
    <w:rsid w:val="1B5BDC94"/>
    <w:rsid w:val="1B600EA6"/>
    <w:rsid w:val="1B600EA6"/>
    <w:rsid w:val="1B964406"/>
    <w:rsid w:val="1C2A7BEC"/>
    <w:rsid w:val="1C562AD6"/>
    <w:rsid w:val="1C562AD6"/>
    <w:rsid w:val="1C6113EA"/>
    <w:rsid w:val="1C6EEC5B"/>
    <w:rsid w:val="1C93C37F"/>
    <w:rsid w:val="1CA09B9F"/>
    <w:rsid w:val="1CB43D91"/>
    <w:rsid w:val="1CBF7C04"/>
    <w:rsid w:val="1CC1216E"/>
    <w:rsid w:val="1CD3574B"/>
    <w:rsid w:val="1CD75930"/>
    <w:rsid w:val="1CE2EB6A"/>
    <w:rsid w:val="1CEFF536"/>
    <w:rsid w:val="1CEFF536"/>
    <w:rsid w:val="1D2710F7"/>
    <w:rsid w:val="1D2AD0DD"/>
    <w:rsid w:val="1D434066"/>
    <w:rsid w:val="1D6BD873"/>
    <w:rsid w:val="1D754C06"/>
    <w:rsid w:val="1DAE5BE9"/>
    <w:rsid w:val="1DDC643E"/>
    <w:rsid w:val="1DE3C5FA"/>
    <w:rsid w:val="1DED9682"/>
    <w:rsid w:val="1DEEF7F4"/>
    <w:rsid w:val="1E136289"/>
    <w:rsid w:val="1E24103D"/>
    <w:rsid w:val="1E2476F2"/>
    <w:rsid w:val="1E32762B"/>
    <w:rsid w:val="1E431694"/>
    <w:rsid w:val="1E53EFC6"/>
    <w:rsid w:val="1E7A5B72"/>
    <w:rsid w:val="1E910AEE"/>
    <w:rsid w:val="1E928C5F"/>
    <w:rsid w:val="1ED89970"/>
    <w:rsid w:val="1EDC2C53"/>
    <w:rsid w:val="1EDD9F9B"/>
    <w:rsid w:val="1EDEF671"/>
    <w:rsid w:val="1F1468CE"/>
    <w:rsid w:val="1F157CC4"/>
    <w:rsid w:val="1F157CC4"/>
    <w:rsid w:val="1F2B7711"/>
    <w:rsid w:val="1FAB25E8"/>
    <w:rsid w:val="1FBC712E"/>
    <w:rsid w:val="2013257F"/>
    <w:rsid w:val="20258BCD"/>
    <w:rsid w:val="202F52F9"/>
    <w:rsid w:val="207305FB"/>
    <w:rsid w:val="2095FD1C"/>
    <w:rsid w:val="2095FD1C"/>
    <w:rsid w:val="20BC825E"/>
    <w:rsid w:val="20BC825E"/>
    <w:rsid w:val="20C29887"/>
    <w:rsid w:val="20D96FC9"/>
    <w:rsid w:val="20F426AD"/>
    <w:rsid w:val="20FEA11B"/>
    <w:rsid w:val="211E2E21"/>
    <w:rsid w:val="217272F5"/>
    <w:rsid w:val="217272F5"/>
    <w:rsid w:val="21756CE8"/>
    <w:rsid w:val="21756CE8"/>
    <w:rsid w:val="21862F40"/>
    <w:rsid w:val="21999DA3"/>
    <w:rsid w:val="21CCA63C"/>
    <w:rsid w:val="21F0F989"/>
    <w:rsid w:val="222DE4F5"/>
    <w:rsid w:val="224AF048"/>
    <w:rsid w:val="226BFEA2"/>
    <w:rsid w:val="22957F25"/>
    <w:rsid w:val="229A1733"/>
    <w:rsid w:val="22BD7656"/>
    <w:rsid w:val="22E6CE7C"/>
    <w:rsid w:val="22F8D2B9"/>
    <w:rsid w:val="23328481"/>
    <w:rsid w:val="2340BFAF"/>
    <w:rsid w:val="2340BFAF"/>
    <w:rsid w:val="235BDF3D"/>
    <w:rsid w:val="23720A56"/>
    <w:rsid w:val="237AF537"/>
    <w:rsid w:val="2383E1EB"/>
    <w:rsid w:val="238E6102"/>
    <w:rsid w:val="23A5670F"/>
    <w:rsid w:val="23C9A692"/>
    <w:rsid w:val="23ED1012"/>
    <w:rsid w:val="23F99B35"/>
    <w:rsid w:val="2410920B"/>
    <w:rsid w:val="246D809A"/>
    <w:rsid w:val="247F9A88"/>
    <w:rsid w:val="247F9A88"/>
    <w:rsid w:val="248B2E7F"/>
    <w:rsid w:val="24AD8F97"/>
    <w:rsid w:val="24C6DD16"/>
    <w:rsid w:val="24D58442"/>
    <w:rsid w:val="24E0EC11"/>
    <w:rsid w:val="24E5500D"/>
    <w:rsid w:val="24F61AD6"/>
    <w:rsid w:val="24F83C5D"/>
    <w:rsid w:val="24F8F14C"/>
    <w:rsid w:val="250AB764"/>
    <w:rsid w:val="2527C9B9"/>
    <w:rsid w:val="255C4C87"/>
    <w:rsid w:val="258A6627"/>
    <w:rsid w:val="25B6419A"/>
    <w:rsid w:val="25BCF2DE"/>
    <w:rsid w:val="25D8D8BC"/>
    <w:rsid w:val="25E80CD2"/>
    <w:rsid w:val="25F32244"/>
    <w:rsid w:val="25F6BBE4"/>
    <w:rsid w:val="26279B45"/>
    <w:rsid w:val="26283DD9"/>
    <w:rsid w:val="2628E15F"/>
    <w:rsid w:val="266DEA09"/>
    <w:rsid w:val="26919550"/>
    <w:rsid w:val="26A12F34"/>
    <w:rsid w:val="26FABEEF"/>
    <w:rsid w:val="2702E77E"/>
    <w:rsid w:val="2702E77E"/>
    <w:rsid w:val="2726AC95"/>
    <w:rsid w:val="27542AC8"/>
    <w:rsid w:val="2770E23E"/>
    <w:rsid w:val="279A3234"/>
    <w:rsid w:val="279DE071"/>
    <w:rsid w:val="27D74C3B"/>
    <w:rsid w:val="27D74C3B"/>
    <w:rsid w:val="27FB5BB2"/>
    <w:rsid w:val="27FE49BC"/>
    <w:rsid w:val="280F62C6"/>
    <w:rsid w:val="280F62C6"/>
    <w:rsid w:val="283F3C19"/>
    <w:rsid w:val="2841CE5F"/>
    <w:rsid w:val="2852974D"/>
    <w:rsid w:val="288C0904"/>
    <w:rsid w:val="28A5881F"/>
    <w:rsid w:val="28B473BC"/>
    <w:rsid w:val="28C369BC"/>
    <w:rsid w:val="28F8F9B3"/>
    <w:rsid w:val="28FE6F1D"/>
    <w:rsid w:val="291157CF"/>
    <w:rsid w:val="2911DE6C"/>
    <w:rsid w:val="292F206A"/>
    <w:rsid w:val="2931F8C2"/>
    <w:rsid w:val="296DDBD5"/>
    <w:rsid w:val="296E369D"/>
    <w:rsid w:val="2983C001"/>
    <w:rsid w:val="29948198"/>
    <w:rsid w:val="29AE4222"/>
    <w:rsid w:val="29AE4222"/>
    <w:rsid w:val="29D98971"/>
    <w:rsid w:val="29E6ACC4"/>
    <w:rsid w:val="29E6ACC4"/>
    <w:rsid w:val="29E845C9"/>
    <w:rsid w:val="29E845C9"/>
    <w:rsid w:val="29FD6404"/>
    <w:rsid w:val="29FD6404"/>
    <w:rsid w:val="2A048807"/>
    <w:rsid w:val="2A048807"/>
    <w:rsid w:val="2A07986E"/>
    <w:rsid w:val="2A0AC01F"/>
    <w:rsid w:val="2A1FF225"/>
    <w:rsid w:val="2A51021F"/>
    <w:rsid w:val="2A9B8A13"/>
    <w:rsid w:val="2AADFC95"/>
    <w:rsid w:val="2AB73E3C"/>
    <w:rsid w:val="2ACE17AB"/>
    <w:rsid w:val="2AD6684B"/>
    <w:rsid w:val="2AD8CFB9"/>
    <w:rsid w:val="2ADC9BF5"/>
    <w:rsid w:val="2ADC9BF5"/>
    <w:rsid w:val="2B04537D"/>
    <w:rsid w:val="2B1D1FE9"/>
    <w:rsid w:val="2B3475DB"/>
    <w:rsid w:val="2B3927AF"/>
    <w:rsid w:val="2B42B57B"/>
    <w:rsid w:val="2B4533B1"/>
    <w:rsid w:val="2B473AF3"/>
    <w:rsid w:val="2B648AFD"/>
    <w:rsid w:val="2BB1FFC0"/>
    <w:rsid w:val="2BCEAD36"/>
    <w:rsid w:val="2BF68CB4"/>
    <w:rsid w:val="2C0A0280"/>
    <w:rsid w:val="2C0CBF08"/>
    <w:rsid w:val="2C455D8B"/>
    <w:rsid w:val="2C4EA243"/>
    <w:rsid w:val="2C591E43"/>
    <w:rsid w:val="2C70683D"/>
    <w:rsid w:val="2C93C511"/>
    <w:rsid w:val="2CA53F47"/>
    <w:rsid w:val="2CA9B74F"/>
    <w:rsid w:val="2CE8742D"/>
    <w:rsid w:val="2CEAB518"/>
    <w:rsid w:val="2D310B32"/>
    <w:rsid w:val="2D5A052E"/>
    <w:rsid w:val="2D60A75C"/>
    <w:rsid w:val="2D635885"/>
    <w:rsid w:val="2D6F5DA3"/>
    <w:rsid w:val="2D71AD98"/>
    <w:rsid w:val="2D84FBE2"/>
    <w:rsid w:val="2DAC2BE8"/>
    <w:rsid w:val="2DE64C4B"/>
    <w:rsid w:val="2DF5D348"/>
    <w:rsid w:val="2E1695EF"/>
    <w:rsid w:val="2E182267"/>
    <w:rsid w:val="2E182267"/>
    <w:rsid w:val="2E292C71"/>
    <w:rsid w:val="2E961851"/>
    <w:rsid w:val="2E9B402A"/>
    <w:rsid w:val="2EA28E85"/>
    <w:rsid w:val="2EB46CEA"/>
    <w:rsid w:val="2EC28BF5"/>
    <w:rsid w:val="2ECDB146"/>
    <w:rsid w:val="2EDAB478"/>
    <w:rsid w:val="2EE76ED3"/>
    <w:rsid w:val="2EF32243"/>
    <w:rsid w:val="2F332FE9"/>
    <w:rsid w:val="2F34944E"/>
    <w:rsid w:val="2F4C91BD"/>
    <w:rsid w:val="2F6B54B0"/>
    <w:rsid w:val="2F7C99F1"/>
    <w:rsid w:val="2F805E9A"/>
    <w:rsid w:val="2FAD441D"/>
    <w:rsid w:val="2FC44418"/>
    <w:rsid w:val="301E9081"/>
    <w:rsid w:val="30374442"/>
    <w:rsid w:val="305BE629"/>
    <w:rsid w:val="308F7A05"/>
    <w:rsid w:val="309A2BB2"/>
    <w:rsid w:val="309A4DB2"/>
    <w:rsid w:val="30D08953"/>
    <w:rsid w:val="30EBFB01"/>
    <w:rsid w:val="31071C63"/>
    <w:rsid w:val="3107A286"/>
    <w:rsid w:val="311A8FEF"/>
    <w:rsid w:val="312778E5"/>
    <w:rsid w:val="312778E5"/>
    <w:rsid w:val="315C7067"/>
    <w:rsid w:val="316FDDD9"/>
    <w:rsid w:val="31A96AAF"/>
    <w:rsid w:val="31A96AAF"/>
    <w:rsid w:val="31ADE305"/>
    <w:rsid w:val="31B2703A"/>
    <w:rsid w:val="31E0B15B"/>
    <w:rsid w:val="31E0B15B"/>
    <w:rsid w:val="3200EB8F"/>
    <w:rsid w:val="3203E593"/>
    <w:rsid w:val="3203E593"/>
    <w:rsid w:val="3267998E"/>
    <w:rsid w:val="3280618A"/>
    <w:rsid w:val="32BCADB3"/>
    <w:rsid w:val="32CE0067"/>
    <w:rsid w:val="32F439A9"/>
    <w:rsid w:val="3316E69B"/>
    <w:rsid w:val="332E9E14"/>
    <w:rsid w:val="33417FE7"/>
    <w:rsid w:val="335A4FA3"/>
    <w:rsid w:val="337F268E"/>
    <w:rsid w:val="33A1AF02"/>
    <w:rsid w:val="33B63831"/>
    <w:rsid w:val="33BC6C6A"/>
    <w:rsid w:val="3404BD3B"/>
    <w:rsid w:val="3405824D"/>
    <w:rsid w:val="34323C0A"/>
    <w:rsid w:val="343EFC7A"/>
    <w:rsid w:val="344E1806"/>
    <w:rsid w:val="344F85A2"/>
    <w:rsid w:val="3451ED4A"/>
    <w:rsid w:val="3486A237"/>
    <w:rsid w:val="34C5F0FF"/>
    <w:rsid w:val="34E11E94"/>
    <w:rsid w:val="34E95444"/>
    <w:rsid w:val="34FE71BE"/>
    <w:rsid w:val="350B7FD6"/>
    <w:rsid w:val="355AFC59"/>
    <w:rsid w:val="3563630C"/>
    <w:rsid w:val="35716D40"/>
    <w:rsid w:val="35716D40"/>
    <w:rsid w:val="35842D73"/>
    <w:rsid w:val="3587D877"/>
    <w:rsid w:val="359883A0"/>
    <w:rsid w:val="359883A0"/>
    <w:rsid w:val="35A34DA6"/>
    <w:rsid w:val="35AA5B01"/>
    <w:rsid w:val="35C4743D"/>
    <w:rsid w:val="35F22FC0"/>
    <w:rsid w:val="35FD7085"/>
    <w:rsid w:val="3614AAB0"/>
    <w:rsid w:val="3633384F"/>
    <w:rsid w:val="363CA599"/>
    <w:rsid w:val="363CA599"/>
    <w:rsid w:val="364A4123"/>
    <w:rsid w:val="365EFD65"/>
    <w:rsid w:val="366DD9FA"/>
    <w:rsid w:val="367917A1"/>
    <w:rsid w:val="36888E96"/>
    <w:rsid w:val="36B4D37E"/>
    <w:rsid w:val="36CFF004"/>
    <w:rsid w:val="36D85019"/>
    <w:rsid w:val="36F0FF77"/>
    <w:rsid w:val="373D1DE3"/>
    <w:rsid w:val="3749864F"/>
    <w:rsid w:val="3752CED2"/>
    <w:rsid w:val="37557FB8"/>
    <w:rsid w:val="377A587D"/>
    <w:rsid w:val="377A587D"/>
    <w:rsid w:val="377EE165"/>
    <w:rsid w:val="378C4725"/>
    <w:rsid w:val="37B65E58"/>
    <w:rsid w:val="37DF701B"/>
    <w:rsid w:val="38013680"/>
    <w:rsid w:val="38013680"/>
    <w:rsid w:val="3807AC49"/>
    <w:rsid w:val="38403F2E"/>
    <w:rsid w:val="3843F326"/>
    <w:rsid w:val="38454F6B"/>
    <w:rsid w:val="385512D0"/>
    <w:rsid w:val="38A45529"/>
    <w:rsid w:val="38AC6DF1"/>
    <w:rsid w:val="38CA4266"/>
    <w:rsid w:val="38D8BC63"/>
    <w:rsid w:val="3907B120"/>
    <w:rsid w:val="3914DFF8"/>
    <w:rsid w:val="39170E8E"/>
    <w:rsid w:val="39205CF2"/>
    <w:rsid w:val="3934C04B"/>
    <w:rsid w:val="393B7A6F"/>
    <w:rsid w:val="393D310C"/>
    <w:rsid w:val="398164D0"/>
    <w:rsid w:val="398390CB"/>
    <w:rsid w:val="398C3DA2"/>
    <w:rsid w:val="39A94976"/>
    <w:rsid w:val="39ABC25E"/>
    <w:rsid w:val="39BF166A"/>
    <w:rsid w:val="39C3F9F1"/>
    <w:rsid w:val="39EEE043"/>
    <w:rsid w:val="3A1160DA"/>
    <w:rsid w:val="3A230A67"/>
    <w:rsid w:val="3A251DA2"/>
    <w:rsid w:val="3A272292"/>
    <w:rsid w:val="3A45F391"/>
    <w:rsid w:val="3A5047B5"/>
    <w:rsid w:val="3A5F44B6"/>
    <w:rsid w:val="3A600ABC"/>
    <w:rsid w:val="3A7528D1"/>
    <w:rsid w:val="3A774EFD"/>
    <w:rsid w:val="3A917779"/>
    <w:rsid w:val="3A9E7D07"/>
    <w:rsid w:val="3A9E7D07"/>
    <w:rsid w:val="3AB93FA5"/>
    <w:rsid w:val="3AB9A3F2"/>
    <w:rsid w:val="3AF43009"/>
    <w:rsid w:val="3B3555ED"/>
    <w:rsid w:val="3B461284"/>
    <w:rsid w:val="3B58231C"/>
    <w:rsid w:val="3B67FA9A"/>
    <w:rsid w:val="3B7C00CD"/>
    <w:rsid w:val="3BAAD440"/>
    <w:rsid w:val="3BB257AE"/>
    <w:rsid w:val="3BCD3809"/>
    <w:rsid w:val="3BCD3809"/>
    <w:rsid w:val="3C0442E1"/>
    <w:rsid w:val="3C0475D0"/>
    <w:rsid w:val="3C6E5128"/>
    <w:rsid w:val="3C8B7C15"/>
    <w:rsid w:val="3C95DA52"/>
    <w:rsid w:val="3C9ED265"/>
    <w:rsid w:val="3CA89FAE"/>
    <w:rsid w:val="3CA89FAE"/>
    <w:rsid w:val="3CB060AE"/>
    <w:rsid w:val="3CCDFC97"/>
    <w:rsid w:val="3CCFE274"/>
    <w:rsid w:val="3CDEE5C1"/>
    <w:rsid w:val="3CF08CF7"/>
    <w:rsid w:val="3CFD098F"/>
    <w:rsid w:val="3D18502E"/>
    <w:rsid w:val="3D258035"/>
    <w:rsid w:val="3D5042EB"/>
    <w:rsid w:val="3D581028"/>
    <w:rsid w:val="3D915F4E"/>
    <w:rsid w:val="3DA71869"/>
    <w:rsid w:val="3DAF30E7"/>
    <w:rsid w:val="3DB082A6"/>
    <w:rsid w:val="3DB5E89D"/>
    <w:rsid w:val="3DBFA6F3"/>
    <w:rsid w:val="3DC8BE74"/>
    <w:rsid w:val="3DDD0DA1"/>
    <w:rsid w:val="3DEEE816"/>
    <w:rsid w:val="3DF54770"/>
    <w:rsid w:val="3DF63BA0"/>
    <w:rsid w:val="3E0FDF36"/>
    <w:rsid w:val="3E638DED"/>
    <w:rsid w:val="3E6C7E6A"/>
    <w:rsid w:val="3E6C7E6A"/>
    <w:rsid w:val="3E6E9750"/>
    <w:rsid w:val="3EA043DC"/>
    <w:rsid w:val="3EB2BEF1"/>
    <w:rsid w:val="3EBDF32E"/>
    <w:rsid w:val="3ECEA979"/>
    <w:rsid w:val="3ED96579"/>
    <w:rsid w:val="3EDAFE6B"/>
    <w:rsid w:val="3F69A836"/>
    <w:rsid w:val="3F7F0BB5"/>
    <w:rsid w:val="3F88EE64"/>
    <w:rsid w:val="3F8A1555"/>
    <w:rsid w:val="3FA71B4B"/>
    <w:rsid w:val="3FA7B0B0"/>
    <w:rsid w:val="3FDCBE0A"/>
    <w:rsid w:val="400C2512"/>
    <w:rsid w:val="4024A2A4"/>
    <w:rsid w:val="40504AC5"/>
    <w:rsid w:val="407B0000"/>
    <w:rsid w:val="40A0251E"/>
    <w:rsid w:val="40A580C7"/>
    <w:rsid w:val="40A580C7"/>
    <w:rsid w:val="40A5AB00"/>
    <w:rsid w:val="40C207BA"/>
    <w:rsid w:val="40D31AE8"/>
    <w:rsid w:val="40DFC361"/>
    <w:rsid w:val="40E980B8"/>
    <w:rsid w:val="40F9036F"/>
    <w:rsid w:val="410C2AFC"/>
    <w:rsid w:val="411D32A1"/>
    <w:rsid w:val="412FCF3F"/>
    <w:rsid w:val="41553366"/>
    <w:rsid w:val="419844FA"/>
    <w:rsid w:val="41AD6B2F"/>
    <w:rsid w:val="41CA0D40"/>
    <w:rsid w:val="41D767C8"/>
    <w:rsid w:val="420C9391"/>
    <w:rsid w:val="4216C6B4"/>
    <w:rsid w:val="422337F3"/>
    <w:rsid w:val="4295CF2D"/>
    <w:rsid w:val="4297DBEE"/>
    <w:rsid w:val="42AC66A0"/>
    <w:rsid w:val="42C0027C"/>
    <w:rsid w:val="42EAB269"/>
    <w:rsid w:val="43074860"/>
    <w:rsid w:val="43260C2A"/>
    <w:rsid w:val="4330FA81"/>
    <w:rsid w:val="434169CE"/>
    <w:rsid w:val="436B9929"/>
    <w:rsid w:val="4370C013"/>
    <w:rsid w:val="4389ECB6"/>
    <w:rsid w:val="4389ECB6"/>
    <w:rsid w:val="43900FFF"/>
    <w:rsid w:val="439EC253"/>
    <w:rsid w:val="43B88771"/>
    <w:rsid w:val="43F59736"/>
    <w:rsid w:val="4411349A"/>
    <w:rsid w:val="4411349A"/>
    <w:rsid w:val="443E4A57"/>
    <w:rsid w:val="444099D9"/>
    <w:rsid w:val="44616853"/>
    <w:rsid w:val="44967D15"/>
    <w:rsid w:val="4497BD92"/>
    <w:rsid w:val="44BCB9F2"/>
    <w:rsid w:val="44C8B56C"/>
    <w:rsid w:val="44D2A96D"/>
    <w:rsid w:val="44E418FA"/>
    <w:rsid w:val="44F95AC1"/>
    <w:rsid w:val="44FEF1DB"/>
    <w:rsid w:val="45045112"/>
    <w:rsid w:val="450C9A67"/>
    <w:rsid w:val="455A6F21"/>
    <w:rsid w:val="45632C75"/>
    <w:rsid w:val="457956F2"/>
    <w:rsid w:val="45AE6DF9"/>
    <w:rsid w:val="45B0E4E2"/>
    <w:rsid w:val="45BA3995"/>
    <w:rsid w:val="45BBE635"/>
    <w:rsid w:val="45D1D134"/>
    <w:rsid w:val="45D4D9E4"/>
    <w:rsid w:val="45E0B05A"/>
    <w:rsid w:val="4604DCDE"/>
    <w:rsid w:val="46325ED0"/>
    <w:rsid w:val="467B6258"/>
    <w:rsid w:val="46A13564"/>
    <w:rsid w:val="46BD5C6F"/>
    <w:rsid w:val="46C66B07"/>
    <w:rsid w:val="46D7B71C"/>
    <w:rsid w:val="46F10476"/>
    <w:rsid w:val="47006EB0"/>
    <w:rsid w:val="47006EB0"/>
    <w:rsid w:val="470595C4"/>
    <w:rsid w:val="472B9601"/>
    <w:rsid w:val="4734DFE3"/>
    <w:rsid w:val="474681BC"/>
    <w:rsid w:val="474681BC"/>
    <w:rsid w:val="4759714F"/>
    <w:rsid w:val="4759714F"/>
    <w:rsid w:val="476A3C26"/>
    <w:rsid w:val="476DE01A"/>
    <w:rsid w:val="476EC787"/>
    <w:rsid w:val="477E28CB"/>
    <w:rsid w:val="477E28CB"/>
    <w:rsid w:val="4783B0F9"/>
    <w:rsid w:val="478522AB"/>
    <w:rsid w:val="478522AB"/>
    <w:rsid w:val="47B1ECC0"/>
    <w:rsid w:val="47D37FC5"/>
    <w:rsid w:val="47D37FC5"/>
    <w:rsid w:val="47E86CB3"/>
    <w:rsid w:val="47E86CB3"/>
    <w:rsid w:val="47F91FFB"/>
    <w:rsid w:val="485234E4"/>
    <w:rsid w:val="4893EF51"/>
    <w:rsid w:val="48AB3775"/>
    <w:rsid w:val="48B7A0E3"/>
    <w:rsid w:val="48FEFFDE"/>
    <w:rsid w:val="49058EDC"/>
    <w:rsid w:val="49153A30"/>
    <w:rsid w:val="49153A30"/>
    <w:rsid w:val="491FF298"/>
    <w:rsid w:val="492D0903"/>
    <w:rsid w:val="49329413"/>
    <w:rsid w:val="494A14ED"/>
    <w:rsid w:val="494F4A96"/>
    <w:rsid w:val="4953BA2A"/>
    <w:rsid w:val="49544C74"/>
    <w:rsid w:val="4979ABEA"/>
    <w:rsid w:val="49805031"/>
    <w:rsid w:val="49AEA5E1"/>
    <w:rsid w:val="49E0D3E5"/>
    <w:rsid w:val="49E98A3C"/>
    <w:rsid w:val="49F35460"/>
    <w:rsid w:val="49FD41D0"/>
    <w:rsid w:val="4A1101D9"/>
    <w:rsid w:val="4A1EA509"/>
    <w:rsid w:val="4A3670B4"/>
    <w:rsid w:val="4A3670B4"/>
    <w:rsid w:val="4A3ABAC4"/>
    <w:rsid w:val="4A516D09"/>
    <w:rsid w:val="4A52DB7E"/>
    <w:rsid w:val="4A54419A"/>
    <w:rsid w:val="4A815211"/>
    <w:rsid w:val="4A8C8840"/>
    <w:rsid w:val="4A8F497A"/>
    <w:rsid w:val="4A8FA362"/>
    <w:rsid w:val="4A95311C"/>
    <w:rsid w:val="4AA64149"/>
    <w:rsid w:val="4AF03FC7"/>
    <w:rsid w:val="4B043429"/>
    <w:rsid w:val="4B078465"/>
    <w:rsid w:val="4B078465"/>
    <w:rsid w:val="4B55B3E1"/>
    <w:rsid w:val="4B6F2035"/>
    <w:rsid w:val="4B88F117"/>
    <w:rsid w:val="4BBDE549"/>
    <w:rsid w:val="4BD7DEA5"/>
    <w:rsid w:val="4BD9067A"/>
    <w:rsid w:val="4C06320C"/>
    <w:rsid w:val="4C319E74"/>
    <w:rsid w:val="4C446301"/>
    <w:rsid w:val="4C5D2AAA"/>
    <w:rsid w:val="4C5EDFDB"/>
    <w:rsid w:val="4C83E336"/>
    <w:rsid w:val="4CA1D39D"/>
    <w:rsid w:val="4CA1D39D"/>
    <w:rsid w:val="4CA84B13"/>
    <w:rsid w:val="4CC07813"/>
    <w:rsid w:val="4CD53244"/>
    <w:rsid w:val="4CDB4D8E"/>
    <w:rsid w:val="4D1BCA39"/>
    <w:rsid w:val="4D30BE76"/>
    <w:rsid w:val="4D364892"/>
    <w:rsid w:val="4D515AB1"/>
    <w:rsid w:val="4D8BBC24"/>
    <w:rsid w:val="4DB78295"/>
    <w:rsid w:val="4DBAA772"/>
    <w:rsid w:val="4DBAA772"/>
    <w:rsid w:val="4DC3B7D7"/>
    <w:rsid w:val="4DCE8CE4"/>
    <w:rsid w:val="4DE6C273"/>
    <w:rsid w:val="4DE6DAF2"/>
    <w:rsid w:val="4DF56C83"/>
    <w:rsid w:val="4DF7BB37"/>
    <w:rsid w:val="4DF7BB37"/>
    <w:rsid w:val="4E28BC16"/>
    <w:rsid w:val="4E680C3B"/>
    <w:rsid w:val="4EAC3869"/>
    <w:rsid w:val="4ECBC7C4"/>
    <w:rsid w:val="4ED8E1EE"/>
    <w:rsid w:val="4EE30E09"/>
    <w:rsid w:val="4EE75902"/>
    <w:rsid w:val="4EFB5E50"/>
    <w:rsid w:val="4F026AC1"/>
    <w:rsid w:val="4F4B770D"/>
    <w:rsid w:val="4F4B770D"/>
    <w:rsid w:val="4F5C5EE0"/>
    <w:rsid w:val="4F6413F3"/>
    <w:rsid w:val="4F758AA2"/>
    <w:rsid w:val="4F76CB84"/>
    <w:rsid w:val="4F8030B1"/>
    <w:rsid w:val="4FA25AC3"/>
    <w:rsid w:val="4FA25AC3"/>
    <w:rsid w:val="4FAF6515"/>
    <w:rsid w:val="4FBE182B"/>
    <w:rsid w:val="4FC23AD4"/>
    <w:rsid w:val="4FC5584E"/>
    <w:rsid w:val="4FE1E1DF"/>
    <w:rsid w:val="4FF6926F"/>
    <w:rsid w:val="4FF6926F"/>
    <w:rsid w:val="5005CAB3"/>
    <w:rsid w:val="502693E2"/>
    <w:rsid w:val="503AED32"/>
    <w:rsid w:val="50437C75"/>
    <w:rsid w:val="5052FAD5"/>
    <w:rsid w:val="50536EC8"/>
    <w:rsid w:val="50781A29"/>
    <w:rsid w:val="50781A29"/>
    <w:rsid w:val="50828BCB"/>
    <w:rsid w:val="509A42C6"/>
    <w:rsid w:val="50A577B8"/>
    <w:rsid w:val="50A577B8"/>
    <w:rsid w:val="50D2ABC4"/>
    <w:rsid w:val="50E5E3CA"/>
    <w:rsid w:val="512EBF3B"/>
    <w:rsid w:val="5134B85B"/>
    <w:rsid w:val="5149A711"/>
    <w:rsid w:val="5149A711"/>
    <w:rsid w:val="514FD76B"/>
    <w:rsid w:val="516E09D7"/>
    <w:rsid w:val="517640D5"/>
    <w:rsid w:val="5183FB55"/>
    <w:rsid w:val="518A0657"/>
    <w:rsid w:val="51AD786F"/>
    <w:rsid w:val="51B1C1F3"/>
    <w:rsid w:val="51C505E1"/>
    <w:rsid w:val="51C63E40"/>
    <w:rsid w:val="5203A588"/>
    <w:rsid w:val="521B2E4C"/>
    <w:rsid w:val="5240D484"/>
    <w:rsid w:val="526CB2BB"/>
    <w:rsid w:val="526CB2BB"/>
    <w:rsid w:val="527D8E83"/>
    <w:rsid w:val="52C96EEF"/>
    <w:rsid w:val="53202973"/>
    <w:rsid w:val="533424E7"/>
    <w:rsid w:val="53458895"/>
    <w:rsid w:val="535BA0B5"/>
    <w:rsid w:val="53682698"/>
    <w:rsid w:val="53968D3F"/>
    <w:rsid w:val="539980FF"/>
    <w:rsid w:val="53AFA15B"/>
    <w:rsid w:val="53BBB952"/>
    <w:rsid w:val="53D93BF3"/>
    <w:rsid w:val="53EA8C33"/>
    <w:rsid w:val="541EFBEA"/>
    <w:rsid w:val="544801AF"/>
    <w:rsid w:val="544EB169"/>
    <w:rsid w:val="5465124B"/>
    <w:rsid w:val="5479EA15"/>
    <w:rsid w:val="547AB472"/>
    <w:rsid w:val="54A5C65E"/>
    <w:rsid w:val="54ABA394"/>
    <w:rsid w:val="54B6ACD5"/>
    <w:rsid w:val="54E4AED1"/>
    <w:rsid w:val="54E4AED1"/>
    <w:rsid w:val="5522ACFA"/>
    <w:rsid w:val="5541F9D1"/>
    <w:rsid w:val="555575BC"/>
    <w:rsid w:val="556432E3"/>
    <w:rsid w:val="55692258"/>
    <w:rsid w:val="55BCAB59"/>
    <w:rsid w:val="55BD3B06"/>
    <w:rsid w:val="55D76170"/>
    <w:rsid w:val="55E5D51A"/>
    <w:rsid w:val="5619140B"/>
    <w:rsid w:val="565D86A3"/>
    <w:rsid w:val="5681438B"/>
    <w:rsid w:val="56A13B5F"/>
    <w:rsid w:val="56D9C07F"/>
    <w:rsid w:val="56EA9975"/>
    <w:rsid w:val="56EA9975"/>
    <w:rsid w:val="57073F7C"/>
    <w:rsid w:val="57269375"/>
    <w:rsid w:val="5733D255"/>
    <w:rsid w:val="5741240F"/>
    <w:rsid w:val="576EE5B4"/>
    <w:rsid w:val="57909CDC"/>
    <w:rsid w:val="57B7B14C"/>
    <w:rsid w:val="57C05823"/>
    <w:rsid w:val="57FBDA49"/>
    <w:rsid w:val="581ACA69"/>
    <w:rsid w:val="586D3EBC"/>
    <w:rsid w:val="58886342"/>
    <w:rsid w:val="589B9891"/>
    <w:rsid w:val="58CBFA42"/>
    <w:rsid w:val="58D2FAC0"/>
    <w:rsid w:val="58FB7218"/>
    <w:rsid w:val="5903CE84"/>
    <w:rsid w:val="5913FA09"/>
    <w:rsid w:val="591435D7"/>
    <w:rsid w:val="591A262F"/>
    <w:rsid w:val="592E47F3"/>
    <w:rsid w:val="5942B945"/>
    <w:rsid w:val="5942B945"/>
    <w:rsid w:val="59542162"/>
    <w:rsid w:val="596FD6D4"/>
    <w:rsid w:val="59B28909"/>
    <w:rsid w:val="59DC2E1F"/>
    <w:rsid w:val="5A1144A9"/>
    <w:rsid w:val="5A2D404C"/>
    <w:rsid w:val="5A3BCAC6"/>
    <w:rsid w:val="5A88036D"/>
    <w:rsid w:val="5B26B84B"/>
    <w:rsid w:val="5B31740C"/>
    <w:rsid w:val="5B331997"/>
    <w:rsid w:val="5B393B6D"/>
    <w:rsid w:val="5B393B6D"/>
    <w:rsid w:val="5B66CA48"/>
    <w:rsid w:val="5B67D9AC"/>
    <w:rsid w:val="5B6819AF"/>
    <w:rsid w:val="5B695570"/>
    <w:rsid w:val="5B74E592"/>
    <w:rsid w:val="5B759977"/>
    <w:rsid w:val="5B9706BD"/>
    <w:rsid w:val="5BA01399"/>
    <w:rsid w:val="5BABA78A"/>
    <w:rsid w:val="5BB626B7"/>
    <w:rsid w:val="5BBF1FF2"/>
    <w:rsid w:val="5BD828D2"/>
    <w:rsid w:val="5BD828D2"/>
    <w:rsid w:val="5BED745B"/>
    <w:rsid w:val="5C10079D"/>
    <w:rsid w:val="5C10079D"/>
    <w:rsid w:val="5C17A08F"/>
    <w:rsid w:val="5C2200B0"/>
    <w:rsid w:val="5C34560A"/>
    <w:rsid w:val="5C37120E"/>
    <w:rsid w:val="5C3894FC"/>
    <w:rsid w:val="5C942067"/>
    <w:rsid w:val="5CDD552F"/>
    <w:rsid w:val="5CE0D1B3"/>
    <w:rsid w:val="5CE0D1B3"/>
    <w:rsid w:val="5CE62E35"/>
    <w:rsid w:val="5D449E7E"/>
    <w:rsid w:val="5D484E41"/>
    <w:rsid w:val="5D650C13"/>
    <w:rsid w:val="5D650C13"/>
    <w:rsid w:val="5D67DCD8"/>
    <w:rsid w:val="5D6A2848"/>
    <w:rsid w:val="5D7085AB"/>
    <w:rsid w:val="5DAFD78A"/>
    <w:rsid w:val="5DDE61FF"/>
    <w:rsid w:val="5DE2F470"/>
    <w:rsid w:val="5E3202EF"/>
    <w:rsid w:val="5E648035"/>
    <w:rsid w:val="5E8D0E75"/>
    <w:rsid w:val="5EAB610C"/>
    <w:rsid w:val="5EAD0E20"/>
    <w:rsid w:val="5EBC738F"/>
    <w:rsid w:val="5EBE6F32"/>
    <w:rsid w:val="5ECED37A"/>
    <w:rsid w:val="5EEF4DE7"/>
    <w:rsid w:val="5F82C4FB"/>
    <w:rsid w:val="5FAC15EA"/>
    <w:rsid w:val="5FCBB90D"/>
    <w:rsid w:val="600B835E"/>
    <w:rsid w:val="6011AEA2"/>
    <w:rsid w:val="60255F49"/>
    <w:rsid w:val="60302E56"/>
    <w:rsid w:val="60682A26"/>
    <w:rsid w:val="606EDB70"/>
    <w:rsid w:val="60AB5C42"/>
    <w:rsid w:val="60D229A6"/>
    <w:rsid w:val="60D37B11"/>
    <w:rsid w:val="60E98C79"/>
    <w:rsid w:val="60F5320F"/>
    <w:rsid w:val="6113109F"/>
    <w:rsid w:val="612399FA"/>
    <w:rsid w:val="614435DC"/>
    <w:rsid w:val="61612954"/>
    <w:rsid w:val="6178EFBD"/>
    <w:rsid w:val="617907BD"/>
    <w:rsid w:val="617F2218"/>
    <w:rsid w:val="6197B4C6"/>
    <w:rsid w:val="61AB3BA6"/>
    <w:rsid w:val="61C6A987"/>
    <w:rsid w:val="61FD32CE"/>
    <w:rsid w:val="61FD32CE"/>
    <w:rsid w:val="62165721"/>
    <w:rsid w:val="621F9DDA"/>
    <w:rsid w:val="621F9DDA"/>
    <w:rsid w:val="62477EC3"/>
    <w:rsid w:val="625CE80D"/>
    <w:rsid w:val="626C86F2"/>
    <w:rsid w:val="626C86F2"/>
    <w:rsid w:val="62861DB2"/>
    <w:rsid w:val="628CC727"/>
    <w:rsid w:val="62A364A1"/>
    <w:rsid w:val="62AB88D8"/>
    <w:rsid w:val="62B40688"/>
    <w:rsid w:val="62BF82D2"/>
    <w:rsid w:val="62D3BA6A"/>
    <w:rsid w:val="62F9DA7F"/>
    <w:rsid w:val="630D0284"/>
    <w:rsid w:val="630D0284"/>
    <w:rsid w:val="631FA4A2"/>
    <w:rsid w:val="63267EC8"/>
    <w:rsid w:val="635FD6F4"/>
    <w:rsid w:val="636F19CD"/>
    <w:rsid w:val="63B425BE"/>
    <w:rsid w:val="63D4E845"/>
    <w:rsid w:val="63DF0A48"/>
    <w:rsid w:val="63E5F187"/>
    <w:rsid w:val="63FB12CD"/>
    <w:rsid w:val="6431CDB7"/>
    <w:rsid w:val="643C7082"/>
    <w:rsid w:val="64B04730"/>
    <w:rsid w:val="64C0ABB4"/>
    <w:rsid w:val="64C79ABD"/>
    <w:rsid w:val="64E7634C"/>
    <w:rsid w:val="650A04D9"/>
    <w:rsid w:val="654C64A2"/>
    <w:rsid w:val="6562D792"/>
    <w:rsid w:val="6562D792"/>
    <w:rsid w:val="656FA9D7"/>
    <w:rsid w:val="65766711"/>
    <w:rsid w:val="65859B5D"/>
    <w:rsid w:val="65A040F5"/>
    <w:rsid w:val="65F95DD6"/>
    <w:rsid w:val="660FF8CC"/>
    <w:rsid w:val="6640AFB8"/>
    <w:rsid w:val="664DD270"/>
    <w:rsid w:val="668A8E63"/>
    <w:rsid w:val="66A684FD"/>
    <w:rsid w:val="66BBDB0C"/>
    <w:rsid w:val="66C35003"/>
    <w:rsid w:val="66EC430D"/>
    <w:rsid w:val="66F3E707"/>
    <w:rsid w:val="670B12BA"/>
    <w:rsid w:val="6722A030"/>
    <w:rsid w:val="67360E4B"/>
    <w:rsid w:val="67429233"/>
    <w:rsid w:val="675422E2"/>
    <w:rsid w:val="6779CD02"/>
    <w:rsid w:val="67A00426"/>
    <w:rsid w:val="67ABFEED"/>
    <w:rsid w:val="67B12EE6"/>
    <w:rsid w:val="67B94997"/>
    <w:rsid w:val="67BEE84D"/>
    <w:rsid w:val="67FC564D"/>
    <w:rsid w:val="6808F35D"/>
    <w:rsid w:val="6818E5A7"/>
    <w:rsid w:val="681FC938"/>
    <w:rsid w:val="683DDAFB"/>
    <w:rsid w:val="683DDAFB"/>
    <w:rsid w:val="68878B3A"/>
    <w:rsid w:val="6896C609"/>
    <w:rsid w:val="68D2381E"/>
    <w:rsid w:val="68D2504C"/>
    <w:rsid w:val="68D94D87"/>
    <w:rsid w:val="68E24DD2"/>
    <w:rsid w:val="69247628"/>
    <w:rsid w:val="693D2D3D"/>
    <w:rsid w:val="69576551"/>
    <w:rsid w:val="69586C46"/>
    <w:rsid w:val="6980FCD7"/>
    <w:rsid w:val="6980FCD7"/>
    <w:rsid w:val="6981387C"/>
    <w:rsid w:val="69B3AE3E"/>
    <w:rsid w:val="6A0186B0"/>
    <w:rsid w:val="6A198538"/>
    <w:rsid w:val="6A33EDE2"/>
    <w:rsid w:val="6AA8F7BC"/>
    <w:rsid w:val="6AB45341"/>
    <w:rsid w:val="6AB72EB5"/>
    <w:rsid w:val="6ACCA192"/>
    <w:rsid w:val="6ACEE807"/>
    <w:rsid w:val="6AD848F9"/>
    <w:rsid w:val="6AE4758A"/>
    <w:rsid w:val="6AE5FEA0"/>
    <w:rsid w:val="6AEB3C09"/>
    <w:rsid w:val="6B173AFF"/>
    <w:rsid w:val="6B384B6F"/>
    <w:rsid w:val="6B8B603C"/>
    <w:rsid w:val="6B8F960F"/>
    <w:rsid w:val="6B8F960F"/>
    <w:rsid w:val="6BB6CE67"/>
    <w:rsid w:val="6BB73BEF"/>
    <w:rsid w:val="6BBAB1F2"/>
    <w:rsid w:val="6BF51AD8"/>
    <w:rsid w:val="6BF8CEB5"/>
    <w:rsid w:val="6BF9EF4A"/>
    <w:rsid w:val="6C2D5D57"/>
    <w:rsid w:val="6C2D5D57"/>
    <w:rsid w:val="6C2F25BF"/>
    <w:rsid w:val="6C5451A4"/>
    <w:rsid w:val="6C5451A4"/>
    <w:rsid w:val="6C546736"/>
    <w:rsid w:val="6C72CC1D"/>
    <w:rsid w:val="6C74BC56"/>
    <w:rsid w:val="6C7880D6"/>
    <w:rsid w:val="6C979825"/>
    <w:rsid w:val="6C9ADA34"/>
    <w:rsid w:val="6CB9AA12"/>
    <w:rsid w:val="6CD9073D"/>
    <w:rsid w:val="6D19EEC3"/>
    <w:rsid w:val="6D237125"/>
    <w:rsid w:val="6D237125"/>
    <w:rsid w:val="6D27D7EC"/>
    <w:rsid w:val="6D3C3C8E"/>
    <w:rsid w:val="6D61D4F6"/>
    <w:rsid w:val="6D883C87"/>
    <w:rsid w:val="6DA46B11"/>
    <w:rsid w:val="6E5A54EF"/>
    <w:rsid w:val="6E7F2C8A"/>
    <w:rsid w:val="6E7F2C8A"/>
    <w:rsid w:val="6E983DAF"/>
    <w:rsid w:val="6EB11E6A"/>
    <w:rsid w:val="6EB13724"/>
    <w:rsid w:val="6EB421E4"/>
    <w:rsid w:val="6EC09E06"/>
    <w:rsid w:val="6EE37364"/>
    <w:rsid w:val="6EFD9EBA"/>
    <w:rsid w:val="6EFFD3AF"/>
    <w:rsid w:val="6F14BCFB"/>
    <w:rsid w:val="6F2B6EC1"/>
    <w:rsid w:val="6F55174E"/>
    <w:rsid w:val="6F5A03F7"/>
    <w:rsid w:val="6F6E59DA"/>
    <w:rsid w:val="6F9EBD44"/>
    <w:rsid w:val="6FAC2507"/>
    <w:rsid w:val="6FAD3935"/>
    <w:rsid w:val="6FEF533E"/>
    <w:rsid w:val="70020F51"/>
    <w:rsid w:val="703E4695"/>
    <w:rsid w:val="7060884C"/>
    <w:rsid w:val="70760F8C"/>
    <w:rsid w:val="70833D26"/>
    <w:rsid w:val="70A2B4F5"/>
    <w:rsid w:val="70C260AA"/>
    <w:rsid w:val="71033E54"/>
    <w:rsid w:val="71108F08"/>
    <w:rsid w:val="7120D77A"/>
    <w:rsid w:val="7127E011"/>
    <w:rsid w:val="714DE150"/>
    <w:rsid w:val="7151ABCF"/>
    <w:rsid w:val="71677057"/>
    <w:rsid w:val="71761109"/>
    <w:rsid w:val="717913B6"/>
    <w:rsid w:val="717913B6"/>
    <w:rsid w:val="718DC3F4"/>
    <w:rsid w:val="71930F22"/>
    <w:rsid w:val="71AE1752"/>
    <w:rsid w:val="71BBAF3F"/>
    <w:rsid w:val="71D2A594"/>
    <w:rsid w:val="71EAFE29"/>
    <w:rsid w:val="71F54104"/>
    <w:rsid w:val="71F8AA5B"/>
    <w:rsid w:val="72111C6C"/>
    <w:rsid w:val="723EC9FD"/>
    <w:rsid w:val="724FB745"/>
    <w:rsid w:val="727231E3"/>
    <w:rsid w:val="727231E3"/>
    <w:rsid w:val="72987C17"/>
    <w:rsid w:val="72999C81"/>
    <w:rsid w:val="72A3D550"/>
    <w:rsid w:val="72ABFEE3"/>
    <w:rsid w:val="72C38642"/>
    <w:rsid w:val="72C56761"/>
    <w:rsid w:val="72D30C24"/>
    <w:rsid w:val="72D30C24"/>
    <w:rsid w:val="72FBBF3B"/>
    <w:rsid w:val="72FBBF3B"/>
    <w:rsid w:val="7320BD0D"/>
    <w:rsid w:val="7320BD0D"/>
    <w:rsid w:val="7324D35B"/>
    <w:rsid w:val="73308EB9"/>
    <w:rsid w:val="7339A0D3"/>
    <w:rsid w:val="739687A0"/>
    <w:rsid w:val="73BEEACF"/>
    <w:rsid w:val="73BF2D11"/>
    <w:rsid w:val="73DF5E31"/>
    <w:rsid w:val="7419E847"/>
    <w:rsid w:val="74488F23"/>
    <w:rsid w:val="7448EEDC"/>
    <w:rsid w:val="744E38B0"/>
    <w:rsid w:val="7470F8DA"/>
    <w:rsid w:val="748475BB"/>
    <w:rsid w:val="748C15D1"/>
    <w:rsid w:val="74D590ED"/>
    <w:rsid w:val="74D936C9"/>
    <w:rsid w:val="7522DE63"/>
    <w:rsid w:val="755ED386"/>
    <w:rsid w:val="75872B4D"/>
    <w:rsid w:val="7596A43F"/>
    <w:rsid w:val="759E7436"/>
    <w:rsid w:val="75D7F34C"/>
    <w:rsid w:val="75FC692F"/>
    <w:rsid w:val="761337D3"/>
    <w:rsid w:val="761CAF52"/>
    <w:rsid w:val="761CAF52"/>
    <w:rsid w:val="76515FD4"/>
    <w:rsid w:val="76629E66"/>
    <w:rsid w:val="766A5F69"/>
    <w:rsid w:val="766B0067"/>
    <w:rsid w:val="76728A16"/>
    <w:rsid w:val="7677E532"/>
    <w:rsid w:val="7691169B"/>
    <w:rsid w:val="769A08E2"/>
    <w:rsid w:val="76A4546F"/>
    <w:rsid w:val="76BBB1FC"/>
    <w:rsid w:val="76BBB1FC"/>
    <w:rsid w:val="76BD4E33"/>
    <w:rsid w:val="76D93D02"/>
    <w:rsid w:val="76F0E861"/>
    <w:rsid w:val="76FFEAD3"/>
    <w:rsid w:val="771A1DA1"/>
    <w:rsid w:val="778D5D03"/>
    <w:rsid w:val="77B20F30"/>
    <w:rsid w:val="77C491B1"/>
    <w:rsid w:val="77C491B1"/>
    <w:rsid w:val="78199C0E"/>
    <w:rsid w:val="78690219"/>
    <w:rsid w:val="78690219"/>
    <w:rsid w:val="78785FF3"/>
    <w:rsid w:val="78785FF3"/>
    <w:rsid w:val="78890ACA"/>
    <w:rsid w:val="78A730B9"/>
    <w:rsid w:val="78AE6EBA"/>
    <w:rsid w:val="790E71E3"/>
    <w:rsid w:val="7916A814"/>
    <w:rsid w:val="7916A814"/>
    <w:rsid w:val="795406FA"/>
    <w:rsid w:val="796AA299"/>
    <w:rsid w:val="798E043B"/>
    <w:rsid w:val="79C2FA9F"/>
    <w:rsid w:val="79D20E18"/>
    <w:rsid w:val="7A46EBF7"/>
    <w:rsid w:val="7A4D32F7"/>
    <w:rsid w:val="7AB518C8"/>
    <w:rsid w:val="7AC0511F"/>
    <w:rsid w:val="7ACC5612"/>
    <w:rsid w:val="7AE468FA"/>
    <w:rsid w:val="7AE80228"/>
    <w:rsid w:val="7AE9E8F3"/>
    <w:rsid w:val="7B33ABE5"/>
    <w:rsid w:val="7B760BFB"/>
    <w:rsid w:val="7B906F10"/>
    <w:rsid w:val="7B9D2C47"/>
    <w:rsid w:val="7BB700F8"/>
    <w:rsid w:val="7BB9B971"/>
    <w:rsid w:val="7C0C9A79"/>
    <w:rsid w:val="7C11D2F7"/>
    <w:rsid w:val="7C143CAE"/>
    <w:rsid w:val="7C387364"/>
    <w:rsid w:val="7C7057A4"/>
    <w:rsid w:val="7C7599C1"/>
    <w:rsid w:val="7C970692"/>
    <w:rsid w:val="7C9C50D4"/>
    <w:rsid w:val="7C9C50D4"/>
    <w:rsid w:val="7CA617C9"/>
    <w:rsid w:val="7CA617C9"/>
    <w:rsid w:val="7D35DD4D"/>
    <w:rsid w:val="7D4F5076"/>
    <w:rsid w:val="7D552F4A"/>
    <w:rsid w:val="7D753C20"/>
    <w:rsid w:val="7D879F91"/>
    <w:rsid w:val="7DA1828D"/>
    <w:rsid w:val="7DAE50A7"/>
    <w:rsid w:val="7DC4D371"/>
    <w:rsid w:val="7DD95BE1"/>
    <w:rsid w:val="7E032102"/>
    <w:rsid w:val="7E2E32FD"/>
    <w:rsid w:val="7E48A735"/>
    <w:rsid w:val="7E72D108"/>
    <w:rsid w:val="7E880590"/>
    <w:rsid w:val="7E92E322"/>
    <w:rsid w:val="7EC5E2A8"/>
    <w:rsid w:val="7EE1529F"/>
    <w:rsid w:val="7EEAEA35"/>
    <w:rsid w:val="7EF08DD6"/>
    <w:rsid w:val="7F36C8FD"/>
    <w:rsid w:val="7F457928"/>
    <w:rsid w:val="7F49BF0B"/>
    <w:rsid w:val="7F538C9B"/>
    <w:rsid w:val="7F8B47A5"/>
    <w:rsid w:val="7F96E3F2"/>
    <w:rsid w:val="7F9D42E4"/>
    <w:rsid w:val="7FA8EAAD"/>
    <w:rsid w:val="7FC947F6"/>
    <w:rsid w:val="7FE6B0DC"/>
    <w:rsid w:val="7FED21C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E2C362"/>
  <w14:defaultImageDpi w14:val="300"/>
  <w15:docId w15:val="{28FA63FD-D073-4C29-A4FF-FE51226A80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6314"/>
    <w:pPr>
      <w:spacing w:line="276" w:lineRule="auto"/>
      <w:jc w:val="both"/>
    </w:pPr>
    <w:rPr>
      <w:rFonts w:ascii="Calibri Light" w:hAnsi="Calibri Light" w:cs="Calibri Light"/>
      <w:lang w:val="fr-FR"/>
    </w:rPr>
  </w:style>
  <w:style w:type="paragraph" w:styleId="Titre1">
    <w:name w:val="heading 1"/>
    <w:basedOn w:val="Normal"/>
    <w:next w:val="Normal"/>
    <w:link w:val="Titre1Car"/>
    <w:autoRedefine/>
    <w:uiPriority w:val="9"/>
    <w:qFormat/>
    <w:rsid w:val="00C52601"/>
    <w:pPr>
      <w:keepNext/>
      <w:keepLines/>
      <w:numPr>
        <w:numId w:val="10"/>
      </w:numPr>
      <w:spacing w:before="480" w:after="240"/>
      <w:outlineLvl w:val="0"/>
    </w:pPr>
    <w:rPr>
      <w:rFonts w:eastAsiaTheme="majorEastAsia"/>
      <w:b/>
      <w:smallCaps/>
      <w:sz w:val="32"/>
      <w:szCs w:val="32"/>
    </w:rPr>
  </w:style>
  <w:style w:type="paragraph" w:styleId="Titre2">
    <w:name w:val="heading 2"/>
    <w:basedOn w:val="Normal"/>
    <w:next w:val="Normal"/>
    <w:link w:val="Titre2Car"/>
    <w:autoRedefine/>
    <w:uiPriority w:val="9"/>
    <w:unhideWhenUsed/>
    <w:qFormat/>
    <w:rsid w:val="00C52601"/>
    <w:pPr>
      <w:keepNext/>
      <w:keepLines/>
      <w:numPr>
        <w:ilvl w:val="1"/>
        <w:numId w:val="10"/>
      </w:numPr>
      <w:spacing w:before="120" w:after="120"/>
      <w:outlineLvl w:val="1"/>
    </w:pPr>
    <w:rPr>
      <w:rFonts w:eastAsiaTheme="majorEastAsia" w:cstheme="majorBidi"/>
      <w:b/>
      <w:sz w:val="28"/>
      <w:szCs w:val="26"/>
    </w:rPr>
  </w:style>
  <w:style w:type="paragraph" w:styleId="Titre3">
    <w:name w:val="heading 3"/>
    <w:basedOn w:val="Normal"/>
    <w:next w:val="Normal"/>
    <w:link w:val="Titre3Car"/>
    <w:autoRedefine/>
    <w:uiPriority w:val="9"/>
    <w:unhideWhenUsed/>
    <w:qFormat/>
    <w:rsid w:val="00C52601"/>
    <w:pPr>
      <w:keepNext/>
      <w:keepLines/>
      <w:numPr>
        <w:ilvl w:val="2"/>
        <w:numId w:val="10"/>
      </w:numPr>
      <w:spacing w:before="240" w:after="120"/>
      <w:outlineLvl w:val="2"/>
    </w:pPr>
    <w:rPr>
      <w:rFonts w:eastAsiaTheme="majorEastAsia"/>
      <w:b/>
      <w:sz w:val="26"/>
    </w:rPr>
  </w:style>
  <w:style w:type="paragraph" w:styleId="Titre4">
    <w:name w:val="heading 4"/>
    <w:basedOn w:val="Normal"/>
    <w:next w:val="Normal"/>
    <w:link w:val="Titre4Car"/>
    <w:autoRedefine/>
    <w:uiPriority w:val="9"/>
    <w:unhideWhenUsed/>
    <w:qFormat/>
    <w:rsid w:val="00F371B9"/>
    <w:pPr>
      <w:keepNext/>
      <w:keepLines/>
      <w:numPr>
        <w:ilvl w:val="3"/>
        <w:numId w:val="8"/>
      </w:numPr>
      <w:spacing w:before="120" w:after="120"/>
      <w:ind w:left="0" w:firstLine="0"/>
      <w:outlineLvl w:val="3"/>
    </w:pPr>
    <w:rPr>
      <w:rFonts w:eastAsiaTheme="majorEastAsia" w:cstheme="majorBidi"/>
      <w:b/>
      <w:iCs/>
    </w:rPr>
  </w:style>
  <w:style w:type="paragraph" w:styleId="Titre5">
    <w:name w:val="heading 5"/>
    <w:basedOn w:val="Normal"/>
    <w:next w:val="Normal"/>
    <w:link w:val="Titre5Car"/>
    <w:uiPriority w:val="9"/>
    <w:semiHidden/>
    <w:unhideWhenUsed/>
    <w:qFormat/>
    <w:rsid w:val="004919CC"/>
    <w:pPr>
      <w:keepNext/>
      <w:keepLines/>
      <w:spacing w:before="40"/>
      <w:outlineLvl w:val="4"/>
    </w:pPr>
    <w:rPr>
      <w:rFonts w:asciiTheme="majorHAnsi" w:hAnsiTheme="majorHAnsi" w:eastAsiaTheme="majorEastAsia" w:cstheme="majorBidi"/>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extedebulles">
    <w:name w:val="Balloon Text"/>
    <w:basedOn w:val="Normal"/>
    <w:link w:val="TextedebullesCar"/>
    <w:uiPriority w:val="99"/>
    <w:semiHidden/>
    <w:unhideWhenUsed/>
    <w:rsid w:val="00734DD7"/>
    <w:rPr>
      <w:rFonts w:ascii="Lucida Grande" w:hAnsi="Lucida Grande" w:cs="Lucida Grande"/>
      <w:sz w:val="18"/>
      <w:szCs w:val="18"/>
    </w:rPr>
  </w:style>
  <w:style w:type="character" w:styleId="TextedebullesCar" w:customStyle="1">
    <w:name w:val="Texte de bulles Car"/>
    <w:basedOn w:val="Policepardfaut"/>
    <w:link w:val="Textedebulles"/>
    <w:uiPriority w:val="99"/>
    <w:semiHidden/>
    <w:rsid w:val="00734DD7"/>
    <w:rPr>
      <w:rFonts w:ascii="Lucida Grande" w:hAnsi="Lucida Grande" w:cs="Lucida Grande"/>
      <w:sz w:val="18"/>
      <w:szCs w:val="18"/>
      <w:lang w:val="fr-FR"/>
    </w:rPr>
  </w:style>
  <w:style w:type="character" w:styleId="Lienhypertexte">
    <w:name w:val="Hyperlink"/>
    <w:basedOn w:val="Policepardfaut"/>
    <w:uiPriority w:val="99"/>
    <w:unhideWhenUsed/>
    <w:rsid w:val="002953F4"/>
    <w:rPr>
      <w:color w:val="0000FF" w:themeColor="hyperlink"/>
      <w:u w:val="single"/>
    </w:rPr>
  </w:style>
  <w:style w:type="character" w:styleId="Lienhypertextesuivivisit">
    <w:name w:val="FollowedHyperlink"/>
    <w:basedOn w:val="Policepardfaut"/>
    <w:uiPriority w:val="99"/>
    <w:semiHidden/>
    <w:unhideWhenUsed/>
    <w:rsid w:val="002953F4"/>
    <w:rPr>
      <w:color w:val="800080" w:themeColor="followedHyperlink"/>
      <w:u w:val="single"/>
    </w:rPr>
  </w:style>
  <w:style w:type="paragraph" w:styleId="En-tte">
    <w:name w:val="header"/>
    <w:basedOn w:val="Normal"/>
    <w:link w:val="En-tteCar"/>
    <w:uiPriority w:val="99"/>
    <w:unhideWhenUsed/>
    <w:rsid w:val="00C560AE"/>
    <w:pPr>
      <w:tabs>
        <w:tab w:val="center" w:pos="4536"/>
        <w:tab w:val="right" w:pos="9072"/>
      </w:tabs>
    </w:pPr>
  </w:style>
  <w:style w:type="character" w:styleId="En-tteCar" w:customStyle="1">
    <w:name w:val="En-tête Car"/>
    <w:basedOn w:val="Policepardfaut"/>
    <w:link w:val="En-tte"/>
    <w:uiPriority w:val="99"/>
    <w:rsid w:val="00C560AE"/>
    <w:rPr>
      <w:lang w:val="fr-FR"/>
    </w:rPr>
  </w:style>
  <w:style w:type="paragraph" w:styleId="Pieddepage">
    <w:name w:val="footer"/>
    <w:basedOn w:val="Normal"/>
    <w:link w:val="PieddepageCar"/>
    <w:uiPriority w:val="99"/>
    <w:unhideWhenUsed/>
    <w:rsid w:val="00C560AE"/>
    <w:pPr>
      <w:tabs>
        <w:tab w:val="center" w:pos="4536"/>
        <w:tab w:val="right" w:pos="9072"/>
      </w:tabs>
    </w:pPr>
  </w:style>
  <w:style w:type="character" w:styleId="PieddepageCar" w:customStyle="1">
    <w:name w:val="Pied de page Car"/>
    <w:basedOn w:val="Policepardfaut"/>
    <w:link w:val="Pieddepage"/>
    <w:uiPriority w:val="99"/>
    <w:rsid w:val="00C560AE"/>
    <w:rPr>
      <w:lang w:val="fr-FR"/>
    </w:rPr>
  </w:style>
  <w:style w:type="paragraph" w:styleId="Sansinterligne">
    <w:name w:val="No Spacing"/>
    <w:uiPriority w:val="1"/>
    <w:qFormat/>
    <w:rsid w:val="009D393B"/>
    <w:rPr>
      <w:rFonts w:ascii="Calibri Light" w:hAnsi="Calibri Light"/>
      <w:lang w:val="fr-FR"/>
    </w:rPr>
  </w:style>
  <w:style w:type="character" w:styleId="Titre1Car" w:customStyle="1">
    <w:name w:val="Titre 1 Car"/>
    <w:basedOn w:val="Policepardfaut"/>
    <w:link w:val="Titre1"/>
    <w:uiPriority w:val="9"/>
    <w:rsid w:val="00C52601"/>
    <w:rPr>
      <w:rFonts w:ascii="Calibri Light" w:hAnsi="Calibri Light" w:cs="Calibri Light" w:eastAsiaTheme="majorEastAsia"/>
      <w:b/>
      <w:smallCaps/>
      <w:sz w:val="32"/>
      <w:szCs w:val="32"/>
      <w:lang w:val="fr-FR"/>
    </w:rPr>
  </w:style>
  <w:style w:type="paragraph" w:styleId="Titre">
    <w:name w:val="Title"/>
    <w:basedOn w:val="Normal"/>
    <w:next w:val="Normal"/>
    <w:link w:val="TitreCar"/>
    <w:uiPriority w:val="10"/>
    <w:qFormat/>
    <w:rsid w:val="009D393B"/>
    <w:pPr>
      <w:contextualSpacing/>
    </w:pPr>
    <w:rPr>
      <w:rFonts w:eastAsiaTheme="majorEastAsia" w:cstheme="majorBidi"/>
      <w:spacing w:val="-10"/>
      <w:kern w:val="28"/>
      <w:sz w:val="32"/>
      <w:szCs w:val="56"/>
    </w:rPr>
  </w:style>
  <w:style w:type="character" w:styleId="TitreCar" w:customStyle="1">
    <w:name w:val="Titre Car"/>
    <w:basedOn w:val="Policepardfaut"/>
    <w:link w:val="Titre"/>
    <w:uiPriority w:val="10"/>
    <w:rsid w:val="009D393B"/>
    <w:rPr>
      <w:rFonts w:ascii="Calibri Light" w:hAnsi="Calibri Light" w:eastAsiaTheme="majorEastAsia" w:cstheme="majorBidi"/>
      <w:spacing w:val="-10"/>
      <w:kern w:val="28"/>
      <w:sz w:val="32"/>
      <w:szCs w:val="56"/>
      <w:lang w:val="fr-FR"/>
    </w:rPr>
  </w:style>
  <w:style w:type="character" w:styleId="Titre2Car" w:customStyle="1">
    <w:name w:val="Titre 2 Car"/>
    <w:basedOn w:val="Policepardfaut"/>
    <w:link w:val="Titre2"/>
    <w:uiPriority w:val="9"/>
    <w:rsid w:val="00C52601"/>
    <w:rPr>
      <w:rFonts w:ascii="Calibri Light" w:hAnsi="Calibri Light" w:eastAsiaTheme="majorEastAsia" w:cstheme="majorBidi"/>
      <w:b/>
      <w:sz w:val="28"/>
      <w:szCs w:val="26"/>
      <w:lang w:val="fr-FR"/>
    </w:rPr>
  </w:style>
  <w:style w:type="character" w:styleId="Titre3Car" w:customStyle="1">
    <w:name w:val="Titre 3 Car"/>
    <w:basedOn w:val="Policepardfaut"/>
    <w:link w:val="Titre3"/>
    <w:uiPriority w:val="9"/>
    <w:rsid w:val="00C52601"/>
    <w:rPr>
      <w:rFonts w:ascii="Calibri Light" w:hAnsi="Calibri Light" w:cs="Calibri Light" w:eastAsiaTheme="majorEastAsia"/>
      <w:b/>
      <w:sz w:val="26"/>
      <w:lang w:val="fr-FR"/>
    </w:rPr>
  </w:style>
  <w:style w:type="paragraph" w:styleId="EFLdestinataire" w:customStyle="1">
    <w:name w:val="EFLdestinataire"/>
    <w:basedOn w:val="EFLnormal"/>
    <w:rsid w:val="0022345D"/>
    <w:pPr>
      <w:ind w:left="5387"/>
      <w:contextualSpacing/>
      <w:jc w:val="left"/>
    </w:pPr>
  </w:style>
  <w:style w:type="paragraph" w:styleId="EFLexpediteur" w:customStyle="1">
    <w:name w:val="EFLexpediteur"/>
    <w:basedOn w:val="EFLnormal"/>
    <w:rsid w:val="0022345D"/>
    <w:pPr>
      <w:ind w:right="4536"/>
      <w:contextualSpacing/>
      <w:jc w:val="left"/>
    </w:pPr>
  </w:style>
  <w:style w:type="paragraph" w:styleId="EFLdate" w:customStyle="1">
    <w:name w:val="EFLdate"/>
    <w:basedOn w:val="EFLnormal"/>
    <w:rsid w:val="0022345D"/>
    <w:pPr>
      <w:ind w:left="5387"/>
      <w:jc w:val="left"/>
    </w:pPr>
  </w:style>
  <w:style w:type="paragraph" w:styleId="EFLformuledepolitesse" w:customStyle="1">
    <w:name w:val="EFLformuledepolitesse"/>
    <w:basedOn w:val="EFLnormal"/>
    <w:rsid w:val="0022345D"/>
    <w:pPr>
      <w:spacing w:before="560"/>
    </w:pPr>
  </w:style>
  <w:style w:type="paragraph" w:styleId="EFLnormal" w:customStyle="1">
    <w:name w:val="EFLnormal"/>
    <w:basedOn w:val="Normal"/>
    <w:link w:val="EFLnormalCar"/>
    <w:rsid w:val="0022345D"/>
    <w:pPr>
      <w:autoSpaceDE w:val="0"/>
      <w:autoSpaceDN w:val="0"/>
      <w:spacing w:before="120" w:line="260" w:lineRule="exact"/>
    </w:pPr>
    <w:rPr>
      <w:rFonts w:ascii="Times New Roman" w:hAnsi="Times New Roman" w:eastAsia="Times New Roman" w:cs="Times New Roman"/>
      <w:color w:val="000000"/>
      <w:sz w:val="22"/>
      <w:szCs w:val="22"/>
    </w:rPr>
  </w:style>
  <w:style w:type="paragraph" w:styleId="EFLtitredestinataire" w:customStyle="1">
    <w:name w:val="EFLtitredestinataire"/>
    <w:basedOn w:val="EFLnormal"/>
    <w:rsid w:val="0022345D"/>
    <w:pPr>
      <w:spacing w:before="440" w:after="240"/>
    </w:pPr>
  </w:style>
  <w:style w:type="paragraph" w:styleId="EFLreferencespiecesjointes" w:customStyle="1">
    <w:name w:val="EFLreferencespiecesjointes"/>
    <w:basedOn w:val="EFLnormal"/>
    <w:rsid w:val="0022345D"/>
    <w:pPr>
      <w:contextualSpacing/>
    </w:pPr>
    <w:rPr>
      <w:b/>
      <w:bCs/>
    </w:rPr>
  </w:style>
  <w:style w:type="paragraph" w:styleId="EFLitemtiret" w:customStyle="1">
    <w:name w:val="EFLitemtiret"/>
    <w:basedOn w:val="Normal"/>
    <w:rsid w:val="0022345D"/>
    <w:pPr>
      <w:numPr>
        <w:numId w:val="3"/>
      </w:numPr>
      <w:autoSpaceDE w:val="0"/>
      <w:autoSpaceDN w:val="0"/>
      <w:spacing w:line="260" w:lineRule="exact"/>
      <w:ind w:left="284" w:firstLine="142"/>
    </w:pPr>
    <w:rPr>
      <w:rFonts w:ascii="Times New Roman" w:hAnsi="Times New Roman" w:eastAsia="Times New Roman" w:cs="Times New Roman"/>
      <w:color w:val="000000"/>
      <w:sz w:val="22"/>
      <w:szCs w:val="22"/>
    </w:rPr>
  </w:style>
  <w:style w:type="character" w:styleId="EFLnormalCar" w:customStyle="1">
    <w:name w:val="EFLnormal Car"/>
    <w:link w:val="EFLnormal"/>
    <w:rsid w:val="0022345D"/>
    <w:rPr>
      <w:rFonts w:ascii="Times New Roman" w:hAnsi="Times New Roman" w:eastAsia="Times New Roman" w:cs="Times New Roman"/>
      <w:color w:val="000000"/>
      <w:sz w:val="22"/>
      <w:szCs w:val="22"/>
      <w:lang w:val="fr-FR"/>
    </w:rPr>
  </w:style>
  <w:style w:type="paragraph" w:styleId="EFLsignatureunique" w:customStyle="1">
    <w:name w:val="EFLsignatureunique"/>
    <w:basedOn w:val="EFLnormal"/>
    <w:rsid w:val="0022345D"/>
    <w:pPr>
      <w:keepNext/>
      <w:spacing w:before="240"/>
      <w:jc w:val="right"/>
    </w:pPr>
  </w:style>
  <w:style w:type="character" w:styleId="Titre4Car" w:customStyle="1">
    <w:name w:val="Titre 4 Car"/>
    <w:basedOn w:val="Policepardfaut"/>
    <w:link w:val="Titre4"/>
    <w:uiPriority w:val="9"/>
    <w:rsid w:val="00F371B9"/>
    <w:rPr>
      <w:rFonts w:ascii="Calibri Light" w:hAnsi="Calibri Light" w:eastAsiaTheme="majorEastAsia" w:cstheme="majorBidi"/>
      <w:b/>
      <w:iCs/>
      <w:lang w:val="fr-FR"/>
    </w:rPr>
  </w:style>
  <w:style w:type="paragraph" w:styleId="Sous-titre">
    <w:name w:val="Subtitle"/>
    <w:basedOn w:val="Normal"/>
    <w:next w:val="Normal"/>
    <w:link w:val="Sous-titreCar"/>
    <w:uiPriority w:val="11"/>
    <w:qFormat/>
    <w:rsid w:val="009D393B"/>
    <w:pPr>
      <w:numPr>
        <w:ilvl w:val="1"/>
      </w:numPr>
      <w:spacing w:after="160"/>
    </w:pPr>
    <w:rPr>
      <w:color w:val="5A5A5A" w:themeColor="text1" w:themeTint="A5"/>
      <w:spacing w:val="15"/>
      <w:sz w:val="28"/>
      <w:szCs w:val="22"/>
    </w:rPr>
  </w:style>
  <w:style w:type="character" w:styleId="Sous-titreCar" w:customStyle="1">
    <w:name w:val="Sous-titre Car"/>
    <w:basedOn w:val="Policepardfaut"/>
    <w:link w:val="Sous-titre"/>
    <w:uiPriority w:val="11"/>
    <w:rsid w:val="009D393B"/>
    <w:rPr>
      <w:rFonts w:ascii="Calibri Light" w:hAnsi="Calibri Light"/>
      <w:color w:val="5A5A5A" w:themeColor="text1" w:themeTint="A5"/>
      <w:spacing w:val="15"/>
      <w:sz w:val="28"/>
      <w:szCs w:val="22"/>
      <w:lang w:val="fr-FR"/>
    </w:rPr>
  </w:style>
  <w:style w:type="character" w:styleId="Accentuationlgre">
    <w:name w:val="Subtle Emphasis"/>
    <w:basedOn w:val="Policepardfaut"/>
    <w:uiPriority w:val="19"/>
    <w:qFormat/>
    <w:rsid w:val="009D393B"/>
    <w:rPr>
      <w:rFonts w:ascii="Calibri Light" w:hAnsi="Calibri Light"/>
      <w:i/>
      <w:iCs/>
      <w:color w:val="404040" w:themeColor="text1" w:themeTint="BF"/>
      <w:sz w:val="24"/>
    </w:rPr>
  </w:style>
  <w:style w:type="character" w:styleId="Accentuation">
    <w:name w:val="Emphasis"/>
    <w:basedOn w:val="Policepardfaut"/>
    <w:uiPriority w:val="20"/>
    <w:qFormat/>
    <w:rsid w:val="009D393B"/>
    <w:rPr>
      <w:rFonts w:ascii="Calibri Light" w:hAnsi="Calibri Light"/>
      <w:i/>
      <w:iCs/>
      <w:sz w:val="24"/>
    </w:rPr>
  </w:style>
  <w:style w:type="character" w:styleId="Accentuationintense">
    <w:name w:val="Intense Emphasis"/>
    <w:basedOn w:val="Policepardfaut"/>
    <w:uiPriority w:val="21"/>
    <w:qFormat/>
    <w:rsid w:val="009D393B"/>
    <w:rPr>
      <w:rFonts w:ascii="Calibri Light" w:hAnsi="Calibri Light"/>
      <w:i/>
      <w:iCs/>
      <w:color w:val="4F81BD" w:themeColor="accent1"/>
      <w:sz w:val="24"/>
    </w:rPr>
  </w:style>
  <w:style w:type="character" w:styleId="lev">
    <w:name w:val="Strong"/>
    <w:basedOn w:val="Policepardfaut"/>
    <w:uiPriority w:val="22"/>
    <w:qFormat/>
    <w:rsid w:val="009D393B"/>
    <w:rPr>
      <w:rFonts w:ascii="Calibri Light" w:hAnsi="Calibri Light"/>
      <w:b/>
      <w:bCs/>
      <w:sz w:val="24"/>
    </w:rPr>
  </w:style>
  <w:style w:type="paragraph" w:styleId="Citation">
    <w:name w:val="Quote"/>
    <w:basedOn w:val="Normal"/>
    <w:next w:val="Normal"/>
    <w:link w:val="CitationCar"/>
    <w:uiPriority w:val="29"/>
    <w:qFormat/>
    <w:rsid w:val="009D393B"/>
    <w:pPr>
      <w:spacing w:before="200" w:after="160"/>
      <w:ind w:left="864" w:right="864"/>
      <w:jc w:val="center"/>
    </w:pPr>
    <w:rPr>
      <w:i/>
      <w:iCs/>
      <w:color w:val="404040" w:themeColor="text1" w:themeTint="BF"/>
    </w:rPr>
  </w:style>
  <w:style w:type="character" w:styleId="CitationCar" w:customStyle="1">
    <w:name w:val="Citation Car"/>
    <w:basedOn w:val="Policepardfaut"/>
    <w:link w:val="Citation"/>
    <w:uiPriority w:val="29"/>
    <w:rsid w:val="009D393B"/>
    <w:rPr>
      <w:rFonts w:ascii="Calibri Light" w:hAnsi="Calibri Light"/>
      <w:i/>
      <w:iCs/>
      <w:color w:val="404040" w:themeColor="text1" w:themeTint="BF"/>
      <w:lang w:val="fr-FR"/>
    </w:rPr>
  </w:style>
  <w:style w:type="character" w:styleId="Rfrencelgre">
    <w:name w:val="Subtle Reference"/>
    <w:basedOn w:val="Policepardfaut"/>
    <w:uiPriority w:val="31"/>
    <w:qFormat/>
    <w:rsid w:val="009D393B"/>
    <w:rPr>
      <w:rFonts w:ascii="Calibri Light" w:hAnsi="Calibri Light"/>
      <w:smallCaps/>
      <w:color w:val="5A5A5A" w:themeColor="text1" w:themeTint="A5"/>
      <w:sz w:val="24"/>
    </w:rPr>
  </w:style>
  <w:style w:type="character" w:styleId="Rfrenceintense">
    <w:name w:val="Intense Reference"/>
    <w:basedOn w:val="Policepardfaut"/>
    <w:uiPriority w:val="32"/>
    <w:qFormat/>
    <w:rsid w:val="009D393B"/>
    <w:rPr>
      <w:rFonts w:ascii="Calibri Light" w:hAnsi="Calibri Light"/>
      <w:b/>
      <w:bCs/>
      <w:smallCaps/>
      <w:color w:val="4F81BD" w:themeColor="accent1"/>
      <w:spacing w:val="5"/>
      <w:sz w:val="24"/>
    </w:rPr>
  </w:style>
  <w:style w:type="character" w:styleId="Titredulivre">
    <w:name w:val="Book Title"/>
    <w:basedOn w:val="Policepardfaut"/>
    <w:uiPriority w:val="33"/>
    <w:qFormat/>
    <w:rsid w:val="009D393B"/>
    <w:rPr>
      <w:rFonts w:ascii="Calibri Light" w:hAnsi="Calibri Light"/>
      <w:b/>
      <w:bCs/>
      <w:i/>
      <w:iCs/>
      <w:spacing w:val="5"/>
      <w:sz w:val="24"/>
    </w:rPr>
  </w:style>
  <w:style w:type="paragraph" w:styleId="Paragraphedeliste">
    <w:name w:val="List Paragraph"/>
    <w:basedOn w:val="Normal"/>
    <w:uiPriority w:val="34"/>
    <w:qFormat/>
    <w:rsid w:val="009D393B"/>
    <w:pPr>
      <w:ind w:left="720"/>
      <w:contextualSpacing/>
    </w:pPr>
  </w:style>
  <w:style w:type="character" w:styleId="Titre5Car" w:customStyle="1">
    <w:name w:val="Titre 5 Car"/>
    <w:basedOn w:val="Policepardfaut"/>
    <w:link w:val="Titre5"/>
    <w:uiPriority w:val="9"/>
    <w:semiHidden/>
    <w:rsid w:val="004919CC"/>
    <w:rPr>
      <w:rFonts w:asciiTheme="majorHAnsi" w:hAnsiTheme="majorHAnsi" w:eastAsiaTheme="majorEastAsia" w:cstheme="majorBidi"/>
      <w:lang w:val="fr-FR"/>
    </w:rPr>
  </w:style>
  <w:style w:type="table" w:styleId="Grilledutableau">
    <w:name w:val="Table Grid"/>
    <w:basedOn w:val="TableauNormal"/>
    <w:uiPriority w:val="59"/>
    <w:rsid w:val="00106D9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ttedetabledesmatires">
    <w:name w:val="TOC Heading"/>
    <w:basedOn w:val="Titre1"/>
    <w:next w:val="Normal"/>
    <w:uiPriority w:val="39"/>
    <w:unhideWhenUsed/>
    <w:qFormat/>
    <w:rsid w:val="00106D9D"/>
    <w:pPr>
      <w:numPr>
        <w:numId w:val="0"/>
      </w:numPr>
      <w:spacing w:after="0" w:line="259" w:lineRule="auto"/>
      <w:outlineLvl w:val="9"/>
    </w:pPr>
    <w:rPr>
      <w:rFonts w:asciiTheme="majorHAnsi" w:hAnsiTheme="majorHAnsi"/>
      <w:b w:val="0"/>
      <w:color w:val="365F91" w:themeColor="accent1" w:themeShade="BF"/>
    </w:rPr>
  </w:style>
  <w:style w:type="paragraph" w:styleId="TM1">
    <w:name w:val="toc 1"/>
    <w:basedOn w:val="Normal"/>
    <w:next w:val="Normal"/>
    <w:autoRedefine/>
    <w:uiPriority w:val="39"/>
    <w:unhideWhenUsed/>
    <w:rsid w:val="00106D9D"/>
    <w:pPr>
      <w:tabs>
        <w:tab w:val="left" w:pos="440"/>
        <w:tab w:val="right" w:leader="dot" w:pos="9056"/>
      </w:tabs>
      <w:spacing w:after="100"/>
    </w:pPr>
  </w:style>
  <w:style w:type="paragraph" w:styleId="TM2">
    <w:name w:val="toc 2"/>
    <w:basedOn w:val="Normal"/>
    <w:next w:val="Normal"/>
    <w:autoRedefine/>
    <w:uiPriority w:val="39"/>
    <w:unhideWhenUsed/>
    <w:rsid w:val="00106D9D"/>
    <w:pPr>
      <w:tabs>
        <w:tab w:val="left" w:pos="567"/>
        <w:tab w:val="left" w:pos="660"/>
        <w:tab w:val="right" w:leader="dot" w:pos="9056"/>
      </w:tabs>
      <w:spacing w:after="100"/>
    </w:pPr>
  </w:style>
  <w:style w:type="paragraph" w:styleId="TM3">
    <w:name w:val="toc 3"/>
    <w:basedOn w:val="Normal"/>
    <w:next w:val="Normal"/>
    <w:autoRedefine/>
    <w:uiPriority w:val="39"/>
    <w:unhideWhenUsed/>
    <w:rsid w:val="00106D9D"/>
    <w:pPr>
      <w:tabs>
        <w:tab w:val="left" w:pos="880"/>
        <w:tab w:val="right" w:leader="dot" w:pos="9056"/>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microsoft.com/office/2020/10/relationships/intelligence" Target="intelligence2.xml" Id="R658905a12a1f4dc3" /><Relationship Type="http://schemas.openxmlformats.org/officeDocument/2006/relationships/image" Target="/media/image10.png" Id="rId902036957" /><Relationship Type="http://schemas.openxmlformats.org/officeDocument/2006/relationships/image" Target="/media/image11.png" Id="rId1680790522" /><Relationship Type="http://schemas.openxmlformats.org/officeDocument/2006/relationships/hyperlink" Target="https://momsoftware.sharepoint.com/:x:/s/Production/EXw4jhOQOPtMt4e8JnSYTQIB-UjCDKwpZNCtLXvNR-0xrQ?e=VVntXb" TargetMode="External" Id="Rfca93cf946434767" /><Relationship Type="http://schemas.openxmlformats.org/officeDocument/2006/relationships/image" Target="/media/image12.png" Id="rId187695164" /><Relationship Type="http://schemas.openxmlformats.org/officeDocument/2006/relationships/image" Target="/media/image13.png" Id="rId1341678171" /><Relationship Type="http://schemas.openxmlformats.org/officeDocument/2006/relationships/image" Target="/media/image14.png" Id="rId239091698" /></Relationships>
</file>

<file path=word/_rels/header2.xml.rels>&#65279;<?xml version="1.0" encoding="utf-8"?><Relationships xmlns="http://schemas.openxmlformats.org/package/2006/relationships"><Relationship Type="http://schemas.openxmlformats.org/officeDocument/2006/relationships/image" Target="media/image3.png" Id="rId1" /><Relationship Type="http://schemas.openxmlformats.org/officeDocument/2006/relationships/image" Target="/media/imagef.png" Id="rId579794407"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war.abbes\Downloads\MD297-%20SF%20Analyse%20Fonctionnelle%20D&#233;taill&#233;e%20V1.1.dot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80D1F9D018AF642BD71F6EA77BA1FCC" ma:contentTypeVersion="15" ma:contentTypeDescription="Crée un document." ma:contentTypeScope="" ma:versionID="97fa8e5381d4afd3c2616966314fa889">
  <xsd:schema xmlns:xsd="http://www.w3.org/2001/XMLSchema" xmlns:xs="http://www.w3.org/2001/XMLSchema" xmlns:p="http://schemas.microsoft.com/office/2006/metadata/properties" xmlns:ns2="5f2f9e80-f74a-40c7-b145-b94d8e4966f0" xmlns:ns3="43b908ec-9e92-424c-a4ad-3174bac6e888" targetNamespace="http://schemas.microsoft.com/office/2006/metadata/properties" ma:root="true" ma:fieldsID="035e21461a3455a1fa8f9ac9d0103124" ns2:_="" ns3:_="">
    <xsd:import namespace="5f2f9e80-f74a-40c7-b145-b94d8e4966f0"/>
    <xsd:import namespace="43b908ec-9e92-424c-a4ad-3174bac6e8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f9e80-f74a-40c7-b145-b94d8e4966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0894d81-c9a7-44d3-b7de-4b9756e0b16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b908ec-9e92-424c-a4ad-3174bac6e8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49cff33-3cb1-46cb-abfa-a403cc2b0291}" ma:internalName="TaxCatchAll" ma:showField="CatchAllData" ma:web="43b908ec-9e92-424c-a4ad-3174bac6e88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3b908ec-9e92-424c-a4ad-3174bac6e888" xsi:nil="true"/>
    <lcf76f155ced4ddcb4097134ff3c332f xmlns="5f2f9e80-f74a-40c7-b145-b94d8e4966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A628AD-8383-4E7E-AEEA-E97DC3C47F85}">
  <ds:schemaRefs>
    <ds:schemaRef ds:uri="http://schemas.microsoft.com/sharepoint/v3/contenttype/forms"/>
  </ds:schemaRefs>
</ds:datastoreItem>
</file>

<file path=customXml/itemProps2.xml><?xml version="1.0" encoding="utf-8"?>
<ds:datastoreItem xmlns:ds="http://schemas.openxmlformats.org/officeDocument/2006/customXml" ds:itemID="{63914232-52FB-4F70-A305-8024A850A82C}"/>
</file>

<file path=customXml/itemProps3.xml><?xml version="1.0" encoding="utf-8"?>
<ds:datastoreItem xmlns:ds="http://schemas.openxmlformats.org/officeDocument/2006/customXml" ds:itemID="{3E2EC1A4-CA4C-447A-92DA-D93894769C96}">
  <ds:schemaRefs>
    <ds:schemaRef ds:uri="http://schemas.openxmlformats.org/officeDocument/2006/bibliography"/>
  </ds:schemaRefs>
</ds:datastoreItem>
</file>

<file path=customXml/itemProps4.xml><?xml version="1.0" encoding="utf-8"?>
<ds:datastoreItem xmlns:ds="http://schemas.openxmlformats.org/officeDocument/2006/customXml" ds:itemID="{C7C09EFA-86E3-4C5F-BB4B-C261B91E9232}">
  <ds:schemaRefs>
    <ds:schemaRef ds:uri="http://schemas.microsoft.com/office/2006/metadata/properties"/>
    <ds:schemaRef ds:uri="http://schemas.microsoft.com/office/infopath/2007/PartnerControls"/>
    <ds:schemaRef ds:uri="43b908ec-9e92-424c-a4ad-3174bac6e888"/>
    <ds:schemaRef ds:uri="5f2f9e80-f74a-40c7-b145-b94d8e4966f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MD297- SF Analyse Fonctionnelle Détaillée V1.1</ap:Template>
  <ap:Application>Microsoft Word for the web</ap:Application>
  <ap:DocSecurity>0</ap:DocSecurity>
  <ap:ScaleCrop>false</ap:ScaleCrop>
  <ap:Company>ADDIXO</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Fonctionnelle Détaillée</dc:title>
  <dc:subject/>
  <dc:creator>Mahdi Besbes</dc:creator>
  <cp:keywords/>
  <dc:description/>
  <cp:lastModifiedBy>Siwar Abbes</cp:lastModifiedBy>
  <cp:revision>14</cp:revision>
  <cp:lastPrinted>2019-04-02T14:26:00Z</cp:lastPrinted>
  <dcterms:created xsi:type="dcterms:W3CDTF">2025-04-29T17:16:00Z</dcterms:created>
  <dcterms:modified xsi:type="dcterms:W3CDTF">2025-10-22T16:42:27Z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0x010100080D1F9D018AF642BD71F6EA77BA1FCC</vt:lpwstr>
  </property>
  <property fmtid="{D5CDD505-2E9C-101B-9397-08002B2CF9AE}" pid="3" name="MediaServiceImageTags">
    <vt:lpwstr/>
  </property>
</Properties>
</file>