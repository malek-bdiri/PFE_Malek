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7A6A" w14:textId="77777777" w:rsidR="00F00B92" w:rsidRPr="00285BB5" w:rsidRDefault="00F00B92" w:rsidP="00F00B92"/>
    <w:p w14:paraId="6C740DF8" w14:textId="77777777" w:rsidR="00F00B92" w:rsidRPr="00285BB5" w:rsidRDefault="00F00B92" w:rsidP="00F00B92"/>
    <w:p w14:paraId="3B48DEA7" w14:textId="77777777" w:rsidR="00F00B92" w:rsidRPr="00285BB5" w:rsidRDefault="00F00B92" w:rsidP="00F00B92"/>
    <w:p w14:paraId="7592745F" w14:textId="77777777" w:rsidR="00F00B92" w:rsidRPr="00285BB5" w:rsidRDefault="00F00B92" w:rsidP="00F00B92"/>
    <w:p w14:paraId="0E875A33" w14:textId="77777777" w:rsidR="00F00B92" w:rsidRPr="00285BB5" w:rsidRDefault="00F00B92" w:rsidP="00F00B92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14:paraId="799C0967" w14:textId="77777777" w:rsidR="00F00B92" w:rsidRPr="00285BB5" w:rsidRDefault="00F00B92" w:rsidP="00F00B92"/>
    <w:p w14:paraId="72219B11" w14:textId="77777777" w:rsidR="00F00B92" w:rsidRPr="00285BB5" w:rsidRDefault="00F00B92" w:rsidP="00F00B92">
      <w:pPr>
        <w:jc w:val="right"/>
      </w:pPr>
    </w:p>
    <w:p w14:paraId="0E46D5B0" w14:textId="77777777" w:rsidR="00F00B92" w:rsidRPr="00285BB5" w:rsidRDefault="00F00B92" w:rsidP="00F00B92">
      <w:pPr>
        <w:jc w:val="right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00B92" w:rsidRPr="00F00B92" w14:paraId="63434448" w14:textId="77777777" w:rsidTr="008E6C5E">
        <w:tc>
          <w:tcPr>
            <w:tcW w:w="8494" w:type="dxa"/>
          </w:tcPr>
          <w:p w14:paraId="4E8073D0" w14:textId="77777777" w:rsidR="0080240F" w:rsidRPr="002420BA" w:rsidRDefault="0080240F" w:rsidP="00F00B92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 xml:space="preserve">Solution </w:t>
            </w:r>
            <w:r w:rsidR="00F00B92" w:rsidRPr="002420BA">
              <w:rPr>
                <w:b/>
                <w:smallCaps/>
                <w:sz w:val="50"/>
              </w:rPr>
              <w:t xml:space="preserve">Smart </w:t>
            </w:r>
            <w:proofErr w:type="spellStart"/>
            <w:r w:rsidR="00F00B92" w:rsidRPr="002420BA">
              <w:rPr>
                <w:b/>
                <w:smallCaps/>
                <w:sz w:val="50"/>
              </w:rPr>
              <w:t>Factory</w:t>
            </w:r>
            <w:proofErr w:type="spellEnd"/>
            <w:r w:rsidR="00F00B92" w:rsidRPr="002420BA">
              <w:rPr>
                <w:b/>
                <w:smallCaps/>
                <w:sz w:val="50"/>
              </w:rPr>
              <w:t xml:space="preserve"> </w:t>
            </w:r>
          </w:p>
          <w:p w14:paraId="7C824567" w14:textId="3E06B74C" w:rsidR="003F1FC8" w:rsidRPr="002420BA" w:rsidRDefault="00F612B2" w:rsidP="003F1FC8">
            <w:pPr>
              <w:jc w:val="right"/>
              <w:rPr>
                <w:b/>
                <w:smallCaps/>
                <w:sz w:val="50"/>
              </w:rPr>
            </w:pPr>
            <w:proofErr w:type="spellStart"/>
            <w:r>
              <w:rPr>
                <w:b/>
                <w:smallCaps/>
                <w:sz w:val="50"/>
              </w:rPr>
              <w:t>Cogitel</w:t>
            </w:r>
            <w:proofErr w:type="spellEnd"/>
          </w:p>
          <w:p w14:paraId="4984E6FA" w14:textId="77777777" w:rsidR="00F00B92" w:rsidRPr="003F1FC8" w:rsidRDefault="00F00B92" w:rsidP="008E6C5E">
            <w:pPr>
              <w:jc w:val="right"/>
              <w:rPr>
                <w:b/>
                <w:smallCaps/>
                <w:sz w:val="50"/>
              </w:rPr>
            </w:pPr>
            <w:r w:rsidRPr="003F1FC8">
              <w:rPr>
                <w:b/>
                <w:smallCaps/>
                <w:sz w:val="50"/>
              </w:rPr>
              <w:t>Analyse Fonctionnelle Détaillée</w:t>
            </w:r>
          </w:p>
          <w:p w14:paraId="0A9DD00D" w14:textId="77777777" w:rsidR="00F00B92" w:rsidRPr="003F1FC8" w:rsidRDefault="00F00B92" w:rsidP="008E6C5E">
            <w:pPr>
              <w:jc w:val="right"/>
              <w:rPr>
                <w:b/>
                <w:smallCaps/>
                <w:sz w:val="50"/>
              </w:rPr>
            </w:pPr>
          </w:p>
        </w:tc>
      </w:tr>
      <w:tr w:rsidR="00F00B92" w:rsidRPr="00285BB5" w14:paraId="4F60855C" w14:textId="77777777" w:rsidTr="008E6C5E">
        <w:tc>
          <w:tcPr>
            <w:tcW w:w="8494" w:type="dxa"/>
          </w:tcPr>
          <w:p w14:paraId="269F7BE3" w14:textId="24E3E704" w:rsidR="00F00B92" w:rsidRPr="003F1FC8" w:rsidRDefault="004F5B2F" w:rsidP="008E6C5E">
            <w:pPr>
              <w:jc w:val="right"/>
              <w:rPr>
                <w:b/>
                <w:smallCaps/>
                <w:sz w:val="42"/>
              </w:rPr>
            </w:pPr>
            <w:r>
              <w:rPr>
                <w:b/>
                <w:smallCaps/>
                <w:sz w:val="42"/>
              </w:rPr>
              <w:t xml:space="preserve">Intégration des produits </w:t>
            </w:r>
            <w:r w:rsidR="00CF0644">
              <w:rPr>
                <w:b/>
                <w:smallCaps/>
                <w:sz w:val="42"/>
              </w:rPr>
              <w:t xml:space="preserve">SAGE X3 – Smart </w:t>
            </w:r>
            <w:proofErr w:type="spellStart"/>
            <w:r w:rsidR="00CF0644">
              <w:rPr>
                <w:b/>
                <w:smallCaps/>
                <w:sz w:val="42"/>
              </w:rPr>
              <w:t>Factory</w:t>
            </w:r>
            <w:proofErr w:type="spellEnd"/>
            <w:r w:rsidR="003F1FC8" w:rsidRPr="003F1FC8">
              <w:rPr>
                <w:b/>
                <w:smallCaps/>
                <w:sz w:val="42"/>
              </w:rPr>
              <w:t xml:space="preserve"> </w:t>
            </w:r>
          </w:p>
        </w:tc>
      </w:tr>
    </w:tbl>
    <w:p w14:paraId="44E908B7" w14:textId="77777777" w:rsidR="00F00B92" w:rsidRPr="00285BB5" w:rsidRDefault="00F00B92" w:rsidP="00F00B92">
      <w:pPr>
        <w:jc w:val="right"/>
      </w:pPr>
    </w:p>
    <w:p w14:paraId="3B003CB5" w14:textId="77777777" w:rsidR="00F00B92" w:rsidRPr="00285BB5" w:rsidRDefault="00F00B92" w:rsidP="00F00B92">
      <w:pPr>
        <w:jc w:val="right"/>
      </w:pPr>
    </w:p>
    <w:p w14:paraId="1325B8A2" w14:textId="77777777" w:rsidR="00F00B92" w:rsidRPr="00285BB5" w:rsidRDefault="00F00B92" w:rsidP="00F00B92"/>
    <w:p w14:paraId="2928E044" w14:textId="77777777" w:rsidR="00F00B92" w:rsidRPr="00285BB5" w:rsidRDefault="00F00B92" w:rsidP="00F00B92"/>
    <w:p w14:paraId="20305A23" w14:textId="77777777" w:rsidR="00F00B92" w:rsidRPr="00285BB5" w:rsidRDefault="00F00B92" w:rsidP="00F00B92"/>
    <w:p w14:paraId="79FEA47D" w14:textId="77777777" w:rsidR="00F00B92" w:rsidRPr="00285BB5" w:rsidRDefault="00F00B92" w:rsidP="00F00B92"/>
    <w:p w14:paraId="38F93CF5" w14:textId="77777777" w:rsidR="00F00B92" w:rsidRPr="00285BB5" w:rsidRDefault="00F00B92" w:rsidP="00F00B92"/>
    <w:p w14:paraId="4CA44C0F" w14:textId="77777777" w:rsidR="00F00B92" w:rsidRPr="00285BB5" w:rsidRDefault="00F00B92" w:rsidP="00F00B92"/>
    <w:p w14:paraId="5606B91C" w14:textId="77777777" w:rsidR="00F00B92" w:rsidRPr="00285BB5" w:rsidRDefault="00F00B92" w:rsidP="00F00B92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F00B92" w:rsidRPr="00A7192F" w14:paraId="4E229063" w14:textId="77777777" w:rsidTr="3EAC7E51">
        <w:tc>
          <w:tcPr>
            <w:tcW w:w="1913" w:type="dxa"/>
          </w:tcPr>
          <w:p w14:paraId="5AF842F5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012D9E67" w14:textId="77777777" w:rsidR="00F00B92" w:rsidRPr="00A71230" w:rsidRDefault="00F00B92" w:rsidP="008E6C5E">
            <w:pPr>
              <w:spacing w:before="40" w:after="40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F00B92" w:rsidRPr="00A7192F" w14:paraId="3412F090" w14:textId="77777777" w:rsidTr="3EAC7E51">
        <w:tc>
          <w:tcPr>
            <w:tcW w:w="1913" w:type="dxa"/>
          </w:tcPr>
          <w:p w14:paraId="1F09FDEF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Référence :</w:t>
            </w:r>
          </w:p>
        </w:tc>
        <w:tc>
          <w:tcPr>
            <w:tcW w:w="5028" w:type="dxa"/>
          </w:tcPr>
          <w:p w14:paraId="5D5F8234" w14:textId="7E4C7EE9" w:rsidR="00F00B92" w:rsidRPr="00A71230" w:rsidRDefault="00F00B92" w:rsidP="008E6C5E">
            <w:pPr>
              <w:spacing w:before="40" w:after="40"/>
            </w:pPr>
            <w:r w:rsidRPr="00A71230">
              <w:t>AFD/</w:t>
            </w:r>
            <w:r w:rsidR="00A71230" w:rsidRPr="00A71230">
              <w:t>D</w:t>
            </w:r>
            <w:r w:rsidR="001E242B">
              <w:t>0</w:t>
            </w:r>
            <w:r w:rsidR="004F5B2F">
              <w:t>3</w:t>
            </w:r>
          </w:p>
        </w:tc>
      </w:tr>
      <w:tr w:rsidR="00F00B92" w:rsidRPr="00A7192F" w14:paraId="01A13D84" w14:textId="77777777" w:rsidTr="3EAC7E51">
        <w:tc>
          <w:tcPr>
            <w:tcW w:w="1913" w:type="dxa"/>
          </w:tcPr>
          <w:p w14:paraId="55A39ED3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Auteur(s) :</w:t>
            </w:r>
          </w:p>
        </w:tc>
        <w:tc>
          <w:tcPr>
            <w:tcW w:w="5028" w:type="dxa"/>
          </w:tcPr>
          <w:p w14:paraId="0110EEAE" w14:textId="21C28E53" w:rsidR="00F00B92" w:rsidRPr="00A71230" w:rsidRDefault="00A71230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Moatez Derbala</w:t>
            </w:r>
          </w:p>
        </w:tc>
      </w:tr>
      <w:tr w:rsidR="00F00B92" w:rsidRPr="0005793C" w14:paraId="40CD826A" w14:textId="77777777" w:rsidTr="3EAC7E51">
        <w:tc>
          <w:tcPr>
            <w:tcW w:w="1913" w:type="dxa"/>
          </w:tcPr>
          <w:p w14:paraId="21C19C31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</w:tcPr>
          <w:p w14:paraId="08772D5F" w14:textId="2D8BDBC3" w:rsidR="00931CEC" w:rsidRPr="0005793C" w:rsidRDefault="007A666C" w:rsidP="00F00B92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Firas Chaker</w:t>
            </w:r>
          </w:p>
          <w:p w14:paraId="4B243D85" w14:textId="0C775D27" w:rsidR="00931CEC" w:rsidRPr="0005793C" w:rsidRDefault="007A666C" w:rsidP="00F00B92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Ahmed Ellouze</w:t>
            </w:r>
          </w:p>
          <w:p w14:paraId="32D30E9A" w14:textId="77777777" w:rsidR="00F00B92" w:rsidRDefault="0005793C" w:rsidP="00F00B92">
            <w:pPr>
              <w:spacing w:before="40" w:after="40"/>
              <w:jc w:val="left"/>
              <w:rPr>
                <w:lang w:val="en-US"/>
              </w:rPr>
            </w:pPr>
            <w:r w:rsidRPr="0005793C">
              <w:rPr>
                <w:lang w:val="en-US"/>
              </w:rPr>
              <w:t>M</w:t>
            </w:r>
            <w:r>
              <w:rPr>
                <w:lang w:val="en-US"/>
              </w:rPr>
              <w:t xml:space="preserve">ariem </w:t>
            </w:r>
            <w:proofErr w:type="spellStart"/>
            <w:r>
              <w:rPr>
                <w:lang w:val="en-US"/>
              </w:rPr>
              <w:t>Hachicha</w:t>
            </w:r>
            <w:proofErr w:type="spellEnd"/>
          </w:p>
          <w:p w14:paraId="1B91BB5C" w14:textId="615428A1" w:rsidR="0005793C" w:rsidRPr="0005793C" w:rsidRDefault="0005793C" w:rsidP="00F00B92">
            <w:pPr>
              <w:spacing w:before="40" w:after="4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Dhaker </w:t>
            </w:r>
            <w:proofErr w:type="spellStart"/>
            <w:r>
              <w:rPr>
                <w:lang w:val="en-US"/>
              </w:rPr>
              <w:t>Krichene</w:t>
            </w:r>
            <w:proofErr w:type="spellEnd"/>
          </w:p>
        </w:tc>
      </w:tr>
      <w:tr w:rsidR="00F00B92" w:rsidRPr="00A7192F" w14:paraId="2D22F2CD" w14:textId="77777777" w:rsidTr="3EAC7E51">
        <w:tc>
          <w:tcPr>
            <w:tcW w:w="1913" w:type="dxa"/>
          </w:tcPr>
          <w:p w14:paraId="2710F15E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Copies à :</w:t>
            </w:r>
          </w:p>
          <w:p w14:paraId="50085EA4" w14:textId="77777777" w:rsidR="00F00B92" w:rsidRPr="00A7192F" w:rsidRDefault="00F00B92" w:rsidP="008E6C5E">
            <w:pPr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05319256" w14:textId="77777777" w:rsidR="00F00B92" w:rsidRDefault="00931CEC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Mahdi Besbes</w:t>
            </w:r>
          </w:p>
          <w:p w14:paraId="6C239BF5" w14:textId="6F82A1A5" w:rsidR="00931CEC" w:rsidRPr="00A71230" w:rsidRDefault="00931CEC" w:rsidP="00F00B92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Siwar Abbes</w:t>
            </w:r>
          </w:p>
        </w:tc>
      </w:tr>
    </w:tbl>
    <w:p w14:paraId="30C9726C" w14:textId="77777777" w:rsidR="00F00B92" w:rsidRDefault="00F00B92" w:rsidP="00F00B92"/>
    <w:p w14:paraId="5508B75C" w14:textId="77777777" w:rsidR="00940BDC" w:rsidRPr="00285BB5" w:rsidRDefault="00940BDC" w:rsidP="00F00B92"/>
    <w:p w14:paraId="3B376BCE" w14:textId="77777777" w:rsidR="00F00B92" w:rsidRDefault="00F00B92" w:rsidP="00F00B92"/>
    <w:p w14:paraId="4CE7EF4D" w14:textId="542ADB94" w:rsidR="00F00B92" w:rsidRPr="00285BB5" w:rsidRDefault="00F00B92" w:rsidP="238B5EB0">
      <w:pPr>
        <w:jc w:val="center"/>
        <w:rPr>
          <w:b/>
          <w:bCs/>
          <w:sz w:val="28"/>
          <w:szCs w:val="28"/>
        </w:rPr>
      </w:pPr>
      <w:bookmarkStart w:id="0" w:name="_Hlk72489058"/>
      <w:r w:rsidRPr="238B5EB0">
        <w:rPr>
          <w:b/>
          <w:bCs/>
          <w:sz w:val="28"/>
          <w:szCs w:val="28"/>
        </w:rPr>
        <w:t>Tableau des Modifications</w:t>
      </w:r>
    </w:p>
    <w:p w14:paraId="78D44B6A" w14:textId="77777777" w:rsidR="00F00B92" w:rsidRPr="00285BB5" w:rsidRDefault="00F00B92" w:rsidP="00F00B92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="00F00B92" w:rsidRPr="00285BB5" w14:paraId="3D987D5D" w14:textId="77777777" w:rsidTr="5A3E728F">
        <w:trPr>
          <w:trHeight w:val="385"/>
        </w:trPr>
        <w:tc>
          <w:tcPr>
            <w:tcW w:w="886" w:type="dxa"/>
          </w:tcPr>
          <w:p w14:paraId="035E17AC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14:paraId="4BBEE631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14:paraId="7591D54B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B082DF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Auteur(s)</w:t>
            </w:r>
          </w:p>
          <w:p w14:paraId="6C99A31D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138459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</w:t>
            </w:r>
            <w:r>
              <w:rPr>
                <w:b/>
                <w:sz w:val="20"/>
                <w:szCs w:val="20"/>
              </w:rPr>
              <w:t>érificateur</w:t>
            </w:r>
            <w:r w:rsidRPr="00417361">
              <w:rPr>
                <w:b/>
                <w:sz w:val="20"/>
                <w:szCs w:val="20"/>
              </w:rPr>
              <w:t>(s)</w:t>
            </w:r>
          </w:p>
          <w:p w14:paraId="50C92B10" w14:textId="77777777" w:rsidR="00F00B92" w:rsidRDefault="00F00B92" w:rsidP="008E6C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000000" w:themeColor="text1"/>
            </w:tcBorders>
          </w:tcPr>
          <w:p w14:paraId="5085F1C2" w14:textId="77777777" w:rsidR="00F00B92" w:rsidRPr="00417361" w:rsidRDefault="00F00B92" w:rsidP="008E6C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Approbateur</w:t>
            </w:r>
          </w:p>
        </w:tc>
      </w:tr>
      <w:tr w:rsidR="00F00B92" w:rsidRPr="00285BB5" w14:paraId="6BB099E5" w14:textId="77777777" w:rsidTr="5A3E728F">
        <w:tc>
          <w:tcPr>
            <w:tcW w:w="886" w:type="dxa"/>
          </w:tcPr>
          <w:p w14:paraId="1E0E231E" w14:textId="3654AAA6" w:rsidR="00F00B92" w:rsidRPr="00417361" w:rsidRDefault="00F00B92" w:rsidP="008E6C5E">
            <w:pPr>
              <w:jc w:val="center"/>
              <w:rPr>
                <w:sz w:val="20"/>
                <w:szCs w:val="20"/>
              </w:rPr>
            </w:pPr>
            <w:r w:rsidRPr="00417361">
              <w:rPr>
                <w:sz w:val="20"/>
                <w:szCs w:val="20"/>
              </w:rPr>
              <w:t>V</w:t>
            </w:r>
            <w:r w:rsidR="00A7123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A71230">
              <w:rPr>
                <w:sz w:val="20"/>
                <w:szCs w:val="20"/>
              </w:rPr>
              <w:t>9</w:t>
            </w:r>
          </w:p>
        </w:tc>
        <w:tc>
          <w:tcPr>
            <w:tcW w:w="1191" w:type="dxa"/>
          </w:tcPr>
          <w:p w14:paraId="1F65F092" w14:textId="57419E6E" w:rsidR="00F00B92" w:rsidRPr="00417361" w:rsidRDefault="00C33D3A" w:rsidP="008E6C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F00B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="00F00B92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02" w:type="dxa"/>
            <w:tcBorders>
              <w:bottom w:val="single" w:sz="4" w:space="0" w:color="000000" w:themeColor="text1"/>
            </w:tcBorders>
          </w:tcPr>
          <w:p w14:paraId="24CACD22" w14:textId="2573D83F" w:rsidR="00F00B92" w:rsidRPr="00DC5014" w:rsidRDefault="00F00B92" w:rsidP="008E6C5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Version </w:t>
            </w:r>
            <w:r w:rsidR="00952E16">
              <w:rPr>
                <w:color w:val="000000"/>
                <w:sz w:val="20"/>
                <w:szCs w:val="20"/>
              </w:rPr>
              <w:t>initiale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32C5EC1" w14:textId="03FB077C" w:rsidR="00F00B92" w:rsidRPr="00417361" w:rsidRDefault="00952E16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Moatez D.</w:t>
            </w: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3BDDF1" w14:textId="10D157FE" w:rsidR="00F00B92" w:rsidRPr="00417361" w:rsidRDefault="00952E16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BBE3980" w14:textId="77777777" w:rsidR="00F00B92" w:rsidRPr="00417361" w:rsidRDefault="00F00B92" w:rsidP="008E6C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EE582C" w:rsidRPr="00285BB5" w14:paraId="72DA0ED9" w14:textId="77777777" w:rsidTr="5A3E728F">
        <w:tc>
          <w:tcPr>
            <w:tcW w:w="886" w:type="dxa"/>
          </w:tcPr>
          <w:p w14:paraId="6408ACD3" w14:textId="79DFEF4A" w:rsidR="00EE582C" w:rsidRPr="00417361" w:rsidRDefault="00EE582C" w:rsidP="00EE58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</w:tcPr>
          <w:p w14:paraId="3BDB105E" w14:textId="2B83C9C2" w:rsidR="00EE582C" w:rsidRPr="00417361" w:rsidRDefault="00EE582C" w:rsidP="00EE582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2" w:type="dxa"/>
          </w:tcPr>
          <w:p w14:paraId="5E0FA756" w14:textId="40EBA773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 w:themeColor="text1"/>
            </w:tcBorders>
          </w:tcPr>
          <w:p w14:paraId="19936922" w14:textId="7784E900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</w:tcBorders>
          </w:tcPr>
          <w:p w14:paraId="4734FD7D" w14:textId="2DAD96F4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000000" w:themeColor="text1"/>
            </w:tcBorders>
          </w:tcPr>
          <w:p w14:paraId="56ED90D5" w14:textId="2395320B" w:rsidR="00EE582C" w:rsidRPr="00417361" w:rsidRDefault="00EE582C" w:rsidP="00EE582C">
            <w:pPr>
              <w:rPr>
                <w:sz w:val="20"/>
                <w:szCs w:val="20"/>
              </w:rPr>
            </w:pPr>
          </w:p>
        </w:tc>
      </w:tr>
      <w:bookmarkEnd w:id="0"/>
    </w:tbl>
    <w:p w14:paraId="79D7A454" w14:textId="77777777" w:rsidR="5A3E728F" w:rsidRDefault="5A3E728F"/>
    <w:p w14:paraId="7B30B2C2" w14:textId="5A535B5C" w:rsidR="5A3E728F" w:rsidRDefault="5A3E728F">
      <w:r>
        <w:br w:type="page"/>
      </w:r>
    </w:p>
    <w:p w14:paraId="7F4D94CA" w14:textId="6561E427" w:rsidR="5A3E728F" w:rsidRDefault="5A3E728F" w:rsidP="5A3E728F"/>
    <w:sdt>
      <w:sdtPr>
        <w:rPr>
          <w:rFonts w:ascii="Calibri Light" w:eastAsiaTheme="minorEastAsia" w:hAnsi="Calibri Light"/>
          <w:smallCaps w:val="0"/>
          <w:color w:val="auto"/>
          <w:sz w:val="24"/>
          <w:szCs w:val="24"/>
        </w:rPr>
        <w:id w:val="1277149516"/>
        <w:docPartObj>
          <w:docPartGallery w:val="Table of Contents"/>
          <w:docPartUnique/>
        </w:docPartObj>
      </w:sdtPr>
      <w:sdtContent>
        <w:p w14:paraId="60C810F1" w14:textId="2F7BB27C" w:rsidR="00106D9D" w:rsidRPr="00C52601" w:rsidRDefault="00106D9D" w:rsidP="00C52601">
          <w:pPr>
            <w:pStyle w:val="En-ttedetabledesmatires"/>
            <w:jc w:val="center"/>
            <w:rPr>
              <w:b/>
              <w:bCs/>
              <w:color w:val="auto"/>
            </w:rPr>
          </w:pPr>
          <w:r w:rsidRPr="5A3E728F">
            <w:rPr>
              <w:b/>
              <w:bCs/>
              <w:color w:val="auto"/>
            </w:rPr>
            <w:t>Table des matières</w:t>
          </w:r>
        </w:p>
        <w:p w14:paraId="763ED313" w14:textId="77777777" w:rsidR="00C52601" w:rsidRDefault="00C52601" w:rsidP="00C52601">
          <w:pPr>
            <w:pStyle w:val="TM1"/>
          </w:pPr>
        </w:p>
        <w:p w14:paraId="6408678D" w14:textId="5820376E" w:rsidR="00E330E0" w:rsidRDefault="00A90B18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106D9D">
            <w:instrText>TOC \o "1-3" \z \u \h</w:instrText>
          </w:r>
          <w:r>
            <w:fldChar w:fldCharType="separate"/>
          </w:r>
          <w:hyperlink w:anchor="_Toc215947447" w:history="1">
            <w:r w:rsidR="00E330E0" w:rsidRPr="00EB04D5">
              <w:rPr>
                <w:rStyle w:val="Lienhypertexte"/>
                <w:noProof/>
              </w:rPr>
              <w:t>1.</w:t>
            </w:r>
            <w:r w:rsidR="00E330E0"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="00E330E0" w:rsidRPr="00EB04D5">
              <w:rPr>
                <w:rStyle w:val="Lienhypertexte"/>
                <w:noProof/>
              </w:rPr>
              <w:t>Objet</w:t>
            </w:r>
            <w:r w:rsidR="00E330E0">
              <w:rPr>
                <w:noProof/>
                <w:webHidden/>
              </w:rPr>
              <w:tab/>
            </w:r>
            <w:r w:rsidR="00E330E0">
              <w:rPr>
                <w:noProof/>
                <w:webHidden/>
              </w:rPr>
              <w:fldChar w:fldCharType="begin"/>
            </w:r>
            <w:r w:rsidR="00E330E0">
              <w:rPr>
                <w:noProof/>
                <w:webHidden/>
              </w:rPr>
              <w:instrText xml:space="preserve"> PAGEREF _Toc215947447 \h </w:instrText>
            </w:r>
            <w:r w:rsidR="00E330E0">
              <w:rPr>
                <w:noProof/>
                <w:webHidden/>
              </w:rPr>
            </w:r>
            <w:r w:rsidR="00E330E0">
              <w:rPr>
                <w:noProof/>
                <w:webHidden/>
              </w:rPr>
              <w:fldChar w:fldCharType="separate"/>
            </w:r>
            <w:r w:rsidR="00E330E0">
              <w:rPr>
                <w:noProof/>
                <w:webHidden/>
              </w:rPr>
              <w:t>4</w:t>
            </w:r>
            <w:r w:rsidR="00E330E0">
              <w:rPr>
                <w:noProof/>
                <w:webHidden/>
              </w:rPr>
              <w:fldChar w:fldCharType="end"/>
            </w:r>
          </w:hyperlink>
        </w:p>
        <w:p w14:paraId="31797D11" w14:textId="56540C3C" w:rsidR="00E330E0" w:rsidRDefault="00E330E0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48" w:history="1">
            <w:r w:rsidRPr="00EB04D5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FBDC9" w14:textId="78002F95" w:rsidR="00E330E0" w:rsidRDefault="00E330E0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49" w:history="1">
            <w:r w:rsidRPr="00EB04D5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7BE0" w14:textId="2183F686" w:rsidR="00E330E0" w:rsidRDefault="00E330E0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50" w:history="1">
            <w:r w:rsidRPr="00EB04D5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CE829" w14:textId="1E4C9705" w:rsidR="00E330E0" w:rsidRDefault="00E330E0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51" w:history="1">
            <w:r w:rsidRPr="00EB04D5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580C" w14:textId="6F3127D1" w:rsidR="00E330E0" w:rsidRDefault="00E330E0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52" w:history="1">
            <w:r w:rsidRPr="00EB04D5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852D" w14:textId="3DB1B8A2" w:rsidR="00E330E0" w:rsidRDefault="00E330E0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53" w:history="1">
            <w:r w:rsidRPr="00EB04D5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C766" w14:textId="68130C7B" w:rsidR="00E330E0" w:rsidRDefault="00E330E0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54" w:history="1">
            <w:r w:rsidRPr="00EB04D5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4270" w14:textId="557FD488" w:rsidR="00E330E0" w:rsidRDefault="00E330E0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15947455" w:history="1">
            <w:r w:rsidRPr="00EB04D5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EB04D5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473D" w14:textId="144986E0" w:rsidR="00A90B18" w:rsidRDefault="00A90B18" w:rsidP="5A3E728F">
          <w:pPr>
            <w:pStyle w:val="TM1"/>
            <w:tabs>
              <w:tab w:val="clear" w:pos="9056"/>
              <w:tab w:val="left" w:pos="480"/>
              <w:tab w:val="right" w:leader="dot" w:pos="9045"/>
            </w:tabs>
            <w:rPr>
              <w:rStyle w:val="Lienhypertexte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4ECA21AE" w14:textId="0B90A018" w:rsidR="00106D9D" w:rsidRPr="00285BB5" w:rsidRDefault="00106D9D" w:rsidP="00C52601"/>
    <w:p w14:paraId="3B7AE28F" w14:textId="77777777" w:rsidR="00106D9D" w:rsidRPr="00285BB5" w:rsidRDefault="00106D9D" w:rsidP="00C52601"/>
    <w:p w14:paraId="74525ECA" w14:textId="77777777" w:rsidR="00106D9D" w:rsidRPr="00285BB5" w:rsidRDefault="00106D9D" w:rsidP="00C52601">
      <w:r w:rsidRPr="00285BB5">
        <w:tab/>
      </w:r>
    </w:p>
    <w:p w14:paraId="170B593B" w14:textId="77777777" w:rsidR="00106D9D" w:rsidRPr="00285BB5" w:rsidRDefault="00106D9D" w:rsidP="00C52601"/>
    <w:p w14:paraId="296AEB00" w14:textId="77777777" w:rsidR="00106D9D" w:rsidRPr="00285BB5" w:rsidRDefault="00106D9D" w:rsidP="00C52601">
      <w:r w:rsidRPr="00285BB5">
        <w:br w:type="page"/>
      </w:r>
    </w:p>
    <w:p w14:paraId="05C62C2E" w14:textId="77777777" w:rsidR="00BE4D66" w:rsidRDefault="00BE4D66" w:rsidP="5A3E728F">
      <w:pPr>
        <w:pStyle w:val="Titre1"/>
      </w:pPr>
      <w:bookmarkStart w:id="1" w:name="_Toc215947447"/>
      <w:r>
        <w:lastRenderedPageBreak/>
        <w:t>Objet</w:t>
      </w:r>
      <w:bookmarkEnd w:id="1"/>
    </w:p>
    <w:p w14:paraId="1E9997A3" w14:textId="1A38A38D" w:rsidR="00BE4D66" w:rsidRPr="00BE4D66" w:rsidRDefault="00BE4D66" w:rsidP="00BE4D66">
      <w:pPr>
        <w:jc w:val="left"/>
      </w:pPr>
      <w:r>
        <w:t xml:space="preserve">Le présent document établit une analyse fonctionnelle détaillée des adaptations/extensions citées du progiciel </w:t>
      </w:r>
      <w:proofErr w:type="spellStart"/>
      <w:r w:rsidR="00863693" w:rsidRPr="00863693">
        <w:t>MOMsoft</w:t>
      </w:r>
      <w:proofErr w:type="spellEnd"/>
      <w:r w:rsidR="00863693" w:rsidRPr="00863693">
        <w:t xml:space="preserve"> </w:t>
      </w:r>
      <w:r w:rsidR="00863693">
        <w:t>Smart</w:t>
      </w:r>
      <w:r>
        <w:t xml:space="preserve"> </w:t>
      </w:r>
      <w:proofErr w:type="spellStart"/>
      <w:r>
        <w:t>Factory</w:t>
      </w:r>
      <w:proofErr w:type="spellEnd"/>
      <w:r>
        <w:t>.</w:t>
      </w:r>
      <w:r>
        <w:br/>
        <w:t>Ce document constitue l’élément d’entrée unique pour la réalisation technique des adaptations/extensions indiquées.</w:t>
      </w:r>
      <w:r>
        <w:br/>
        <w:t xml:space="preserve">Une fois validée par le client, le présent document remplace tous les autres éléments portant sur le même objet et liant </w:t>
      </w:r>
      <w:proofErr w:type="spellStart"/>
      <w:r w:rsidR="00863693" w:rsidRPr="00863693">
        <w:t>MOMsoft</w:t>
      </w:r>
      <w:proofErr w:type="spellEnd"/>
      <w:r w:rsidR="00863693" w:rsidRPr="00863693">
        <w:t xml:space="preserve"> </w:t>
      </w:r>
      <w:r w:rsidR="00863693">
        <w:t>au</w:t>
      </w:r>
      <w:r>
        <w:t xml:space="preserve"> client.</w:t>
      </w:r>
    </w:p>
    <w:p w14:paraId="055B012A" w14:textId="77777777" w:rsidR="00106D9D" w:rsidRPr="007259DD" w:rsidRDefault="00BE4D66" w:rsidP="5A3E728F">
      <w:pPr>
        <w:pStyle w:val="Titre1"/>
      </w:pPr>
      <w:bookmarkStart w:id="2" w:name="_Toc215947448"/>
      <w:r>
        <w:t xml:space="preserve">Rappel </w:t>
      </w:r>
      <w:r w:rsidR="0080240F">
        <w:t>Exigences</w:t>
      </w:r>
      <w:r w:rsidR="00884AFA">
        <w:t xml:space="preserve"> Clients</w:t>
      </w:r>
      <w:bookmarkEnd w:id="2"/>
    </w:p>
    <w:p w14:paraId="0F485D89" w14:textId="77777777" w:rsidR="00106D9D" w:rsidRDefault="00BE4D66" w:rsidP="0080240F">
      <w:pPr>
        <w:spacing w:after="240"/>
        <w:jc w:val="left"/>
      </w:pPr>
      <w:r>
        <w:t>Le présent document</w:t>
      </w:r>
      <w:r w:rsidR="0080240F">
        <w:t xml:space="preserve"> </w:t>
      </w:r>
      <w:r>
        <w:t xml:space="preserve">établit une </w:t>
      </w:r>
      <w:r w:rsidR="0080240F">
        <w:t xml:space="preserve">analyse </w:t>
      </w:r>
      <w:r>
        <w:t xml:space="preserve">fonctionnelle </w:t>
      </w:r>
      <w:r w:rsidR="0080240F">
        <w:t>de manière détaillée les exigences suivant</w:t>
      </w:r>
      <w:r>
        <w:t>e</w:t>
      </w:r>
      <w:r w:rsidR="0080240F">
        <w:t>s</w:t>
      </w:r>
      <w:r>
        <w:t>. La liste détaillée et mise à jour des exigences du projet sont définies dans le journal des exigences du projet.</w:t>
      </w:r>
      <w:r w:rsidR="0080240F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99"/>
      </w:tblGrid>
      <w:tr w:rsidR="00DB6461" w14:paraId="4BE4080A" w14:textId="77777777" w:rsidTr="00BA4EAD">
        <w:tc>
          <w:tcPr>
            <w:tcW w:w="1413" w:type="dxa"/>
          </w:tcPr>
          <w:p w14:paraId="663909DD" w14:textId="77777777" w:rsidR="00DB6461" w:rsidRPr="00C52601" w:rsidRDefault="00DB646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3544" w:type="dxa"/>
          </w:tcPr>
          <w:p w14:paraId="353C4CDC" w14:textId="77777777" w:rsidR="00DB6461" w:rsidRPr="00C52601" w:rsidRDefault="00401787" w:rsidP="00C52601">
            <w:pPr>
              <w:rPr>
                <w:b/>
                <w:bCs/>
              </w:rPr>
            </w:pPr>
            <w:r w:rsidRPr="00401787">
              <w:rPr>
                <w:b/>
                <w:bCs/>
              </w:rPr>
              <w:t>Exigence</w:t>
            </w:r>
          </w:p>
        </w:tc>
        <w:tc>
          <w:tcPr>
            <w:tcW w:w="4099" w:type="dxa"/>
          </w:tcPr>
          <w:p w14:paraId="655D6B23" w14:textId="77777777" w:rsidR="00DB6461" w:rsidRPr="00C52601" w:rsidRDefault="00DB646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B23EC" w14:paraId="49D997BC" w14:textId="77777777" w:rsidTr="00237C04">
        <w:tc>
          <w:tcPr>
            <w:tcW w:w="1413" w:type="dxa"/>
          </w:tcPr>
          <w:p w14:paraId="12817A76" w14:textId="692D80FB" w:rsidR="009B23EC" w:rsidRDefault="009B23EC" w:rsidP="009B23EC">
            <w:r>
              <w:t>D03-</w:t>
            </w:r>
            <w:r w:rsidRPr="00D70663">
              <w:t>E00</w:t>
            </w:r>
            <w:r>
              <w:t>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C50E" w14:textId="1B1ADAC6" w:rsidR="009B23EC" w:rsidRPr="00540323" w:rsidRDefault="009B23EC" w:rsidP="009B23EC">
            <w:pPr>
              <w:spacing w:line="240" w:lineRule="auto"/>
            </w:pPr>
            <w:r w:rsidRPr="009B23EC">
              <w:t xml:space="preserve">Intégration des </w:t>
            </w:r>
            <w:r>
              <w:t>produits</w:t>
            </w:r>
            <w:r w:rsidRPr="009B23EC">
              <w:t xml:space="preserve"> depuis </w:t>
            </w:r>
            <w:r>
              <w:t>SAGE X3</w:t>
            </w:r>
            <w:r w:rsidRPr="009B23EC">
              <w:t xml:space="preserve"> vers Smart </w:t>
            </w:r>
            <w:proofErr w:type="spellStart"/>
            <w:r w:rsidRPr="009B23EC">
              <w:t>Factory</w:t>
            </w:r>
            <w:proofErr w:type="spellEnd"/>
            <w:r w:rsidRPr="009B23EC">
              <w:t xml:space="preserve"> via un webservice.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744E" w14:textId="3E2AFF40" w:rsidR="009B23EC" w:rsidRPr="00540323" w:rsidRDefault="009B23EC" w:rsidP="009B23EC">
            <w:pPr>
              <w:spacing w:line="240" w:lineRule="auto"/>
            </w:pPr>
            <w:r w:rsidRPr="009B23EC">
              <w:t xml:space="preserve">Lecture des </w:t>
            </w:r>
            <w:r>
              <w:t xml:space="preserve">produits </w:t>
            </w:r>
            <w:r w:rsidRPr="009B23EC">
              <w:t xml:space="preserve">exposés par le webservice et récupération dans Smart </w:t>
            </w:r>
            <w:proofErr w:type="spellStart"/>
            <w:r w:rsidRPr="009B23EC">
              <w:t>Factory</w:t>
            </w:r>
            <w:proofErr w:type="spellEnd"/>
            <w:r w:rsidRPr="009B23EC">
              <w:t>.</w:t>
            </w:r>
          </w:p>
        </w:tc>
      </w:tr>
    </w:tbl>
    <w:p w14:paraId="4E4E07E5" w14:textId="77777777" w:rsidR="00106D9D" w:rsidRPr="00285BB5" w:rsidRDefault="00884AFA" w:rsidP="00C52601">
      <w:pPr>
        <w:pStyle w:val="Titre1"/>
      </w:pPr>
      <w:bookmarkStart w:id="3" w:name="_Toc215947449"/>
      <w:r>
        <w:t>Indentification des Gaps</w:t>
      </w:r>
      <w:bookmarkEnd w:id="3"/>
    </w:p>
    <w:p w14:paraId="2291BD27" w14:textId="77777777" w:rsidR="00884AFA" w:rsidRDefault="00884AFA" w:rsidP="0020632F">
      <w:pPr>
        <w:spacing w:after="240"/>
      </w:pPr>
      <w:r w:rsidRPr="00C5260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6084"/>
      </w:tblGrid>
      <w:tr w:rsidR="00884AFA" w14:paraId="74370F5B" w14:textId="77777777" w:rsidTr="00BA4EAD">
        <w:tc>
          <w:tcPr>
            <w:tcW w:w="1271" w:type="dxa"/>
          </w:tcPr>
          <w:p w14:paraId="4C12364B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701" w:type="dxa"/>
          </w:tcPr>
          <w:p w14:paraId="71B9ACC4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84" w:type="dxa"/>
          </w:tcPr>
          <w:p w14:paraId="7B25CD04" w14:textId="77777777" w:rsidR="00884AFA" w:rsidRPr="00C52601" w:rsidRDefault="00884AFA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F41C5" w14:paraId="60BCB7A8" w14:textId="77777777" w:rsidTr="00BA4EAD">
        <w:tc>
          <w:tcPr>
            <w:tcW w:w="1271" w:type="dxa"/>
          </w:tcPr>
          <w:p w14:paraId="7F550E77" w14:textId="0E4C8EE8" w:rsidR="009F41C5" w:rsidRPr="00C87575" w:rsidRDefault="009F41C5" w:rsidP="009F41C5">
            <w:r w:rsidRPr="00C87575">
              <w:t>D</w:t>
            </w:r>
            <w:r>
              <w:t>0</w:t>
            </w:r>
            <w:r w:rsidR="009B23EC">
              <w:t>3</w:t>
            </w:r>
            <w:r>
              <w:t>.</w:t>
            </w:r>
            <w:r w:rsidRPr="00C87575">
              <w:t>G001</w:t>
            </w:r>
          </w:p>
        </w:tc>
        <w:tc>
          <w:tcPr>
            <w:tcW w:w="1701" w:type="dxa"/>
          </w:tcPr>
          <w:p w14:paraId="7D18E788" w14:textId="7F58C49E" w:rsidR="009F41C5" w:rsidRPr="00C87575" w:rsidRDefault="009F41C5" w:rsidP="009F41C5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</w:tcPr>
          <w:p w14:paraId="3F7759CC" w14:textId="5DCC5332" w:rsidR="009F41C5" w:rsidRPr="009B23EC" w:rsidRDefault="009B23EC" w:rsidP="009F41C5">
            <w:pPr>
              <w:rPr>
                <w:highlight w:val="yellow"/>
              </w:rPr>
            </w:pPr>
            <w:r w:rsidRPr="009B23EC">
              <w:t xml:space="preserve">Intégration des </w:t>
            </w:r>
            <w:r>
              <w:t>produits</w:t>
            </w:r>
            <w:r w:rsidRPr="009B23EC">
              <w:t xml:space="preserve"> depuis </w:t>
            </w:r>
            <w:r>
              <w:t>SAGE X3</w:t>
            </w:r>
            <w:r w:rsidRPr="009B23EC">
              <w:t xml:space="preserve"> vers Smart </w:t>
            </w:r>
            <w:proofErr w:type="spellStart"/>
            <w:r w:rsidRPr="009B23EC">
              <w:t>Factory</w:t>
            </w:r>
            <w:proofErr w:type="spellEnd"/>
            <w:r w:rsidRPr="009B23EC">
              <w:t xml:space="preserve"> via un webservice.</w:t>
            </w:r>
          </w:p>
        </w:tc>
      </w:tr>
    </w:tbl>
    <w:p w14:paraId="506EA192" w14:textId="77777777" w:rsidR="00884AFA" w:rsidRPr="00A84BEB" w:rsidRDefault="00884AFA" w:rsidP="00C52601">
      <w:pPr>
        <w:pStyle w:val="Titre2"/>
      </w:pPr>
      <w:bookmarkStart w:id="4" w:name="_Toc215947450"/>
      <w:r>
        <w:t xml:space="preserve">Analyse </w:t>
      </w:r>
      <w:r w:rsidR="0055482C">
        <w:t>D</w:t>
      </w:r>
      <w:r>
        <w:t>étaillée Gap : G01 :</w:t>
      </w:r>
      <w:bookmarkEnd w:id="4"/>
      <w:r>
        <w:t xml:space="preserve"> </w:t>
      </w:r>
    </w:p>
    <w:p w14:paraId="3F393CD3" w14:textId="77777777" w:rsidR="00884AFA" w:rsidRDefault="00DB636F" w:rsidP="00C52601">
      <w:pPr>
        <w:pStyle w:val="Titre3"/>
      </w:pPr>
      <w:bookmarkStart w:id="5" w:name="_Toc215947451"/>
      <w:r>
        <w:t>Existant</w:t>
      </w:r>
      <w:bookmarkEnd w:id="5"/>
    </w:p>
    <w:p w14:paraId="6E0A7514" w14:textId="71E88562" w:rsidR="009B23EC" w:rsidRPr="009B23EC" w:rsidRDefault="009B23EC" w:rsidP="009B23EC">
      <w:r w:rsidRPr="009B23EC">
        <w:t xml:space="preserve">Ce gap touche l’intégration des </w:t>
      </w:r>
      <w:r>
        <w:t>produits</w:t>
      </w:r>
      <w:r w:rsidRPr="009B23EC">
        <w:t xml:space="preserve"> depuis </w:t>
      </w:r>
      <w:r>
        <w:t>SAGE X3</w:t>
      </w:r>
      <w:r w:rsidRPr="009B23EC">
        <w:t xml:space="preserve"> sous Smart </w:t>
      </w:r>
      <w:proofErr w:type="spellStart"/>
      <w:r w:rsidRPr="009B23EC">
        <w:t>Factory</w:t>
      </w:r>
      <w:proofErr w:type="spellEnd"/>
      <w:r w:rsidRPr="009B23EC">
        <w:t xml:space="preserve"> / Accueil / Intégration.</w:t>
      </w:r>
    </w:p>
    <w:p w14:paraId="597D6DE2" w14:textId="223A62E0" w:rsidR="00887998" w:rsidRPr="00731128" w:rsidRDefault="00887998" w:rsidP="00887998"/>
    <w:p w14:paraId="3C08D651" w14:textId="77777777" w:rsidR="00DB636F" w:rsidRDefault="00DB636F" w:rsidP="00C52601">
      <w:pPr>
        <w:pStyle w:val="Titre3"/>
      </w:pPr>
      <w:bookmarkStart w:id="6" w:name="_Toc215947452"/>
      <w:r>
        <w:t>Modifications</w:t>
      </w:r>
      <w:bookmarkEnd w:id="6"/>
    </w:p>
    <w:p w14:paraId="16D22A51" w14:textId="1AB5FCA4" w:rsidR="00BF0E3D" w:rsidRDefault="00BF0E3D" w:rsidP="00BF0E3D">
      <w:r w:rsidRPr="001B1567">
        <w:t xml:space="preserve">Synchronisation des </w:t>
      </w:r>
      <w:r>
        <w:t>produits</w:t>
      </w:r>
      <w:r w:rsidRPr="001B1567">
        <w:t xml:space="preserve"> entre </w:t>
      </w:r>
      <w:r>
        <w:t>SAGE X3</w:t>
      </w:r>
      <w:r w:rsidRPr="001B1567">
        <w:t xml:space="preserve"> et Smart </w:t>
      </w:r>
      <w:proofErr w:type="spellStart"/>
      <w:r w:rsidRPr="001B1567">
        <w:t>Factory</w:t>
      </w:r>
      <w:proofErr w:type="spellEnd"/>
      <w:r w:rsidRPr="001B1567">
        <w:t xml:space="preserve"> via un web service.</w:t>
      </w:r>
    </w:p>
    <w:p w14:paraId="17AE1B9A" w14:textId="77777777" w:rsidR="00BF0E3D" w:rsidRDefault="00BF0E3D" w:rsidP="00BF0E3D">
      <w:r w:rsidRPr="00DE2B64">
        <w:lastRenderedPageBreak/>
        <w:t>L'intégration s'effectue selon la maquette des données suivante :</w:t>
      </w:r>
    </w:p>
    <w:p w14:paraId="0D65A2F0" w14:textId="055082B2" w:rsidR="00BF0E3D" w:rsidRPr="003C6283" w:rsidRDefault="003C6283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 xml:space="preserve">Code produit : </w:t>
      </w:r>
    </w:p>
    <w:p w14:paraId="69015D92" w14:textId="61B2D93B" w:rsidR="003C6283" w:rsidRDefault="003C6283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Désignation produit :</w:t>
      </w:r>
    </w:p>
    <w:p w14:paraId="5D037AB3" w14:textId="4A7EC32B" w:rsidR="006A13E8" w:rsidRPr="006A13E8" w:rsidRDefault="006A13E8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Ref famille</w:t>
      </w:r>
      <w:r w:rsidR="00BB04AC">
        <w:rPr>
          <w:b/>
          <w:bCs/>
          <w:highlight w:val="yellow"/>
        </w:rPr>
        <w:t> :</w:t>
      </w:r>
    </w:p>
    <w:p w14:paraId="2DE32329" w14:textId="37CAE792" w:rsidR="006A13E8" w:rsidRPr="00BB04AC" w:rsidRDefault="006A13E8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Ref sous famille</w:t>
      </w:r>
      <w:r w:rsidR="00BB04AC">
        <w:rPr>
          <w:b/>
          <w:bCs/>
          <w:highlight w:val="yellow"/>
        </w:rPr>
        <w:t> :</w:t>
      </w:r>
    </w:p>
    <w:p w14:paraId="0C927E63" w14:textId="71051A06" w:rsidR="00BB04AC" w:rsidRDefault="00BB04AC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Ref catégorie :</w:t>
      </w:r>
    </w:p>
    <w:p w14:paraId="4CC7CE62" w14:textId="43E5B79F" w:rsidR="009727B7" w:rsidRDefault="009727B7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Version produit :</w:t>
      </w:r>
      <w:r>
        <w:rPr>
          <w:highlight w:val="yellow"/>
        </w:rPr>
        <w:t xml:space="preserve"> </w:t>
      </w:r>
    </w:p>
    <w:p w14:paraId="7EF85211" w14:textId="259ED059" w:rsidR="009727B7" w:rsidRPr="0083776E" w:rsidRDefault="009727B7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Unité produit :</w:t>
      </w:r>
    </w:p>
    <w:p w14:paraId="0049D8A2" w14:textId="27C740E3" w:rsidR="0083776E" w:rsidRPr="0083776E" w:rsidRDefault="0083776E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Poids produit :</w:t>
      </w:r>
    </w:p>
    <w:p w14:paraId="0282CD84" w14:textId="74F6C15F" w:rsidR="0083776E" w:rsidRPr="00E330E0" w:rsidRDefault="0083776E" w:rsidP="00BF0E3D">
      <w:pPr>
        <w:pStyle w:val="Paragraphedeliste"/>
        <w:numPr>
          <w:ilvl w:val="0"/>
          <w:numId w:val="17"/>
        </w:numPr>
        <w:rPr>
          <w:highlight w:val="yellow"/>
        </w:rPr>
      </w:pPr>
      <w:r>
        <w:rPr>
          <w:b/>
          <w:bCs/>
          <w:highlight w:val="yellow"/>
        </w:rPr>
        <w:t>Unité poids :</w:t>
      </w:r>
    </w:p>
    <w:p w14:paraId="0F288950" w14:textId="56B49D78" w:rsidR="00BF0E3D" w:rsidRPr="00DC5E61" w:rsidRDefault="00BF0E3D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 w:rsidRPr="00E330E0">
        <w:rPr>
          <w:b/>
          <w:bCs/>
          <w:highlight w:val="yellow"/>
        </w:rPr>
        <w:t xml:space="preserve">Code </w:t>
      </w:r>
      <w:r w:rsidR="00C145AF">
        <w:rPr>
          <w:b/>
          <w:bCs/>
          <w:highlight w:val="yellow"/>
        </w:rPr>
        <w:t>client</w:t>
      </w:r>
      <w:r w:rsidRPr="00E330E0">
        <w:rPr>
          <w:b/>
          <w:bCs/>
          <w:highlight w:val="yellow"/>
        </w:rPr>
        <w:t xml:space="preserve"> : </w:t>
      </w:r>
      <w:r w:rsidRPr="00E330E0">
        <w:rPr>
          <w:highlight w:val="yellow"/>
        </w:rPr>
        <w:t>Référence de l’OF</w:t>
      </w:r>
    </w:p>
    <w:p w14:paraId="2A95C6D5" w14:textId="77777777" w:rsidR="00CC6F6A" w:rsidRDefault="0030650D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 w:rsidRPr="0030650D">
        <w:rPr>
          <w:b/>
          <w:bCs/>
          <w:highlight w:val="yellow"/>
        </w:rPr>
        <w:t>Temps de cycle théorique</w:t>
      </w:r>
      <w:r>
        <w:rPr>
          <w:b/>
          <w:bCs/>
          <w:highlight w:val="yellow"/>
        </w:rPr>
        <w:t xml:space="preserve"> </w:t>
      </w:r>
      <w:r w:rsidR="00DC5E61">
        <w:rPr>
          <w:b/>
          <w:bCs/>
          <w:highlight w:val="yellow"/>
        </w:rPr>
        <w:t>:</w:t>
      </w:r>
    </w:p>
    <w:p w14:paraId="66C89DD2" w14:textId="598C0AB3" w:rsidR="00DC5E61" w:rsidRPr="00E330E0" w:rsidRDefault="00CC6F6A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>Unité</w:t>
      </w:r>
      <w:r w:rsidR="00EA0733">
        <w:rPr>
          <w:b/>
          <w:bCs/>
          <w:highlight w:val="yellow"/>
        </w:rPr>
        <w:t xml:space="preserve"> de </w:t>
      </w:r>
      <w:r w:rsidR="00EA0733" w:rsidRPr="00EA0733">
        <w:rPr>
          <w:b/>
          <w:bCs/>
          <w:highlight w:val="yellow"/>
        </w:rPr>
        <w:t>Temps de cycle théorique</w:t>
      </w:r>
      <w:r w:rsidR="00EA0733">
        <w:rPr>
          <w:b/>
          <w:bCs/>
          <w:highlight w:val="yellow"/>
        </w:rPr>
        <w:t xml:space="preserve"> : </w:t>
      </w:r>
      <w:r w:rsidR="00DC5E61">
        <w:rPr>
          <w:b/>
          <w:bCs/>
          <w:highlight w:val="yellow"/>
        </w:rPr>
        <w:t xml:space="preserve"> </w:t>
      </w:r>
    </w:p>
    <w:p w14:paraId="2128776A" w14:textId="3564A2CF" w:rsidR="00BF0E3D" w:rsidRPr="00E330E0" w:rsidRDefault="006F5371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>Prix</w:t>
      </w:r>
      <w:r w:rsidR="00BF0E3D" w:rsidRPr="00E330E0">
        <w:rPr>
          <w:b/>
          <w:bCs/>
          <w:highlight w:val="yellow"/>
        </w:rPr>
        <w:t xml:space="preserve"> : </w:t>
      </w:r>
      <w:r w:rsidR="00BF0E3D" w:rsidRPr="00E330E0">
        <w:rPr>
          <w:highlight w:val="yellow"/>
        </w:rPr>
        <w:t>Référence de la commande</w:t>
      </w:r>
    </w:p>
    <w:p w14:paraId="2879DD93" w14:textId="572FF4B3" w:rsidR="00BF0E3D" w:rsidRPr="00F41EB4" w:rsidRDefault="006F5371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>Devise</w:t>
      </w:r>
      <w:r w:rsidR="00BF0E3D" w:rsidRPr="00E330E0">
        <w:rPr>
          <w:b/>
          <w:bCs/>
          <w:highlight w:val="yellow"/>
        </w:rPr>
        <w:t xml:space="preserve"> : </w:t>
      </w:r>
      <w:r w:rsidR="00BF0E3D" w:rsidRPr="00E330E0">
        <w:rPr>
          <w:highlight w:val="yellow"/>
        </w:rPr>
        <w:t>Référence du produit</w:t>
      </w:r>
    </w:p>
    <w:p w14:paraId="55AA5C48" w14:textId="316544BB" w:rsidR="00F41EB4" w:rsidRDefault="00F41EB4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Type produit : </w:t>
      </w:r>
    </w:p>
    <w:p w14:paraId="50473673" w14:textId="7550FC26" w:rsidR="00F41EB4" w:rsidRPr="00E330E0" w:rsidRDefault="00F41EB4" w:rsidP="00BF0E3D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>Nature produit :</w:t>
      </w:r>
    </w:p>
    <w:p w14:paraId="45EAA66C" w14:textId="0A6F4536" w:rsidR="00BF0E3D" w:rsidRDefault="00BF0E3D" w:rsidP="00BF0E3D">
      <w:r>
        <w:t>La s</w:t>
      </w:r>
      <w:r w:rsidRPr="001B1567">
        <w:t xml:space="preserve">ynchronisation des </w:t>
      </w:r>
      <w:r>
        <w:t>Produits</w:t>
      </w:r>
      <w:r w:rsidRPr="001B1567">
        <w:t xml:space="preserve"> entre </w:t>
      </w:r>
      <w:r>
        <w:t>SAGE X3</w:t>
      </w:r>
      <w:r w:rsidRPr="001B1567">
        <w:t xml:space="preserve"> et Smart </w:t>
      </w:r>
      <w:proofErr w:type="spellStart"/>
      <w:r w:rsidRPr="001B1567">
        <w:t>Factory</w:t>
      </w:r>
      <w:proofErr w:type="spellEnd"/>
      <w:r>
        <w:t xml:space="preserve"> se fait via le webservice : </w:t>
      </w:r>
    </w:p>
    <w:p w14:paraId="55FF6695" w14:textId="77777777" w:rsidR="00BF0E3D" w:rsidRDefault="00BF0E3D" w:rsidP="00BF0E3D">
      <w:r>
        <w:t>‘API’ : ‘Port’</w:t>
      </w:r>
    </w:p>
    <w:p w14:paraId="420F4ACE" w14:textId="77777777" w:rsidR="00BF0E3D" w:rsidRDefault="00BF0E3D" w:rsidP="00BF0E3D"/>
    <w:p w14:paraId="5FB59128" w14:textId="77777777" w:rsidR="00BF0E3D" w:rsidRDefault="00BF0E3D" w:rsidP="00BF0E3D">
      <w:pPr>
        <w:rPr>
          <w:b/>
          <w:bCs/>
          <w:u w:val="single"/>
        </w:rPr>
      </w:pPr>
      <w:r w:rsidRPr="00B06893">
        <w:rPr>
          <w:b/>
          <w:bCs/>
          <w:u w:val="single"/>
        </w:rPr>
        <w:t>Exigences techniques</w:t>
      </w:r>
      <w:r>
        <w:rPr>
          <w:b/>
          <w:bCs/>
          <w:u w:val="single"/>
        </w:rPr>
        <w:t xml:space="preserve"> : </w:t>
      </w:r>
    </w:p>
    <w:p w14:paraId="538EA0F1" w14:textId="2F4A5361" w:rsidR="00BF0E3D" w:rsidRPr="00003B6E" w:rsidRDefault="00BF0E3D" w:rsidP="00BF0E3D">
      <w:pPr>
        <w:rPr>
          <w:b/>
          <w:bCs/>
          <w:u w:val="single"/>
        </w:rPr>
      </w:pPr>
      <w:r>
        <w:t>D</w:t>
      </w:r>
      <w:r w:rsidRPr="002E0BFF">
        <w:t xml:space="preserve">ans </w:t>
      </w:r>
      <w:r>
        <w:t>SAGE X3</w:t>
      </w:r>
    </w:p>
    <w:p w14:paraId="21C12F98" w14:textId="69A63E27" w:rsidR="00BF0E3D" w:rsidRDefault="00BF0E3D" w:rsidP="00BF0E3D">
      <w:pPr>
        <w:pStyle w:val="NormalWeb"/>
        <w:numPr>
          <w:ilvl w:val="0"/>
          <w:numId w:val="18"/>
        </w:numPr>
        <w:rPr>
          <w:rFonts w:ascii="Calibri Light" w:eastAsiaTheme="minorEastAsia" w:hAnsi="Calibri Light" w:cs="Calibri Light"/>
        </w:rPr>
      </w:pPr>
      <w:r w:rsidRPr="00003B6E">
        <w:rPr>
          <w:rFonts w:ascii="Calibri Light" w:eastAsiaTheme="minorEastAsia" w:hAnsi="Calibri Light" w:cs="Calibri Light"/>
        </w:rPr>
        <w:t xml:space="preserve">Créer et exposer une API REST retournant la liste des </w:t>
      </w:r>
      <w:r>
        <w:rPr>
          <w:rFonts w:ascii="Calibri Light" w:eastAsiaTheme="minorEastAsia" w:hAnsi="Calibri Light" w:cs="Calibri Light"/>
        </w:rPr>
        <w:t>Produits</w:t>
      </w:r>
      <w:r w:rsidRPr="00003B6E">
        <w:rPr>
          <w:rFonts w:ascii="Calibri Light" w:eastAsiaTheme="minorEastAsia" w:hAnsi="Calibri Light" w:cs="Calibri Light"/>
        </w:rPr>
        <w:t xml:space="preserve"> au format JSON.</w:t>
      </w:r>
    </w:p>
    <w:p w14:paraId="0B4B9F3B" w14:textId="77777777" w:rsidR="00BF0E3D" w:rsidRPr="003377B3" w:rsidRDefault="00BF0E3D" w:rsidP="00BF0E3D">
      <w:pPr>
        <w:rPr>
          <w:lang w:val="en-US"/>
        </w:rPr>
      </w:pPr>
      <w:proofErr w:type="spellStart"/>
      <w:r w:rsidRPr="003377B3">
        <w:rPr>
          <w:lang w:val="en-US"/>
        </w:rPr>
        <w:t>Exemple</w:t>
      </w:r>
      <w:proofErr w:type="spellEnd"/>
      <w:r w:rsidRPr="003377B3">
        <w:rPr>
          <w:lang w:val="en-US"/>
        </w:rPr>
        <w:t>: </w:t>
      </w:r>
    </w:p>
    <w:p w14:paraId="6F285912" w14:textId="77777777" w:rsidR="00BF0E3D" w:rsidRDefault="00BF0E3D" w:rsidP="00BF0E3D">
      <w:pPr>
        <w:jc w:val="left"/>
        <w:rPr>
          <w:lang w:val="en-US"/>
        </w:rPr>
      </w:pPr>
      <w:r w:rsidRPr="00525017">
        <w:rPr>
          <w:lang w:val="en-US"/>
        </w:rPr>
        <w:t>[</w:t>
      </w:r>
      <w:r w:rsidRPr="00525017">
        <w:rPr>
          <w:lang w:val="en-US"/>
        </w:rPr>
        <w:br/>
        <w:t xml:space="preserve">  {</w:t>
      </w:r>
    </w:p>
    <w:p w14:paraId="79EE020B" w14:textId="77777777" w:rsidR="00BF0E3D" w:rsidRPr="00BF0E3D" w:rsidRDefault="00BF0E3D" w:rsidP="00BF0E3D">
      <w:pPr>
        <w:rPr>
          <w:highlight w:val="yellow"/>
          <w:lang w:val="en-US"/>
        </w:rPr>
      </w:pPr>
      <w:r w:rsidRPr="00BE704B">
        <w:rPr>
          <w:b/>
          <w:bCs/>
          <w:lang w:val="en-US"/>
        </w:rPr>
        <w:t xml:space="preserve">    </w:t>
      </w:r>
      <w:r w:rsidRPr="00BF0E3D">
        <w:rPr>
          <w:highlight w:val="yellow"/>
          <w:lang w:val="en-US"/>
        </w:rPr>
        <w:t>"Warehouse":</w:t>
      </w:r>
      <w:r w:rsidRPr="00BF0E3D">
        <w:rPr>
          <w:b/>
          <w:bCs/>
          <w:highlight w:val="yellow"/>
          <w:lang w:val="en-US"/>
        </w:rPr>
        <w:t xml:space="preserve"> </w:t>
      </w:r>
      <w:r w:rsidRPr="00BF0E3D">
        <w:rPr>
          <w:highlight w:val="yellow"/>
          <w:lang w:val="en-US"/>
        </w:rPr>
        <w:t>"SACEMA",</w:t>
      </w:r>
    </w:p>
    <w:p w14:paraId="3AD15F9A" w14:textId="77777777" w:rsidR="00BF0E3D" w:rsidRPr="00BF0E3D" w:rsidRDefault="00BF0E3D" w:rsidP="00BF0E3D">
      <w:pPr>
        <w:jc w:val="left"/>
        <w:rPr>
          <w:highlight w:val="yellow"/>
          <w:lang w:val="en-US"/>
        </w:rPr>
      </w:pPr>
      <w:r w:rsidRPr="00BF0E3D">
        <w:rPr>
          <w:highlight w:val="yellow"/>
          <w:lang w:val="en-US"/>
        </w:rPr>
        <w:t xml:space="preserve">    "</w:t>
      </w:r>
      <w:proofErr w:type="spellStart"/>
      <w:r w:rsidRPr="00BF0E3D">
        <w:rPr>
          <w:highlight w:val="yellow"/>
          <w:lang w:val="en-US"/>
        </w:rPr>
        <w:t>Work_order_number</w:t>
      </w:r>
      <w:proofErr w:type="spellEnd"/>
      <w:r w:rsidRPr="00BF0E3D">
        <w:rPr>
          <w:highlight w:val="yellow"/>
          <w:lang w:val="en-US"/>
        </w:rPr>
        <w:t>": OF2131PRX,</w:t>
      </w:r>
      <w:r w:rsidRPr="00BF0E3D">
        <w:rPr>
          <w:highlight w:val="yellow"/>
          <w:lang w:val="en-US"/>
        </w:rPr>
        <w:br/>
        <w:t xml:space="preserve">    "</w:t>
      </w:r>
      <w:proofErr w:type="spellStart"/>
      <w:r w:rsidRPr="00BF0E3D">
        <w:rPr>
          <w:highlight w:val="yellow"/>
          <w:lang w:val="en-US"/>
        </w:rPr>
        <w:t>Order_ref</w:t>
      </w:r>
      <w:proofErr w:type="spellEnd"/>
      <w:r w:rsidRPr="00BF0E3D">
        <w:rPr>
          <w:highlight w:val="yellow"/>
          <w:lang w:val="en-US"/>
        </w:rPr>
        <w:t>": "CMD004",</w:t>
      </w:r>
      <w:r w:rsidRPr="00BF0E3D">
        <w:rPr>
          <w:highlight w:val="yellow"/>
          <w:lang w:val="en-US"/>
        </w:rPr>
        <w:br/>
        <w:t xml:space="preserve">    "</w:t>
      </w:r>
      <w:proofErr w:type="spellStart"/>
      <w:r w:rsidRPr="00BF0E3D">
        <w:rPr>
          <w:highlight w:val="yellow"/>
          <w:lang w:val="en-US"/>
        </w:rPr>
        <w:t>Item_number</w:t>
      </w:r>
      <w:proofErr w:type="spellEnd"/>
      <w:r w:rsidRPr="00BF0E3D">
        <w:rPr>
          <w:highlight w:val="yellow"/>
          <w:lang w:val="en-US"/>
        </w:rPr>
        <w:t>": "PROD-002",</w:t>
      </w:r>
    </w:p>
    <w:p w14:paraId="0D4D5750" w14:textId="77777777" w:rsidR="00BF0E3D" w:rsidRDefault="00BF0E3D" w:rsidP="00BF0E3D">
      <w:pPr>
        <w:jc w:val="left"/>
        <w:rPr>
          <w:lang w:val="en-US"/>
        </w:rPr>
      </w:pPr>
      <w:r w:rsidRPr="00BF0E3D">
        <w:rPr>
          <w:highlight w:val="yellow"/>
          <w:lang w:val="en-US"/>
        </w:rPr>
        <w:t xml:space="preserve">    "</w:t>
      </w:r>
      <w:proofErr w:type="spellStart"/>
      <w:r w:rsidRPr="00BF0E3D">
        <w:rPr>
          <w:highlight w:val="yellow"/>
          <w:lang w:val="en-US"/>
        </w:rPr>
        <w:t>Target_quantity</w:t>
      </w:r>
      <w:proofErr w:type="spellEnd"/>
      <w:r w:rsidRPr="00BF0E3D">
        <w:rPr>
          <w:highlight w:val="yellow"/>
          <w:lang w:val="en-US"/>
        </w:rPr>
        <w:t>": 10000",</w:t>
      </w:r>
      <w:r w:rsidRPr="00BF0E3D">
        <w:rPr>
          <w:highlight w:val="yellow"/>
          <w:lang w:val="en-US"/>
        </w:rPr>
        <w:br/>
        <w:t xml:space="preserve">    "</w:t>
      </w:r>
      <w:proofErr w:type="spellStart"/>
      <w:r w:rsidRPr="00BF0E3D">
        <w:rPr>
          <w:highlight w:val="yellow"/>
          <w:lang w:val="en-US"/>
        </w:rPr>
        <w:t>Planned_start_date</w:t>
      </w:r>
      <w:proofErr w:type="spellEnd"/>
      <w:r w:rsidRPr="00BF0E3D">
        <w:rPr>
          <w:highlight w:val="yellow"/>
          <w:lang w:val="en-US"/>
        </w:rPr>
        <w:t>": "10/10/2025 10:30",</w:t>
      </w:r>
      <w:r w:rsidRPr="00BF0E3D">
        <w:rPr>
          <w:highlight w:val="yellow"/>
          <w:lang w:val="en-US"/>
        </w:rPr>
        <w:br/>
        <w:t xml:space="preserve">    "</w:t>
      </w:r>
      <w:proofErr w:type="spellStart"/>
      <w:r w:rsidRPr="00BF0E3D">
        <w:rPr>
          <w:highlight w:val="yellow"/>
          <w:lang w:val="en-US"/>
        </w:rPr>
        <w:t>Planned_end_date</w:t>
      </w:r>
      <w:proofErr w:type="spellEnd"/>
      <w:r w:rsidRPr="00BF0E3D">
        <w:rPr>
          <w:highlight w:val="yellow"/>
          <w:lang w:val="en-US"/>
        </w:rPr>
        <w:t>": "12/10/2025 10:30"</w:t>
      </w:r>
      <w:r w:rsidRPr="00525017">
        <w:rPr>
          <w:lang w:val="en-US"/>
        </w:rPr>
        <w:br/>
        <w:t xml:space="preserve">  },</w:t>
      </w:r>
      <w:r w:rsidRPr="00525017">
        <w:rPr>
          <w:lang w:val="en-US"/>
        </w:rPr>
        <w:br/>
        <w:t xml:space="preserve">  {</w:t>
      </w:r>
    </w:p>
    <w:p w14:paraId="6B1B4CA9" w14:textId="77777777" w:rsidR="00BF0E3D" w:rsidRPr="00BF0E3D" w:rsidRDefault="00BF0E3D" w:rsidP="00BF0E3D">
      <w:pPr>
        <w:jc w:val="left"/>
        <w:rPr>
          <w:highlight w:val="yellow"/>
          <w:lang w:val="en-US"/>
        </w:rPr>
      </w:pPr>
      <w:r>
        <w:rPr>
          <w:lang w:val="en-US"/>
        </w:rPr>
        <w:t xml:space="preserve">    </w:t>
      </w:r>
      <w:r w:rsidRPr="00BF0E3D">
        <w:rPr>
          <w:highlight w:val="yellow"/>
          <w:lang w:val="en-US"/>
        </w:rPr>
        <w:t>"Warehouse":</w:t>
      </w:r>
      <w:r w:rsidRPr="00BF0E3D">
        <w:rPr>
          <w:b/>
          <w:bCs/>
          <w:highlight w:val="yellow"/>
          <w:lang w:val="en-US"/>
        </w:rPr>
        <w:t xml:space="preserve"> </w:t>
      </w:r>
      <w:r w:rsidRPr="00BF0E3D">
        <w:rPr>
          <w:highlight w:val="yellow"/>
          <w:lang w:val="en-US"/>
        </w:rPr>
        <w:t>"SACEMA",</w:t>
      </w:r>
      <w:r w:rsidRPr="00BF0E3D">
        <w:rPr>
          <w:highlight w:val="yellow"/>
          <w:lang w:val="en-US"/>
        </w:rPr>
        <w:br/>
        <w:t xml:space="preserve">    "</w:t>
      </w:r>
      <w:proofErr w:type="spellStart"/>
      <w:r w:rsidRPr="00BF0E3D">
        <w:rPr>
          <w:highlight w:val="yellow"/>
          <w:lang w:val="en-US"/>
        </w:rPr>
        <w:t>Work_order_number</w:t>
      </w:r>
      <w:proofErr w:type="spellEnd"/>
      <w:r w:rsidRPr="00BF0E3D">
        <w:rPr>
          <w:highlight w:val="yellow"/>
          <w:lang w:val="en-US"/>
        </w:rPr>
        <w:t xml:space="preserve"> ": OF2131PRX,</w:t>
      </w:r>
      <w:r w:rsidRPr="00BF0E3D">
        <w:rPr>
          <w:highlight w:val="yellow"/>
          <w:lang w:val="en-US"/>
        </w:rPr>
        <w:br/>
      </w:r>
      <w:r w:rsidRPr="00BF0E3D">
        <w:rPr>
          <w:highlight w:val="yellow"/>
          <w:lang w:val="en-US"/>
        </w:rPr>
        <w:lastRenderedPageBreak/>
        <w:t xml:space="preserve">    "</w:t>
      </w:r>
      <w:proofErr w:type="spellStart"/>
      <w:r w:rsidRPr="00BF0E3D">
        <w:rPr>
          <w:highlight w:val="yellow"/>
          <w:lang w:val="en-US"/>
        </w:rPr>
        <w:t>Order_ref</w:t>
      </w:r>
      <w:proofErr w:type="spellEnd"/>
      <w:r w:rsidRPr="00BF0E3D">
        <w:rPr>
          <w:highlight w:val="yellow"/>
          <w:lang w:val="en-US"/>
        </w:rPr>
        <w:t>": "CMD044",</w:t>
      </w:r>
      <w:r w:rsidRPr="00BF0E3D">
        <w:rPr>
          <w:highlight w:val="yellow"/>
          <w:lang w:val="en-US"/>
        </w:rPr>
        <w:br/>
        <w:t xml:space="preserve">    "</w:t>
      </w:r>
      <w:proofErr w:type="spellStart"/>
      <w:r w:rsidRPr="00BF0E3D">
        <w:rPr>
          <w:highlight w:val="yellow"/>
          <w:lang w:val="en-US"/>
        </w:rPr>
        <w:t>Item_number</w:t>
      </w:r>
      <w:proofErr w:type="spellEnd"/>
      <w:r w:rsidRPr="00BF0E3D">
        <w:rPr>
          <w:highlight w:val="yellow"/>
          <w:lang w:val="en-US"/>
        </w:rPr>
        <w:t xml:space="preserve"> ": "PROD-001",</w:t>
      </w:r>
    </w:p>
    <w:p w14:paraId="1158DCDE" w14:textId="77777777" w:rsidR="00BF0E3D" w:rsidRPr="00525017" w:rsidRDefault="00BF0E3D" w:rsidP="00BF0E3D">
      <w:pPr>
        <w:jc w:val="left"/>
        <w:rPr>
          <w:lang w:val="en-US"/>
        </w:rPr>
      </w:pPr>
      <w:r w:rsidRPr="00BF0E3D">
        <w:rPr>
          <w:highlight w:val="yellow"/>
          <w:lang w:val="en-US"/>
        </w:rPr>
        <w:t xml:space="preserve">    " </w:t>
      </w:r>
      <w:proofErr w:type="spellStart"/>
      <w:r w:rsidRPr="00BF0E3D">
        <w:rPr>
          <w:highlight w:val="yellow"/>
          <w:lang w:val="en-US"/>
        </w:rPr>
        <w:t>Target_quantity</w:t>
      </w:r>
      <w:proofErr w:type="spellEnd"/>
      <w:r w:rsidRPr="00BF0E3D">
        <w:rPr>
          <w:highlight w:val="yellow"/>
          <w:lang w:val="en-US"/>
        </w:rPr>
        <w:t xml:space="preserve"> ": 12000",</w:t>
      </w:r>
      <w:r w:rsidRPr="00BF0E3D">
        <w:rPr>
          <w:highlight w:val="yellow"/>
          <w:lang w:val="en-US"/>
        </w:rPr>
        <w:br/>
        <w:t xml:space="preserve">    " </w:t>
      </w:r>
      <w:proofErr w:type="spellStart"/>
      <w:r w:rsidRPr="00BF0E3D">
        <w:rPr>
          <w:highlight w:val="yellow"/>
          <w:lang w:val="en-US"/>
        </w:rPr>
        <w:t>Planned_start_date</w:t>
      </w:r>
      <w:proofErr w:type="spellEnd"/>
      <w:r w:rsidRPr="00BF0E3D">
        <w:rPr>
          <w:highlight w:val="yellow"/>
          <w:lang w:val="en-US"/>
        </w:rPr>
        <w:t xml:space="preserve"> ": "12/10/2025 10:30",</w:t>
      </w:r>
      <w:r w:rsidRPr="00BF0E3D">
        <w:rPr>
          <w:highlight w:val="yellow"/>
          <w:lang w:val="en-US"/>
        </w:rPr>
        <w:br/>
        <w:t xml:space="preserve">    "</w:t>
      </w:r>
      <w:r w:rsidRPr="00BF0E3D">
        <w:rPr>
          <w:b/>
          <w:bCs/>
          <w:highlight w:val="yellow"/>
          <w:lang w:val="en-US"/>
        </w:rPr>
        <w:t xml:space="preserve"> </w:t>
      </w:r>
      <w:proofErr w:type="spellStart"/>
      <w:r w:rsidRPr="00BF0E3D">
        <w:rPr>
          <w:highlight w:val="yellow"/>
          <w:lang w:val="en-US"/>
        </w:rPr>
        <w:t>Planned_end_date</w:t>
      </w:r>
      <w:proofErr w:type="spellEnd"/>
      <w:r w:rsidRPr="00BF0E3D">
        <w:rPr>
          <w:highlight w:val="yellow"/>
          <w:lang w:val="en-US"/>
        </w:rPr>
        <w:t xml:space="preserve"> ": "13/10/2025 12:30"</w:t>
      </w:r>
      <w:r w:rsidRPr="00525017">
        <w:rPr>
          <w:lang w:val="en-US"/>
        </w:rPr>
        <w:br/>
        <w:t xml:space="preserve">  }</w:t>
      </w:r>
      <w:r w:rsidRPr="00525017">
        <w:rPr>
          <w:lang w:val="en-US"/>
        </w:rPr>
        <w:br/>
        <w:t>]</w:t>
      </w:r>
    </w:p>
    <w:p w14:paraId="191DF2AA" w14:textId="77777777" w:rsidR="00BF0E3D" w:rsidRPr="00003B6E" w:rsidRDefault="00BF0E3D" w:rsidP="00BF0E3D">
      <w:pPr>
        <w:pStyle w:val="NormalWeb"/>
        <w:numPr>
          <w:ilvl w:val="0"/>
          <w:numId w:val="18"/>
        </w:numPr>
        <w:rPr>
          <w:rFonts w:ascii="Calibri Light" w:eastAsiaTheme="minorEastAsia" w:hAnsi="Calibri Light" w:cs="Calibri Light"/>
        </w:rPr>
      </w:pPr>
      <w:r w:rsidRPr="00003B6E">
        <w:rPr>
          <w:rFonts w:ascii="Calibri Light" w:eastAsiaTheme="minorEastAsia" w:hAnsi="Calibri Light" w:cs="Calibri Light"/>
        </w:rPr>
        <w:t xml:space="preserve">Sécurité : si le système ERP utilise des mesures comme API key, authentification ou autorisation, créer des clés spécifiques pour Smart </w:t>
      </w:r>
      <w:proofErr w:type="spellStart"/>
      <w:r w:rsidRPr="00003B6E">
        <w:rPr>
          <w:rFonts w:ascii="Calibri Light" w:eastAsiaTheme="minorEastAsia" w:hAnsi="Calibri Light" w:cs="Calibri Light"/>
        </w:rPr>
        <w:t>Factory</w:t>
      </w:r>
      <w:proofErr w:type="spellEnd"/>
      <w:r w:rsidRPr="00003B6E">
        <w:rPr>
          <w:rFonts w:ascii="Calibri Light" w:eastAsiaTheme="minorEastAsia" w:hAnsi="Calibri Light" w:cs="Calibri Light"/>
        </w:rPr>
        <w:t xml:space="preserve"> afin d’éviter tout accès non autorisé.</w:t>
      </w:r>
    </w:p>
    <w:p w14:paraId="2CF31836" w14:textId="77777777" w:rsidR="00BF0E3D" w:rsidRPr="00003B6E" w:rsidRDefault="00BF0E3D" w:rsidP="00BF0E3D">
      <w:pPr>
        <w:pStyle w:val="NormalWeb"/>
        <w:numPr>
          <w:ilvl w:val="0"/>
          <w:numId w:val="18"/>
        </w:numPr>
        <w:rPr>
          <w:rFonts w:ascii="Calibri Light" w:eastAsiaTheme="minorEastAsia" w:hAnsi="Calibri Light" w:cs="Calibri Light"/>
        </w:rPr>
      </w:pPr>
      <w:r w:rsidRPr="00003B6E">
        <w:rPr>
          <w:rFonts w:ascii="Calibri Light" w:eastAsiaTheme="minorEastAsia" w:hAnsi="Calibri Light" w:cs="Calibri Light"/>
        </w:rPr>
        <w:t xml:space="preserve">L’adresse IP et le port de l’ERP doivent être accessibles depuis la VM serveur Smart </w:t>
      </w:r>
      <w:proofErr w:type="spellStart"/>
      <w:r w:rsidRPr="00003B6E">
        <w:rPr>
          <w:rFonts w:ascii="Calibri Light" w:eastAsiaTheme="minorEastAsia" w:hAnsi="Calibri Light" w:cs="Calibri Light"/>
        </w:rPr>
        <w:t>Factory</w:t>
      </w:r>
      <w:proofErr w:type="spellEnd"/>
      <w:r w:rsidRPr="00003B6E">
        <w:rPr>
          <w:rFonts w:ascii="Calibri Light" w:eastAsiaTheme="minorEastAsia" w:hAnsi="Calibri Light" w:cs="Calibri Light"/>
        </w:rPr>
        <w:t>.</w:t>
      </w:r>
    </w:p>
    <w:p w14:paraId="04F488CB" w14:textId="77777777" w:rsidR="00BF0E3D" w:rsidRPr="000F05AB" w:rsidRDefault="00BF0E3D" w:rsidP="00BF0E3D">
      <w:pPr>
        <w:pStyle w:val="NormalWeb"/>
        <w:numPr>
          <w:ilvl w:val="0"/>
          <w:numId w:val="18"/>
        </w:numPr>
        <w:rPr>
          <w:rFonts w:ascii="Calibri Light" w:eastAsiaTheme="minorEastAsia" w:hAnsi="Calibri Light" w:cs="Calibri Light"/>
        </w:rPr>
      </w:pPr>
      <w:r w:rsidRPr="00003B6E">
        <w:rPr>
          <w:rFonts w:ascii="Calibri Light" w:eastAsiaTheme="minorEastAsia" w:hAnsi="Calibri Light" w:cs="Calibri Light"/>
        </w:rPr>
        <w:t>Accès VPN : Il est recommandé d’accéder à l’API via VPN pour les tests et le débogage.</w:t>
      </w:r>
      <w:r w:rsidRPr="002E0BFF">
        <w:t> </w:t>
      </w:r>
    </w:p>
    <w:p w14:paraId="34307790" w14:textId="77777777" w:rsidR="00BF0E3D" w:rsidRPr="000F05AB" w:rsidRDefault="00BF0E3D" w:rsidP="00BF0E3D">
      <w:pPr>
        <w:pStyle w:val="NormalWeb"/>
        <w:rPr>
          <w:rFonts w:ascii="Calibri Light" w:eastAsiaTheme="minorEastAsia" w:hAnsi="Calibri Light" w:cs="Calibri Light"/>
        </w:rPr>
      </w:pPr>
      <w:r w:rsidRPr="000F05AB">
        <w:rPr>
          <w:rFonts w:ascii="Calibri Light" w:eastAsiaTheme="minorEastAsia" w:hAnsi="Calibri Light" w:cs="Calibri Light"/>
        </w:rPr>
        <w:t xml:space="preserve">Dans Smart </w:t>
      </w:r>
      <w:proofErr w:type="spellStart"/>
      <w:r w:rsidRPr="000F05AB">
        <w:rPr>
          <w:rFonts w:ascii="Calibri Light" w:eastAsiaTheme="minorEastAsia" w:hAnsi="Calibri Light" w:cs="Calibri Light"/>
        </w:rPr>
        <w:t>Factory</w:t>
      </w:r>
      <w:proofErr w:type="spellEnd"/>
    </w:p>
    <w:p w14:paraId="7761AF8D" w14:textId="678D7FB3" w:rsidR="00B07F41" w:rsidRPr="00922844" w:rsidRDefault="00BF0E3D" w:rsidP="00922844">
      <w:pPr>
        <w:pStyle w:val="NormalWeb"/>
        <w:numPr>
          <w:ilvl w:val="0"/>
          <w:numId w:val="18"/>
        </w:numPr>
        <w:rPr>
          <w:rFonts w:ascii="Calibri Light" w:eastAsiaTheme="minorEastAsia" w:hAnsi="Calibri Light" w:cs="Calibri Light"/>
        </w:rPr>
      </w:pPr>
      <w:r w:rsidRPr="009F5C06">
        <w:rPr>
          <w:rFonts w:ascii="Calibri Light" w:eastAsiaTheme="minorEastAsia" w:hAnsi="Calibri Light" w:cs="Calibri Light"/>
        </w:rPr>
        <w:t xml:space="preserve">Lire la liste des </w:t>
      </w:r>
      <w:r w:rsidR="00922844">
        <w:rPr>
          <w:rFonts w:ascii="Calibri Light" w:eastAsiaTheme="minorEastAsia" w:hAnsi="Calibri Light" w:cs="Calibri Light"/>
        </w:rPr>
        <w:t>produits</w:t>
      </w:r>
      <w:r w:rsidRPr="009F5C06">
        <w:rPr>
          <w:rFonts w:ascii="Calibri Light" w:eastAsiaTheme="minorEastAsia" w:hAnsi="Calibri Light" w:cs="Calibri Light"/>
        </w:rPr>
        <w:t xml:space="preserve"> via une requête GET depuis le webservice, sans accès ni action sur l’ERP.</w:t>
      </w:r>
      <w:r w:rsidR="00B07F41" w:rsidRPr="00B07F41">
        <w:br/>
      </w:r>
    </w:p>
    <w:p w14:paraId="6575CB1C" w14:textId="42D4DAAA" w:rsidR="00404465" w:rsidRDefault="00404465" w:rsidP="00404465">
      <w:pPr>
        <w:pStyle w:val="Titre3"/>
      </w:pPr>
      <w:bookmarkStart w:id="7" w:name="_Toc215947453"/>
      <w:r>
        <w:t>Règles de Gestion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="00404465" w:rsidRPr="00884AFA" w14:paraId="656E4A79" w14:textId="77777777" w:rsidTr="00F82F54">
        <w:tc>
          <w:tcPr>
            <w:tcW w:w="1609" w:type="dxa"/>
          </w:tcPr>
          <w:p w14:paraId="72FDE2AF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</w:tcPr>
          <w:p w14:paraId="10EE5AE6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</w:tcPr>
          <w:p w14:paraId="2321DED5" w14:textId="77777777" w:rsidR="00404465" w:rsidRPr="009E5903" w:rsidRDefault="00404465" w:rsidP="00F82F54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745CC" w14:paraId="4F0DBB2A" w14:textId="77777777" w:rsidTr="00F82F54">
        <w:tc>
          <w:tcPr>
            <w:tcW w:w="1609" w:type="dxa"/>
          </w:tcPr>
          <w:p w14:paraId="532BED88" w14:textId="65C9BD7A" w:rsidR="004745CC" w:rsidRPr="009E5903" w:rsidRDefault="004745CC" w:rsidP="004745CC">
            <w:r w:rsidRPr="009E5903">
              <w:t>D</w:t>
            </w:r>
            <w:r>
              <w:t>03</w:t>
            </w:r>
            <w:r w:rsidRPr="009E5903">
              <w:t>.G001.R01</w:t>
            </w:r>
          </w:p>
        </w:tc>
        <w:tc>
          <w:tcPr>
            <w:tcW w:w="1279" w:type="dxa"/>
          </w:tcPr>
          <w:p w14:paraId="5744519F" w14:textId="77777777" w:rsidR="004745CC" w:rsidRPr="009E5903" w:rsidRDefault="004745CC" w:rsidP="004745CC">
            <w:r w:rsidRPr="009E5903">
              <w:t>Nouveauté</w:t>
            </w:r>
          </w:p>
        </w:tc>
        <w:tc>
          <w:tcPr>
            <w:tcW w:w="6168" w:type="dxa"/>
          </w:tcPr>
          <w:p w14:paraId="72FC2B15" w14:textId="7784EC69" w:rsidR="004745CC" w:rsidRPr="009E5903" w:rsidRDefault="004745CC" w:rsidP="004745CC">
            <w:r w:rsidRPr="009E5903">
              <w:t xml:space="preserve">Les </w:t>
            </w:r>
            <w:r>
              <w:t xml:space="preserve">produits </w:t>
            </w:r>
            <w:r w:rsidRPr="009E5903">
              <w:t xml:space="preserve">exposés via le Webservice seront </w:t>
            </w:r>
            <w:r>
              <w:t xml:space="preserve">intégrés dans Smart </w:t>
            </w:r>
            <w:proofErr w:type="spellStart"/>
            <w:r>
              <w:t>factory</w:t>
            </w:r>
            <w:proofErr w:type="spellEnd"/>
            <w:r>
              <w:t>.</w:t>
            </w:r>
          </w:p>
        </w:tc>
      </w:tr>
      <w:tr w:rsidR="004745CC" w14:paraId="616FCD65" w14:textId="77777777" w:rsidTr="00F82F54">
        <w:tc>
          <w:tcPr>
            <w:tcW w:w="1609" w:type="dxa"/>
          </w:tcPr>
          <w:p w14:paraId="5CD221E2" w14:textId="76A6EFAC" w:rsidR="004745CC" w:rsidRPr="009E5903" w:rsidRDefault="004745CC" w:rsidP="004745CC">
            <w:r w:rsidRPr="009E5903">
              <w:t>D</w:t>
            </w:r>
            <w:r>
              <w:t>03</w:t>
            </w:r>
            <w:r w:rsidRPr="009E5903">
              <w:t>.G001.R02</w:t>
            </w:r>
          </w:p>
        </w:tc>
        <w:tc>
          <w:tcPr>
            <w:tcW w:w="1279" w:type="dxa"/>
          </w:tcPr>
          <w:p w14:paraId="046ABCF6" w14:textId="77777777" w:rsidR="004745CC" w:rsidRPr="009E5903" w:rsidRDefault="004745CC" w:rsidP="004745CC">
            <w:r w:rsidRPr="009E5903">
              <w:t>Nouveauté</w:t>
            </w:r>
          </w:p>
        </w:tc>
        <w:tc>
          <w:tcPr>
            <w:tcW w:w="6168" w:type="dxa"/>
          </w:tcPr>
          <w:p w14:paraId="0DDFE563" w14:textId="3714E841" w:rsidR="004745CC" w:rsidRPr="009E5903" w:rsidRDefault="004745CC" w:rsidP="004745CC">
            <w:r w:rsidRPr="009E5903">
              <w:t>L</w:t>
            </w:r>
            <w:r>
              <w:t xml:space="preserve">es produits </w:t>
            </w:r>
            <w:r w:rsidRPr="009E5903">
              <w:t xml:space="preserve">possédant des données manquantes par rapport à la maquette des données ne sera pas intégré dans Smart </w:t>
            </w:r>
            <w:proofErr w:type="spellStart"/>
            <w:r w:rsidRPr="009E5903">
              <w:t>Factory</w:t>
            </w:r>
            <w:proofErr w:type="spellEnd"/>
            <w:r w:rsidRPr="009E5903">
              <w:t>.</w:t>
            </w:r>
          </w:p>
        </w:tc>
      </w:tr>
    </w:tbl>
    <w:p w14:paraId="5FCD30D3" w14:textId="77777777" w:rsidR="00404465" w:rsidRPr="00404465" w:rsidRDefault="00404465" w:rsidP="00404465"/>
    <w:p w14:paraId="246342FC" w14:textId="6DD08401" w:rsidR="00DB636F" w:rsidRPr="00DB636F" w:rsidRDefault="00DB636F" w:rsidP="00C52601">
      <w:pPr>
        <w:pStyle w:val="Titre3"/>
      </w:pPr>
      <w:bookmarkStart w:id="8" w:name="_Toc215947454"/>
      <w:r>
        <w:t>Scénarii de Test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="009B130F" w:rsidRPr="00884AFA" w14:paraId="0D6C2749" w14:textId="77777777" w:rsidTr="00B1303E">
        <w:tc>
          <w:tcPr>
            <w:tcW w:w="1598" w:type="dxa"/>
          </w:tcPr>
          <w:p w14:paraId="0F0D8B1A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</w:tcPr>
          <w:p w14:paraId="159E17D9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</w:tcPr>
          <w:p w14:paraId="6D05AA88" w14:textId="77777777" w:rsidR="00C52601" w:rsidRPr="00C52601" w:rsidRDefault="00C52601" w:rsidP="00C52601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13991" w14:paraId="3E3A5E37" w14:textId="77777777" w:rsidTr="00B1303E">
        <w:tc>
          <w:tcPr>
            <w:tcW w:w="1598" w:type="dxa"/>
          </w:tcPr>
          <w:p w14:paraId="092BC303" w14:textId="6F5A06F5" w:rsidR="00913991" w:rsidRPr="00913991" w:rsidRDefault="00913991" w:rsidP="00913991">
            <w:r w:rsidRPr="00913991">
              <w:t>D</w:t>
            </w:r>
            <w:r w:rsidR="00185CEA">
              <w:t>0</w:t>
            </w:r>
            <w:r w:rsidR="00922844">
              <w:t>3</w:t>
            </w:r>
            <w:r w:rsidRPr="00913991">
              <w:t>.G001.T01</w:t>
            </w:r>
          </w:p>
        </w:tc>
        <w:tc>
          <w:tcPr>
            <w:tcW w:w="1419" w:type="dxa"/>
          </w:tcPr>
          <w:p w14:paraId="6EE4F300" w14:textId="3721E641" w:rsidR="00913991" w:rsidRPr="00913991" w:rsidRDefault="00913991" w:rsidP="00913991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</w:tcPr>
          <w:p w14:paraId="604B2795" w14:textId="4361D975" w:rsidR="00913991" w:rsidRPr="00913991" w:rsidRDefault="00913991" w:rsidP="00913991">
            <w:r w:rsidRPr="00913991">
              <w:t xml:space="preserve">S'assurer que les </w:t>
            </w:r>
            <w:r w:rsidR="006740F8">
              <w:t>produits</w:t>
            </w:r>
            <w:r w:rsidRPr="00913991">
              <w:t xml:space="preserve"> disposant de données complètes, conformément à la maquette, sont correctement intégrés</w:t>
            </w:r>
            <w:r w:rsidR="00BE3AE2">
              <w:t xml:space="preserve"> dans Smart </w:t>
            </w:r>
            <w:proofErr w:type="spellStart"/>
            <w:r w:rsidR="00BE3AE2">
              <w:t>Factory</w:t>
            </w:r>
            <w:proofErr w:type="spellEnd"/>
            <w:r w:rsidRPr="00913991">
              <w:t>.</w:t>
            </w:r>
          </w:p>
        </w:tc>
      </w:tr>
      <w:tr w:rsidR="00913991" w14:paraId="12BD9D00" w14:textId="77777777" w:rsidTr="00B1303E">
        <w:tc>
          <w:tcPr>
            <w:tcW w:w="1598" w:type="dxa"/>
          </w:tcPr>
          <w:p w14:paraId="603D2AB6" w14:textId="3C006D47" w:rsidR="00913991" w:rsidRPr="00913991" w:rsidRDefault="00913991" w:rsidP="00913991">
            <w:r w:rsidRPr="00913991">
              <w:t>D</w:t>
            </w:r>
            <w:r w:rsidR="00D931B2">
              <w:t>0</w:t>
            </w:r>
            <w:r w:rsidR="00922844">
              <w:t>3</w:t>
            </w:r>
            <w:r w:rsidRPr="00913991">
              <w:t>.G001.T02</w:t>
            </w:r>
          </w:p>
        </w:tc>
        <w:tc>
          <w:tcPr>
            <w:tcW w:w="1419" w:type="dxa"/>
          </w:tcPr>
          <w:p w14:paraId="259C73F1" w14:textId="0DD841F8" w:rsidR="00913991" w:rsidRPr="00913991" w:rsidRDefault="00913991" w:rsidP="00913991">
            <w:r w:rsidRPr="00913991">
              <w:t>Nouveauté</w:t>
            </w:r>
          </w:p>
        </w:tc>
        <w:tc>
          <w:tcPr>
            <w:tcW w:w="6039" w:type="dxa"/>
          </w:tcPr>
          <w:p w14:paraId="7E18A6A2" w14:textId="59F1D416" w:rsidR="00913991" w:rsidRPr="00913991" w:rsidRDefault="00097823" w:rsidP="00913991">
            <w:r w:rsidRPr="00097823">
              <w:t xml:space="preserve">Vérifier que les </w:t>
            </w:r>
            <w:r w:rsidR="006740F8">
              <w:t xml:space="preserve">produits </w:t>
            </w:r>
            <w:r w:rsidRPr="00097823">
              <w:t xml:space="preserve">existants dans Smart </w:t>
            </w:r>
            <w:proofErr w:type="spellStart"/>
            <w:r w:rsidRPr="00097823">
              <w:t>Factory</w:t>
            </w:r>
            <w:proofErr w:type="spellEnd"/>
            <w:r w:rsidRPr="00097823">
              <w:t xml:space="preserve"> sont mis à jour en cas de modification.</w:t>
            </w:r>
          </w:p>
        </w:tc>
      </w:tr>
    </w:tbl>
    <w:p w14:paraId="0F3CBE21" w14:textId="4569FF10" w:rsidR="001317A7" w:rsidRDefault="001317A7" w:rsidP="001317A7">
      <w:pPr>
        <w:pStyle w:val="Titre1"/>
      </w:pPr>
      <w:bookmarkStart w:id="9" w:name="_Toc69283516"/>
      <w:bookmarkStart w:id="10" w:name="_Toc215947455"/>
      <w:r>
        <w:lastRenderedPageBreak/>
        <w:t>Textes et Libellés</w:t>
      </w:r>
      <w:bookmarkEnd w:id="9"/>
      <w:bookmarkEnd w:id="10"/>
      <w:r>
        <w:t xml:space="preserve"> </w:t>
      </w:r>
    </w:p>
    <w:p w14:paraId="2856A326" w14:textId="77777777" w:rsidR="001317A7" w:rsidRDefault="001317A7" w:rsidP="001317A7">
      <w:pPr>
        <w:spacing w:after="240"/>
      </w:pPr>
      <w:r>
        <w:t xml:space="preserve">Le tableau suivant groupe l’ensemble de textes et de libellés ajoutés à Smart </w:t>
      </w:r>
      <w:proofErr w:type="spellStart"/>
      <w:r>
        <w:t>Factory</w:t>
      </w:r>
      <w:proofErr w:type="spellEnd"/>
      <w:r>
        <w:t xml:space="preserve">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961"/>
        <w:gridCol w:w="2696"/>
        <w:gridCol w:w="3219"/>
      </w:tblGrid>
      <w:tr w:rsidR="00335A1B" w14:paraId="60B5C9F7" w14:textId="77777777" w:rsidTr="00752755">
        <w:tc>
          <w:tcPr>
            <w:tcW w:w="1180" w:type="dxa"/>
          </w:tcPr>
          <w:p w14:paraId="1EBDB443" w14:textId="77777777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1961" w:type="dxa"/>
          </w:tcPr>
          <w:p w14:paraId="6EB91E71" w14:textId="1C6F1D4E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français</w:t>
            </w:r>
          </w:p>
        </w:tc>
        <w:tc>
          <w:tcPr>
            <w:tcW w:w="2696" w:type="dxa"/>
          </w:tcPr>
          <w:p w14:paraId="12C4A6A6" w14:textId="267CA08E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anglais</w:t>
            </w:r>
          </w:p>
        </w:tc>
        <w:tc>
          <w:tcPr>
            <w:tcW w:w="3219" w:type="dxa"/>
          </w:tcPr>
          <w:p w14:paraId="4ED1C66B" w14:textId="3C332FFC" w:rsidR="00335A1B" w:rsidRPr="004E0853" w:rsidRDefault="00335A1B" w:rsidP="005110C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335A1B" w14:paraId="68F13613" w14:textId="77777777" w:rsidTr="00752755">
        <w:tc>
          <w:tcPr>
            <w:tcW w:w="1180" w:type="dxa"/>
          </w:tcPr>
          <w:p w14:paraId="3911F36E" w14:textId="2E018FFC" w:rsidR="00335A1B" w:rsidRPr="000B69A6" w:rsidRDefault="00335A1B" w:rsidP="005110CC"/>
        </w:tc>
        <w:tc>
          <w:tcPr>
            <w:tcW w:w="1961" w:type="dxa"/>
          </w:tcPr>
          <w:p w14:paraId="00B48F9E" w14:textId="0766E24A" w:rsidR="00335A1B" w:rsidRPr="000B69A6" w:rsidRDefault="00335A1B" w:rsidP="005110CC"/>
        </w:tc>
        <w:tc>
          <w:tcPr>
            <w:tcW w:w="2696" w:type="dxa"/>
          </w:tcPr>
          <w:p w14:paraId="3E12C68E" w14:textId="47AE5E5D" w:rsidR="00335A1B" w:rsidRPr="000B69A6" w:rsidRDefault="00335A1B" w:rsidP="005110CC"/>
        </w:tc>
        <w:tc>
          <w:tcPr>
            <w:tcW w:w="3219" w:type="dxa"/>
          </w:tcPr>
          <w:p w14:paraId="29F64CE8" w14:textId="34384B22" w:rsidR="00335A1B" w:rsidRPr="000B69A6" w:rsidRDefault="00335A1B" w:rsidP="005110CC"/>
        </w:tc>
      </w:tr>
    </w:tbl>
    <w:p w14:paraId="40560F63" w14:textId="77777777" w:rsidR="00DB636F" w:rsidRDefault="00DB636F" w:rsidP="00C52601"/>
    <w:p w14:paraId="40991F82" w14:textId="77777777" w:rsidR="004919CC" w:rsidRPr="004919CC" w:rsidRDefault="004919CC" w:rsidP="00C52601"/>
    <w:sectPr w:rsidR="004919CC" w:rsidRPr="004919CC" w:rsidSect="00C52601">
      <w:headerReference w:type="default" r:id="rId11"/>
      <w:footerReference w:type="default" r:id="rId12"/>
      <w:pgSz w:w="11900" w:h="16840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C7D9" w14:textId="77777777" w:rsidR="00F43848" w:rsidRDefault="00F43848" w:rsidP="00C52601">
      <w:r>
        <w:separator/>
      </w:r>
    </w:p>
  </w:endnote>
  <w:endnote w:type="continuationSeparator" w:id="0">
    <w:p w14:paraId="608BD3C5" w14:textId="77777777" w:rsidR="00F43848" w:rsidRDefault="00F43848" w:rsidP="00C52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A49A" w14:textId="77777777" w:rsidR="00106D9D" w:rsidRPr="00F078B6" w:rsidRDefault="00106D9D" w:rsidP="00C52601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="00106D9D" w:rsidRPr="00F078B6" w14:paraId="5EB972E6" w14:textId="77777777" w:rsidTr="00F00B92">
      <w:tc>
        <w:tcPr>
          <w:tcW w:w="5670" w:type="dxa"/>
          <w:vAlign w:val="center"/>
        </w:tcPr>
        <w:p w14:paraId="35EE6A08" w14:textId="070657F2" w:rsidR="00106D9D" w:rsidRPr="00F00B92" w:rsidRDefault="00DB636F" w:rsidP="00C52601">
          <w:pPr>
            <w:jc w:val="left"/>
            <w:rPr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 w:rsidR="00F00B92" w:rsidRPr="00A71230">
            <w:rPr>
              <w:sz w:val="18"/>
              <w:szCs w:val="18"/>
            </w:rPr>
            <w:t>AFD/</w:t>
          </w:r>
          <w:r w:rsidR="00A71230" w:rsidRPr="00A71230">
            <w:rPr>
              <w:sz w:val="18"/>
              <w:szCs w:val="18"/>
            </w:rPr>
            <w:t>D</w:t>
          </w:r>
          <w:r w:rsidR="009F65F7">
            <w:rPr>
              <w:sz w:val="18"/>
              <w:szCs w:val="18"/>
            </w:rPr>
            <w:t>0</w:t>
          </w:r>
          <w:r w:rsidR="00CF0644">
            <w:rPr>
              <w:sz w:val="18"/>
              <w:szCs w:val="18"/>
            </w:rPr>
            <w:t>3</w:t>
          </w:r>
        </w:p>
      </w:tc>
      <w:tc>
        <w:tcPr>
          <w:tcW w:w="367" w:type="dxa"/>
          <w:vAlign w:val="center"/>
        </w:tcPr>
        <w:p w14:paraId="166696B1" w14:textId="77777777" w:rsidR="00106D9D" w:rsidRPr="00F00B92" w:rsidRDefault="00106D9D" w:rsidP="00F00B92">
          <w:pPr>
            <w:rPr>
              <w:sz w:val="18"/>
              <w:szCs w:val="18"/>
            </w:rPr>
          </w:pPr>
        </w:p>
      </w:tc>
      <w:tc>
        <w:tcPr>
          <w:tcW w:w="3019" w:type="dxa"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78AFB959" w14:textId="77777777" w:rsidR="00F00B92" w:rsidRPr="00F00B92" w:rsidRDefault="00106D9D" w:rsidP="00194155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14:paraId="08667C41" w14:textId="77777777" w:rsidR="00106D9D" w:rsidRPr="00F00B92" w:rsidRDefault="00F00B92" w:rsidP="00194155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</w:t>
              </w:r>
              <w:proofErr w:type="gramStart"/>
              <w:r w:rsidRPr="00F00B92">
                <w:rPr>
                  <w:sz w:val="6"/>
                  <w:szCs w:val="6"/>
                </w:rPr>
                <w:t> :V</w:t>
              </w:r>
              <w:proofErr w:type="gramEnd"/>
              <w:r w:rsidRPr="00F00B92">
                <w:rPr>
                  <w:sz w:val="6"/>
                  <w:szCs w:val="6"/>
                </w:rPr>
                <w:t>1.1</w:t>
              </w:r>
            </w:p>
          </w:sdtContent>
        </w:sdt>
      </w:tc>
    </w:tr>
  </w:tbl>
  <w:p w14:paraId="0B79BE9F" w14:textId="77777777" w:rsidR="00106D9D" w:rsidRPr="00F078B6" w:rsidRDefault="00106D9D" w:rsidP="00C52601"/>
  <w:p w14:paraId="58927DCD" w14:textId="77777777" w:rsidR="003A76C2" w:rsidRPr="00FC183A" w:rsidRDefault="003A76C2" w:rsidP="00C526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7F889" w14:textId="77777777" w:rsidR="00F43848" w:rsidRDefault="00F43848" w:rsidP="00C52601">
      <w:r>
        <w:separator/>
      </w:r>
    </w:p>
  </w:footnote>
  <w:footnote w:type="continuationSeparator" w:id="0">
    <w:p w14:paraId="4AA6CB26" w14:textId="77777777" w:rsidR="00F43848" w:rsidRDefault="00F43848" w:rsidP="00C52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7F3B" w14:textId="77777777" w:rsidR="00106D9D" w:rsidRDefault="00106D9D" w:rsidP="00C52601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623782EA" w14:textId="77777777" w:rsidTr="003E486A">
      <w:tc>
        <w:tcPr>
          <w:tcW w:w="4528" w:type="dxa"/>
        </w:tcPr>
        <w:p w14:paraId="481AD7A5" w14:textId="51CF887A" w:rsidR="00106D9D" w:rsidRDefault="00AA08D3" w:rsidP="003E486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48CFAD48" w14:textId="45D8F20E" w:rsidR="00106D9D" w:rsidRPr="00285BB5" w:rsidRDefault="00F612B2" w:rsidP="00C52601">
          <w:pPr>
            <w:pStyle w:val="En-tte"/>
          </w:pPr>
          <w:r w:rsidRPr="00F612B2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ECAE29F" wp14:editId="25755ED2">
                <wp:simplePos x="0" y="0"/>
                <wp:positionH relativeFrom="column">
                  <wp:posOffset>825500</wp:posOffset>
                </wp:positionH>
                <wp:positionV relativeFrom="paragraph">
                  <wp:posOffset>38100</wp:posOffset>
                </wp:positionV>
                <wp:extent cx="1881253" cy="720370"/>
                <wp:effectExtent l="38100" t="38100" r="100330" b="99060"/>
                <wp:wrapThrough wrapText="bothSides">
                  <wp:wrapPolygon edited="0">
                    <wp:start x="0" y="-1143"/>
                    <wp:lineTo x="-438" y="-571"/>
                    <wp:lineTo x="-438" y="21714"/>
                    <wp:lineTo x="-219" y="24000"/>
                    <wp:lineTo x="22096" y="24000"/>
                    <wp:lineTo x="22533" y="17714"/>
                    <wp:lineTo x="22533" y="8571"/>
                    <wp:lineTo x="21877" y="0"/>
                    <wp:lineTo x="21877" y="-1143"/>
                    <wp:lineTo x="0" y="-1143"/>
                  </wp:wrapPolygon>
                </wp:wrapThrough>
                <wp:docPr id="16" name="Imag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EA0C8-0A7C-35F9-0711-707292BCCCA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5">
                          <a:extLst>
                            <a:ext uri="{FF2B5EF4-FFF2-40B4-BE49-F238E27FC236}">
                              <a16:creationId xmlns:a16="http://schemas.microsoft.com/office/drawing/2014/main" id="{B06EA0C8-0A7C-35F9-0711-707292BCCCA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253" cy="720370"/>
                        </a:xfrm>
                        <a:prstGeom prst="rect">
                          <a:avLst/>
                        </a:prstGeom>
                        <a:ln w="38100" cap="sq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</w:p>
      </w:tc>
    </w:tr>
  </w:tbl>
  <w:p w14:paraId="06A62A18" w14:textId="77777777" w:rsidR="00B32BF3" w:rsidRDefault="00B32BF3" w:rsidP="00C526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43C"/>
    <w:multiLevelType w:val="multilevel"/>
    <w:tmpl w:val="9C34E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71A2"/>
    <w:multiLevelType w:val="hybridMultilevel"/>
    <w:tmpl w:val="5FF25CAE"/>
    <w:lvl w:ilvl="0" w:tplc="040C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90" w:hanging="360"/>
      </w:pPr>
      <w:rPr>
        <w:rFonts w:ascii="Wingdings" w:hAnsi="Wingdings" w:hint="default"/>
      </w:rPr>
    </w:lvl>
  </w:abstractNum>
  <w:abstractNum w:abstractNumId="2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125A3"/>
    <w:multiLevelType w:val="multilevel"/>
    <w:tmpl w:val="505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5A83"/>
    <w:multiLevelType w:val="hybridMultilevel"/>
    <w:tmpl w:val="4572A4DE"/>
    <w:lvl w:ilvl="0" w:tplc="040C0001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6" w15:restartNumberingAfterBreak="0">
    <w:nsid w:val="13EC6763"/>
    <w:multiLevelType w:val="multilevel"/>
    <w:tmpl w:val="0B3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732BE"/>
    <w:multiLevelType w:val="hybridMultilevel"/>
    <w:tmpl w:val="F266E7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C5D13"/>
    <w:multiLevelType w:val="hybridMultilevel"/>
    <w:tmpl w:val="B3E01E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C19C9"/>
    <w:multiLevelType w:val="hybridMultilevel"/>
    <w:tmpl w:val="8E1648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17058"/>
    <w:multiLevelType w:val="hybridMultilevel"/>
    <w:tmpl w:val="7A906EF6"/>
    <w:lvl w:ilvl="0" w:tplc="040C000D">
      <w:start w:val="1"/>
      <w:numFmt w:val="bullet"/>
      <w:lvlText w:val=""/>
      <w:lvlJc w:val="left"/>
      <w:pPr>
        <w:ind w:left="35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11" w15:restartNumberingAfterBreak="0">
    <w:nsid w:val="28377758"/>
    <w:multiLevelType w:val="hybridMultilevel"/>
    <w:tmpl w:val="9E5E29F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53095E"/>
    <w:multiLevelType w:val="hybridMultilevel"/>
    <w:tmpl w:val="065063E2"/>
    <w:lvl w:ilvl="0" w:tplc="040C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3" w15:restartNumberingAfterBreak="0">
    <w:nsid w:val="32716262"/>
    <w:multiLevelType w:val="hybridMultilevel"/>
    <w:tmpl w:val="3B5A61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13E13"/>
    <w:multiLevelType w:val="multilevel"/>
    <w:tmpl w:val="352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6" w15:restartNumberingAfterBreak="0">
    <w:nsid w:val="3B491CDC"/>
    <w:multiLevelType w:val="hybridMultilevel"/>
    <w:tmpl w:val="E6C49FD6"/>
    <w:lvl w:ilvl="0" w:tplc="040C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7" w15:restartNumberingAfterBreak="0">
    <w:nsid w:val="3E377438"/>
    <w:multiLevelType w:val="hybridMultilevel"/>
    <w:tmpl w:val="D7742AEA"/>
    <w:lvl w:ilvl="0" w:tplc="040C0003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8" w15:restartNumberingAfterBreak="0">
    <w:nsid w:val="3FC06369"/>
    <w:multiLevelType w:val="hybridMultilevel"/>
    <w:tmpl w:val="1932E9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375B1"/>
    <w:multiLevelType w:val="multilevel"/>
    <w:tmpl w:val="A9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7360255"/>
    <w:multiLevelType w:val="hybridMultilevel"/>
    <w:tmpl w:val="6A7A32B4"/>
    <w:lvl w:ilvl="0" w:tplc="040C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5582877"/>
    <w:multiLevelType w:val="hybridMultilevel"/>
    <w:tmpl w:val="32FC49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BB8486D"/>
    <w:multiLevelType w:val="multilevel"/>
    <w:tmpl w:val="61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8B12F8"/>
    <w:multiLevelType w:val="hybridMultilevel"/>
    <w:tmpl w:val="2FF8C9C8"/>
    <w:lvl w:ilvl="0" w:tplc="0DB66A4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258BE"/>
    <w:multiLevelType w:val="hybridMultilevel"/>
    <w:tmpl w:val="864813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E49E3"/>
    <w:multiLevelType w:val="hybridMultilevel"/>
    <w:tmpl w:val="87E4C640"/>
    <w:lvl w:ilvl="0" w:tplc="040C000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31" w15:restartNumberingAfterBreak="0">
    <w:nsid w:val="76224836"/>
    <w:multiLevelType w:val="hybridMultilevel"/>
    <w:tmpl w:val="851CE79A"/>
    <w:lvl w:ilvl="0" w:tplc="040C0003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32" w15:restartNumberingAfterBreak="0">
    <w:nsid w:val="772101B2"/>
    <w:multiLevelType w:val="multilevel"/>
    <w:tmpl w:val="50A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5" w15:restartNumberingAfterBreak="0">
    <w:nsid w:val="7C80161D"/>
    <w:multiLevelType w:val="hybridMultilevel"/>
    <w:tmpl w:val="2B5274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706133">
    <w:abstractNumId w:val="21"/>
  </w:num>
  <w:num w:numId="2" w16cid:durableId="1852600771">
    <w:abstractNumId w:val="34"/>
  </w:num>
  <w:num w:numId="3" w16cid:durableId="148905863">
    <w:abstractNumId w:val="33"/>
  </w:num>
  <w:num w:numId="4" w16cid:durableId="663239162">
    <w:abstractNumId w:val="27"/>
  </w:num>
  <w:num w:numId="5" w16cid:durableId="714622885">
    <w:abstractNumId w:val="23"/>
  </w:num>
  <w:num w:numId="6" w16cid:durableId="751195487">
    <w:abstractNumId w:val="15"/>
  </w:num>
  <w:num w:numId="7" w16cid:durableId="1453669554">
    <w:abstractNumId w:val="20"/>
  </w:num>
  <w:num w:numId="8" w16cid:durableId="128741449">
    <w:abstractNumId w:val="25"/>
  </w:num>
  <w:num w:numId="9" w16cid:durableId="302782279">
    <w:abstractNumId w:val="3"/>
  </w:num>
  <w:num w:numId="10" w16cid:durableId="767309739">
    <w:abstractNumId w:val="25"/>
    <w:lvlOverride w:ilvl="0">
      <w:startOverride w:val="1"/>
    </w:lvlOverride>
  </w:num>
  <w:num w:numId="11" w16cid:durableId="1519746">
    <w:abstractNumId w:val="2"/>
  </w:num>
  <w:num w:numId="12" w16cid:durableId="174925483">
    <w:abstractNumId w:val="7"/>
  </w:num>
  <w:num w:numId="13" w16cid:durableId="538787560">
    <w:abstractNumId w:val="28"/>
  </w:num>
  <w:num w:numId="14" w16cid:durableId="394015478">
    <w:abstractNumId w:val="14"/>
  </w:num>
  <w:num w:numId="15" w16cid:durableId="1384711789">
    <w:abstractNumId w:val="4"/>
  </w:num>
  <w:num w:numId="16" w16cid:durableId="944652103">
    <w:abstractNumId w:val="19"/>
  </w:num>
  <w:num w:numId="17" w16cid:durableId="1438523277">
    <w:abstractNumId w:val="8"/>
  </w:num>
  <w:num w:numId="18" w16cid:durableId="1474251143">
    <w:abstractNumId w:val="29"/>
  </w:num>
  <w:num w:numId="19" w16cid:durableId="876281963">
    <w:abstractNumId w:val="32"/>
  </w:num>
  <w:num w:numId="20" w16cid:durableId="1547177213">
    <w:abstractNumId w:val="29"/>
  </w:num>
  <w:num w:numId="21" w16cid:durableId="351298681">
    <w:abstractNumId w:val="13"/>
  </w:num>
  <w:num w:numId="22" w16cid:durableId="1414429612">
    <w:abstractNumId w:val="26"/>
  </w:num>
  <w:num w:numId="23" w16cid:durableId="236205779">
    <w:abstractNumId w:val="1"/>
  </w:num>
  <w:num w:numId="24" w16cid:durableId="1592929248">
    <w:abstractNumId w:val="30"/>
  </w:num>
  <w:num w:numId="25" w16cid:durableId="1442644170">
    <w:abstractNumId w:val="0"/>
  </w:num>
  <w:num w:numId="26" w16cid:durableId="1344822155">
    <w:abstractNumId w:val="18"/>
  </w:num>
  <w:num w:numId="27" w16cid:durableId="1996758338">
    <w:abstractNumId w:val="11"/>
  </w:num>
  <w:num w:numId="28" w16cid:durableId="1264797526">
    <w:abstractNumId w:val="24"/>
  </w:num>
  <w:num w:numId="29" w16cid:durableId="1650087644">
    <w:abstractNumId w:val="8"/>
  </w:num>
  <w:num w:numId="30" w16cid:durableId="574240594">
    <w:abstractNumId w:val="5"/>
  </w:num>
  <w:num w:numId="31" w16cid:durableId="290939755">
    <w:abstractNumId w:val="31"/>
  </w:num>
  <w:num w:numId="32" w16cid:durableId="1021933190">
    <w:abstractNumId w:val="22"/>
  </w:num>
  <w:num w:numId="33" w16cid:durableId="1067730601">
    <w:abstractNumId w:val="35"/>
  </w:num>
  <w:num w:numId="34" w16cid:durableId="1833451787">
    <w:abstractNumId w:val="16"/>
  </w:num>
  <w:num w:numId="35" w16cid:durableId="1838615630">
    <w:abstractNumId w:val="31"/>
  </w:num>
  <w:num w:numId="36" w16cid:durableId="1237590532">
    <w:abstractNumId w:val="12"/>
  </w:num>
  <w:num w:numId="37" w16cid:durableId="459222970">
    <w:abstractNumId w:val="9"/>
  </w:num>
  <w:num w:numId="38" w16cid:durableId="530849021">
    <w:abstractNumId w:val="6"/>
  </w:num>
  <w:num w:numId="39" w16cid:durableId="1298799201">
    <w:abstractNumId w:val="10"/>
  </w:num>
  <w:num w:numId="40" w16cid:durableId="17977504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01B9E"/>
    <w:rsid w:val="00003063"/>
    <w:rsid w:val="00003B6E"/>
    <w:rsid w:val="00004159"/>
    <w:rsid w:val="00005AD8"/>
    <w:rsid w:val="0000651F"/>
    <w:rsid w:val="00007A0B"/>
    <w:rsid w:val="000115C9"/>
    <w:rsid w:val="000162A3"/>
    <w:rsid w:val="00017B70"/>
    <w:rsid w:val="000223E5"/>
    <w:rsid w:val="000272A8"/>
    <w:rsid w:val="00035326"/>
    <w:rsid w:val="0003765A"/>
    <w:rsid w:val="000403E3"/>
    <w:rsid w:val="00041CC9"/>
    <w:rsid w:val="00042861"/>
    <w:rsid w:val="00042F5B"/>
    <w:rsid w:val="000457F0"/>
    <w:rsid w:val="00045D07"/>
    <w:rsid w:val="000563E4"/>
    <w:rsid w:val="0005793C"/>
    <w:rsid w:val="00061B16"/>
    <w:rsid w:val="0006654F"/>
    <w:rsid w:val="00072AFA"/>
    <w:rsid w:val="00081B94"/>
    <w:rsid w:val="00081E8D"/>
    <w:rsid w:val="000866BF"/>
    <w:rsid w:val="0009083A"/>
    <w:rsid w:val="0009422A"/>
    <w:rsid w:val="000976B2"/>
    <w:rsid w:val="00097823"/>
    <w:rsid w:val="000A0A9C"/>
    <w:rsid w:val="000A35F1"/>
    <w:rsid w:val="000A53F0"/>
    <w:rsid w:val="000A7A88"/>
    <w:rsid w:val="000B1891"/>
    <w:rsid w:val="000B4CBF"/>
    <w:rsid w:val="000B69A6"/>
    <w:rsid w:val="000D029F"/>
    <w:rsid w:val="000D0E4B"/>
    <w:rsid w:val="000D2710"/>
    <w:rsid w:val="000D39D0"/>
    <w:rsid w:val="000E4630"/>
    <w:rsid w:val="000E6371"/>
    <w:rsid w:val="000F05AB"/>
    <w:rsid w:val="001026AF"/>
    <w:rsid w:val="00104516"/>
    <w:rsid w:val="00106D9D"/>
    <w:rsid w:val="00107D88"/>
    <w:rsid w:val="001179D0"/>
    <w:rsid w:val="001236D4"/>
    <w:rsid w:val="001269CF"/>
    <w:rsid w:val="00130795"/>
    <w:rsid w:val="001317A7"/>
    <w:rsid w:val="0013693B"/>
    <w:rsid w:val="00136A84"/>
    <w:rsid w:val="00140230"/>
    <w:rsid w:val="00146586"/>
    <w:rsid w:val="001467BB"/>
    <w:rsid w:val="001473D2"/>
    <w:rsid w:val="001614F3"/>
    <w:rsid w:val="001666E6"/>
    <w:rsid w:val="00166FC9"/>
    <w:rsid w:val="00167D48"/>
    <w:rsid w:val="00171860"/>
    <w:rsid w:val="001747E1"/>
    <w:rsid w:val="0018098E"/>
    <w:rsid w:val="001818C1"/>
    <w:rsid w:val="00182639"/>
    <w:rsid w:val="00184021"/>
    <w:rsid w:val="00185CEA"/>
    <w:rsid w:val="00186BEB"/>
    <w:rsid w:val="00191829"/>
    <w:rsid w:val="00191A1C"/>
    <w:rsid w:val="00194155"/>
    <w:rsid w:val="00196DD7"/>
    <w:rsid w:val="001B1567"/>
    <w:rsid w:val="001B4AE4"/>
    <w:rsid w:val="001B4C07"/>
    <w:rsid w:val="001B6D1E"/>
    <w:rsid w:val="001B7840"/>
    <w:rsid w:val="001C4522"/>
    <w:rsid w:val="001D3977"/>
    <w:rsid w:val="001E242B"/>
    <w:rsid w:val="001E57F8"/>
    <w:rsid w:val="001E5CAE"/>
    <w:rsid w:val="001E67DC"/>
    <w:rsid w:val="001F6285"/>
    <w:rsid w:val="001F68A6"/>
    <w:rsid w:val="00200C0A"/>
    <w:rsid w:val="0020632F"/>
    <w:rsid w:val="00206E54"/>
    <w:rsid w:val="00211F4E"/>
    <w:rsid w:val="00214190"/>
    <w:rsid w:val="00222D82"/>
    <w:rsid w:val="0022345D"/>
    <w:rsid w:val="002249B1"/>
    <w:rsid w:val="00225C7A"/>
    <w:rsid w:val="002335CB"/>
    <w:rsid w:val="00234269"/>
    <w:rsid w:val="002420BA"/>
    <w:rsid w:val="00242F9D"/>
    <w:rsid w:val="0024464E"/>
    <w:rsid w:val="00245433"/>
    <w:rsid w:val="00246875"/>
    <w:rsid w:val="00246935"/>
    <w:rsid w:val="00246F5E"/>
    <w:rsid w:val="00255828"/>
    <w:rsid w:val="00257F73"/>
    <w:rsid w:val="00262913"/>
    <w:rsid w:val="00265A3F"/>
    <w:rsid w:val="002702E5"/>
    <w:rsid w:val="00272154"/>
    <w:rsid w:val="00273E04"/>
    <w:rsid w:val="00275BD4"/>
    <w:rsid w:val="002766E2"/>
    <w:rsid w:val="00276C20"/>
    <w:rsid w:val="00281DB7"/>
    <w:rsid w:val="00285973"/>
    <w:rsid w:val="0029268D"/>
    <w:rsid w:val="00293402"/>
    <w:rsid w:val="002953F4"/>
    <w:rsid w:val="00297E63"/>
    <w:rsid w:val="002A5590"/>
    <w:rsid w:val="002A60A8"/>
    <w:rsid w:val="002B0BD4"/>
    <w:rsid w:val="002B2264"/>
    <w:rsid w:val="002D3381"/>
    <w:rsid w:val="002D530C"/>
    <w:rsid w:val="002D54DD"/>
    <w:rsid w:val="002D70CC"/>
    <w:rsid w:val="002E0BFF"/>
    <w:rsid w:val="002E5753"/>
    <w:rsid w:val="002E7BA6"/>
    <w:rsid w:val="002F4A97"/>
    <w:rsid w:val="003019AE"/>
    <w:rsid w:val="003061CF"/>
    <w:rsid w:val="0030650D"/>
    <w:rsid w:val="00317881"/>
    <w:rsid w:val="003206BC"/>
    <w:rsid w:val="0033002C"/>
    <w:rsid w:val="00331FC7"/>
    <w:rsid w:val="00332582"/>
    <w:rsid w:val="00334CEA"/>
    <w:rsid w:val="00335A1B"/>
    <w:rsid w:val="003377B3"/>
    <w:rsid w:val="0034478D"/>
    <w:rsid w:val="00346C15"/>
    <w:rsid w:val="00352F27"/>
    <w:rsid w:val="00354E7C"/>
    <w:rsid w:val="00360BEF"/>
    <w:rsid w:val="00360F3C"/>
    <w:rsid w:val="003658AF"/>
    <w:rsid w:val="00367AE8"/>
    <w:rsid w:val="00370652"/>
    <w:rsid w:val="003736AA"/>
    <w:rsid w:val="00374FFA"/>
    <w:rsid w:val="003853EC"/>
    <w:rsid w:val="003857BF"/>
    <w:rsid w:val="00387CE4"/>
    <w:rsid w:val="00390764"/>
    <w:rsid w:val="003932E5"/>
    <w:rsid w:val="0039732E"/>
    <w:rsid w:val="00397CF6"/>
    <w:rsid w:val="003A0C7D"/>
    <w:rsid w:val="003A76C2"/>
    <w:rsid w:val="003B0401"/>
    <w:rsid w:val="003B10EF"/>
    <w:rsid w:val="003B118E"/>
    <w:rsid w:val="003C374D"/>
    <w:rsid w:val="003C5BD0"/>
    <w:rsid w:val="003C6283"/>
    <w:rsid w:val="003D0771"/>
    <w:rsid w:val="003D1C3B"/>
    <w:rsid w:val="003D727F"/>
    <w:rsid w:val="003E467D"/>
    <w:rsid w:val="003E486A"/>
    <w:rsid w:val="003F012C"/>
    <w:rsid w:val="003F1670"/>
    <w:rsid w:val="003F1D63"/>
    <w:rsid w:val="003F1FC8"/>
    <w:rsid w:val="003F3DA7"/>
    <w:rsid w:val="003F7891"/>
    <w:rsid w:val="00401787"/>
    <w:rsid w:val="00401915"/>
    <w:rsid w:val="00402B79"/>
    <w:rsid w:val="00402D0A"/>
    <w:rsid w:val="0040350D"/>
    <w:rsid w:val="00404465"/>
    <w:rsid w:val="00406680"/>
    <w:rsid w:val="0041485F"/>
    <w:rsid w:val="00420E00"/>
    <w:rsid w:val="004246B7"/>
    <w:rsid w:val="00431040"/>
    <w:rsid w:val="00433F5B"/>
    <w:rsid w:val="00434825"/>
    <w:rsid w:val="00444651"/>
    <w:rsid w:val="00453ACF"/>
    <w:rsid w:val="004554A6"/>
    <w:rsid w:val="00456DE7"/>
    <w:rsid w:val="00462846"/>
    <w:rsid w:val="0046670C"/>
    <w:rsid w:val="004674CA"/>
    <w:rsid w:val="004727FC"/>
    <w:rsid w:val="004745CC"/>
    <w:rsid w:val="00480443"/>
    <w:rsid w:val="0048064B"/>
    <w:rsid w:val="0048205F"/>
    <w:rsid w:val="00482CBE"/>
    <w:rsid w:val="004919CC"/>
    <w:rsid w:val="00493316"/>
    <w:rsid w:val="00496266"/>
    <w:rsid w:val="00496B73"/>
    <w:rsid w:val="004A075F"/>
    <w:rsid w:val="004A4A39"/>
    <w:rsid w:val="004B2AE8"/>
    <w:rsid w:val="004B4041"/>
    <w:rsid w:val="004B555E"/>
    <w:rsid w:val="004B5BA2"/>
    <w:rsid w:val="004C153B"/>
    <w:rsid w:val="004C15ED"/>
    <w:rsid w:val="004C21AF"/>
    <w:rsid w:val="004C3D22"/>
    <w:rsid w:val="004C6D03"/>
    <w:rsid w:val="004C7C8D"/>
    <w:rsid w:val="004C7D0B"/>
    <w:rsid w:val="004D0839"/>
    <w:rsid w:val="004D0BE9"/>
    <w:rsid w:val="004D22F2"/>
    <w:rsid w:val="004D2B02"/>
    <w:rsid w:val="004E03C5"/>
    <w:rsid w:val="004E142A"/>
    <w:rsid w:val="004E2150"/>
    <w:rsid w:val="004E37C3"/>
    <w:rsid w:val="004E3A82"/>
    <w:rsid w:val="004E42F7"/>
    <w:rsid w:val="004E44DF"/>
    <w:rsid w:val="004E468F"/>
    <w:rsid w:val="004F154D"/>
    <w:rsid w:val="004F1A38"/>
    <w:rsid w:val="004F5B2F"/>
    <w:rsid w:val="00500D50"/>
    <w:rsid w:val="00506663"/>
    <w:rsid w:val="005117BD"/>
    <w:rsid w:val="0051209A"/>
    <w:rsid w:val="00525017"/>
    <w:rsid w:val="005312F0"/>
    <w:rsid w:val="005355F6"/>
    <w:rsid w:val="005368C6"/>
    <w:rsid w:val="00540323"/>
    <w:rsid w:val="005407BE"/>
    <w:rsid w:val="00544EE7"/>
    <w:rsid w:val="005459FE"/>
    <w:rsid w:val="0054660D"/>
    <w:rsid w:val="00550733"/>
    <w:rsid w:val="005534E7"/>
    <w:rsid w:val="0055482C"/>
    <w:rsid w:val="00557143"/>
    <w:rsid w:val="00557D11"/>
    <w:rsid w:val="00571D48"/>
    <w:rsid w:val="005728E0"/>
    <w:rsid w:val="00575706"/>
    <w:rsid w:val="00575DF3"/>
    <w:rsid w:val="00575EAE"/>
    <w:rsid w:val="00577ACF"/>
    <w:rsid w:val="005844C6"/>
    <w:rsid w:val="00595E8D"/>
    <w:rsid w:val="005A035E"/>
    <w:rsid w:val="005A1909"/>
    <w:rsid w:val="005A457D"/>
    <w:rsid w:val="005A6BE4"/>
    <w:rsid w:val="005B0550"/>
    <w:rsid w:val="005B1918"/>
    <w:rsid w:val="005B45DD"/>
    <w:rsid w:val="005B592F"/>
    <w:rsid w:val="005B7374"/>
    <w:rsid w:val="005C17C6"/>
    <w:rsid w:val="005C7842"/>
    <w:rsid w:val="005D032B"/>
    <w:rsid w:val="005D1AB0"/>
    <w:rsid w:val="005D2D8E"/>
    <w:rsid w:val="005D5783"/>
    <w:rsid w:val="005D7138"/>
    <w:rsid w:val="005D720B"/>
    <w:rsid w:val="005E33F0"/>
    <w:rsid w:val="005E3429"/>
    <w:rsid w:val="005E7A5F"/>
    <w:rsid w:val="005E7D23"/>
    <w:rsid w:val="005F2FCB"/>
    <w:rsid w:val="005F53C5"/>
    <w:rsid w:val="005F6E45"/>
    <w:rsid w:val="00605280"/>
    <w:rsid w:val="00606061"/>
    <w:rsid w:val="0060754D"/>
    <w:rsid w:val="00610881"/>
    <w:rsid w:val="00616A0D"/>
    <w:rsid w:val="00620DFD"/>
    <w:rsid w:val="006211A5"/>
    <w:rsid w:val="00621BBA"/>
    <w:rsid w:val="00623AC5"/>
    <w:rsid w:val="00626D19"/>
    <w:rsid w:val="006316CE"/>
    <w:rsid w:val="006324D5"/>
    <w:rsid w:val="00634320"/>
    <w:rsid w:val="0063746E"/>
    <w:rsid w:val="006379B0"/>
    <w:rsid w:val="006447BE"/>
    <w:rsid w:val="00646E84"/>
    <w:rsid w:val="00655A28"/>
    <w:rsid w:val="00656339"/>
    <w:rsid w:val="00657011"/>
    <w:rsid w:val="0065783E"/>
    <w:rsid w:val="0066438E"/>
    <w:rsid w:val="006650B2"/>
    <w:rsid w:val="0067038D"/>
    <w:rsid w:val="0067251D"/>
    <w:rsid w:val="006740F8"/>
    <w:rsid w:val="0067648A"/>
    <w:rsid w:val="00676FDC"/>
    <w:rsid w:val="00683D77"/>
    <w:rsid w:val="00694B2A"/>
    <w:rsid w:val="00695D23"/>
    <w:rsid w:val="006A13E8"/>
    <w:rsid w:val="006A5373"/>
    <w:rsid w:val="006A5928"/>
    <w:rsid w:val="006A7A18"/>
    <w:rsid w:val="006B22B1"/>
    <w:rsid w:val="006B484C"/>
    <w:rsid w:val="006B597E"/>
    <w:rsid w:val="006B6BCF"/>
    <w:rsid w:val="006C2A27"/>
    <w:rsid w:val="006C562F"/>
    <w:rsid w:val="006D0D7C"/>
    <w:rsid w:val="006D21B1"/>
    <w:rsid w:val="006D2E47"/>
    <w:rsid w:val="006D3390"/>
    <w:rsid w:val="006D6AAA"/>
    <w:rsid w:val="006D7903"/>
    <w:rsid w:val="006D7BCA"/>
    <w:rsid w:val="006D7E56"/>
    <w:rsid w:val="006E3733"/>
    <w:rsid w:val="006E4E3A"/>
    <w:rsid w:val="006E5A61"/>
    <w:rsid w:val="006E5ECF"/>
    <w:rsid w:val="006E66FB"/>
    <w:rsid w:val="006F51A0"/>
    <w:rsid w:val="006F5371"/>
    <w:rsid w:val="00700681"/>
    <w:rsid w:val="00702047"/>
    <w:rsid w:val="007147C9"/>
    <w:rsid w:val="0071633D"/>
    <w:rsid w:val="007179ED"/>
    <w:rsid w:val="00721459"/>
    <w:rsid w:val="00722393"/>
    <w:rsid w:val="00723479"/>
    <w:rsid w:val="00726CE4"/>
    <w:rsid w:val="00730190"/>
    <w:rsid w:val="00730E24"/>
    <w:rsid w:val="00732BAC"/>
    <w:rsid w:val="00734DD7"/>
    <w:rsid w:val="00735B86"/>
    <w:rsid w:val="0074204D"/>
    <w:rsid w:val="00744FA8"/>
    <w:rsid w:val="00746A6A"/>
    <w:rsid w:val="00751735"/>
    <w:rsid w:val="00752755"/>
    <w:rsid w:val="0075378D"/>
    <w:rsid w:val="007547AC"/>
    <w:rsid w:val="00757B7A"/>
    <w:rsid w:val="007637BC"/>
    <w:rsid w:val="00777A73"/>
    <w:rsid w:val="007851DA"/>
    <w:rsid w:val="0078545E"/>
    <w:rsid w:val="007908BF"/>
    <w:rsid w:val="007915E0"/>
    <w:rsid w:val="00791952"/>
    <w:rsid w:val="00793669"/>
    <w:rsid w:val="0079777B"/>
    <w:rsid w:val="007A1219"/>
    <w:rsid w:val="007A1D30"/>
    <w:rsid w:val="007A666C"/>
    <w:rsid w:val="007A698C"/>
    <w:rsid w:val="007B6084"/>
    <w:rsid w:val="007B72DE"/>
    <w:rsid w:val="007B72E6"/>
    <w:rsid w:val="007C15B7"/>
    <w:rsid w:val="007D190B"/>
    <w:rsid w:val="007D63B5"/>
    <w:rsid w:val="0080240F"/>
    <w:rsid w:val="008048CC"/>
    <w:rsid w:val="008121F4"/>
    <w:rsid w:val="00812515"/>
    <w:rsid w:val="00816470"/>
    <w:rsid w:val="00817A52"/>
    <w:rsid w:val="00820FA3"/>
    <w:rsid w:val="008267C9"/>
    <w:rsid w:val="00834DEC"/>
    <w:rsid w:val="00835BDF"/>
    <w:rsid w:val="00835FE5"/>
    <w:rsid w:val="00836008"/>
    <w:rsid w:val="0083776E"/>
    <w:rsid w:val="0084023D"/>
    <w:rsid w:val="00840B28"/>
    <w:rsid w:val="00841021"/>
    <w:rsid w:val="00845300"/>
    <w:rsid w:val="00845C49"/>
    <w:rsid w:val="00847997"/>
    <w:rsid w:val="00853E54"/>
    <w:rsid w:val="0085418D"/>
    <w:rsid w:val="0086017D"/>
    <w:rsid w:val="00860B4E"/>
    <w:rsid w:val="00860EDD"/>
    <w:rsid w:val="008614B7"/>
    <w:rsid w:val="00863693"/>
    <w:rsid w:val="008640CD"/>
    <w:rsid w:val="008655A9"/>
    <w:rsid w:val="00865C94"/>
    <w:rsid w:val="00870BFA"/>
    <w:rsid w:val="00871247"/>
    <w:rsid w:val="00873B15"/>
    <w:rsid w:val="00876133"/>
    <w:rsid w:val="00884AFA"/>
    <w:rsid w:val="008855D9"/>
    <w:rsid w:val="008862CF"/>
    <w:rsid w:val="00886FBE"/>
    <w:rsid w:val="00887998"/>
    <w:rsid w:val="0089051F"/>
    <w:rsid w:val="00890C63"/>
    <w:rsid w:val="00894409"/>
    <w:rsid w:val="00894544"/>
    <w:rsid w:val="008A094E"/>
    <w:rsid w:val="008A2546"/>
    <w:rsid w:val="008A5B6E"/>
    <w:rsid w:val="008B0677"/>
    <w:rsid w:val="008B5499"/>
    <w:rsid w:val="008B6407"/>
    <w:rsid w:val="008B7F6F"/>
    <w:rsid w:val="008C179B"/>
    <w:rsid w:val="008C58F6"/>
    <w:rsid w:val="008D052C"/>
    <w:rsid w:val="008D128B"/>
    <w:rsid w:val="008D6F18"/>
    <w:rsid w:val="008E022B"/>
    <w:rsid w:val="008E4862"/>
    <w:rsid w:val="008E48E1"/>
    <w:rsid w:val="008F5318"/>
    <w:rsid w:val="008F6DF5"/>
    <w:rsid w:val="008F7799"/>
    <w:rsid w:val="00900597"/>
    <w:rsid w:val="00905294"/>
    <w:rsid w:val="00906DFE"/>
    <w:rsid w:val="009103C4"/>
    <w:rsid w:val="00913357"/>
    <w:rsid w:val="0091384D"/>
    <w:rsid w:val="00913991"/>
    <w:rsid w:val="009144C0"/>
    <w:rsid w:val="0091706F"/>
    <w:rsid w:val="00922490"/>
    <w:rsid w:val="009224D6"/>
    <w:rsid w:val="00922844"/>
    <w:rsid w:val="009235C7"/>
    <w:rsid w:val="00924BAE"/>
    <w:rsid w:val="00925396"/>
    <w:rsid w:val="00931CEC"/>
    <w:rsid w:val="00933FEF"/>
    <w:rsid w:val="00934AF1"/>
    <w:rsid w:val="00936D79"/>
    <w:rsid w:val="00940AE3"/>
    <w:rsid w:val="00940BDC"/>
    <w:rsid w:val="0094418F"/>
    <w:rsid w:val="00944C18"/>
    <w:rsid w:val="00944CB8"/>
    <w:rsid w:val="00950150"/>
    <w:rsid w:val="00952E16"/>
    <w:rsid w:val="00953083"/>
    <w:rsid w:val="00954280"/>
    <w:rsid w:val="00957C98"/>
    <w:rsid w:val="00960EC8"/>
    <w:rsid w:val="0096273D"/>
    <w:rsid w:val="00963A86"/>
    <w:rsid w:val="00971795"/>
    <w:rsid w:val="0097237A"/>
    <w:rsid w:val="009727B7"/>
    <w:rsid w:val="009727F7"/>
    <w:rsid w:val="009757C3"/>
    <w:rsid w:val="00980A18"/>
    <w:rsid w:val="00983836"/>
    <w:rsid w:val="009860E6"/>
    <w:rsid w:val="00986553"/>
    <w:rsid w:val="00986772"/>
    <w:rsid w:val="00986E43"/>
    <w:rsid w:val="00990243"/>
    <w:rsid w:val="009920BF"/>
    <w:rsid w:val="009A11AE"/>
    <w:rsid w:val="009A16FB"/>
    <w:rsid w:val="009B130F"/>
    <w:rsid w:val="009B1BBE"/>
    <w:rsid w:val="009B23EC"/>
    <w:rsid w:val="009B4775"/>
    <w:rsid w:val="009C215A"/>
    <w:rsid w:val="009D393B"/>
    <w:rsid w:val="009D47F9"/>
    <w:rsid w:val="009E36C8"/>
    <w:rsid w:val="009E45FD"/>
    <w:rsid w:val="009E495C"/>
    <w:rsid w:val="009E51DD"/>
    <w:rsid w:val="009E5903"/>
    <w:rsid w:val="009E6EE4"/>
    <w:rsid w:val="009F06F8"/>
    <w:rsid w:val="009F41C5"/>
    <w:rsid w:val="009F4614"/>
    <w:rsid w:val="009F581C"/>
    <w:rsid w:val="009F5C06"/>
    <w:rsid w:val="009F5DEF"/>
    <w:rsid w:val="009F65F7"/>
    <w:rsid w:val="009F7016"/>
    <w:rsid w:val="00A00B0E"/>
    <w:rsid w:val="00A00F17"/>
    <w:rsid w:val="00A0518A"/>
    <w:rsid w:val="00A064A1"/>
    <w:rsid w:val="00A06896"/>
    <w:rsid w:val="00A10813"/>
    <w:rsid w:val="00A10AFD"/>
    <w:rsid w:val="00A2439F"/>
    <w:rsid w:val="00A307F4"/>
    <w:rsid w:val="00A309B4"/>
    <w:rsid w:val="00A312E1"/>
    <w:rsid w:val="00A4063D"/>
    <w:rsid w:val="00A55B9A"/>
    <w:rsid w:val="00A71230"/>
    <w:rsid w:val="00A7192F"/>
    <w:rsid w:val="00A80FED"/>
    <w:rsid w:val="00A83EE1"/>
    <w:rsid w:val="00A84BEB"/>
    <w:rsid w:val="00A864EF"/>
    <w:rsid w:val="00A87727"/>
    <w:rsid w:val="00A90B18"/>
    <w:rsid w:val="00A90D95"/>
    <w:rsid w:val="00A977B1"/>
    <w:rsid w:val="00AA009B"/>
    <w:rsid w:val="00AA08D3"/>
    <w:rsid w:val="00AA0D59"/>
    <w:rsid w:val="00AA3817"/>
    <w:rsid w:val="00AA6BD2"/>
    <w:rsid w:val="00AA78DB"/>
    <w:rsid w:val="00AB0774"/>
    <w:rsid w:val="00AB342F"/>
    <w:rsid w:val="00AB3A44"/>
    <w:rsid w:val="00AB3B2C"/>
    <w:rsid w:val="00AB6D85"/>
    <w:rsid w:val="00AB7BFF"/>
    <w:rsid w:val="00AC11A8"/>
    <w:rsid w:val="00AC653C"/>
    <w:rsid w:val="00AD1981"/>
    <w:rsid w:val="00AD5898"/>
    <w:rsid w:val="00AD786B"/>
    <w:rsid w:val="00AE076D"/>
    <w:rsid w:val="00AF13E2"/>
    <w:rsid w:val="00AF1F6A"/>
    <w:rsid w:val="00AF32D5"/>
    <w:rsid w:val="00AF3336"/>
    <w:rsid w:val="00AF77D7"/>
    <w:rsid w:val="00B00B5C"/>
    <w:rsid w:val="00B05485"/>
    <w:rsid w:val="00B06893"/>
    <w:rsid w:val="00B07BD8"/>
    <w:rsid w:val="00B07F41"/>
    <w:rsid w:val="00B118AC"/>
    <w:rsid w:val="00B1303E"/>
    <w:rsid w:val="00B13E07"/>
    <w:rsid w:val="00B16D5B"/>
    <w:rsid w:val="00B21BE4"/>
    <w:rsid w:val="00B236C6"/>
    <w:rsid w:val="00B27ACD"/>
    <w:rsid w:val="00B27DA9"/>
    <w:rsid w:val="00B32BF3"/>
    <w:rsid w:val="00B34F16"/>
    <w:rsid w:val="00B35BFA"/>
    <w:rsid w:val="00B37A7B"/>
    <w:rsid w:val="00B4309D"/>
    <w:rsid w:val="00B55CC8"/>
    <w:rsid w:val="00B57318"/>
    <w:rsid w:val="00B57604"/>
    <w:rsid w:val="00B62CA8"/>
    <w:rsid w:val="00B63DD3"/>
    <w:rsid w:val="00B6406C"/>
    <w:rsid w:val="00B67CA5"/>
    <w:rsid w:val="00B72009"/>
    <w:rsid w:val="00B72427"/>
    <w:rsid w:val="00B85751"/>
    <w:rsid w:val="00B916C2"/>
    <w:rsid w:val="00B91D1C"/>
    <w:rsid w:val="00B961A2"/>
    <w:rsid w:val="00B96557"/>
    <w:rsid w:val="00BA097B"/>
    <w:rsid w:val="00BA1B99"/>
    <w:rsid w:val="00BA4EAD"/>
    <w:rsid w:val="00BA6F13"/>
    <w:rsid w:val="00BB04AC"/>
    <w:rsid w:val="00BB19C5"/>
    <w:rsid w:val="00BC1A03"/>
    <w:rsid w:val="00BC2A1F"/>
    <w:rsid w:val="00BC322D"/>
    <w:rsid w:val="00BD012B"/>
    <w:rsid w:val="00BE3AE2"/>
    <w:rsid w:val="00BE3C29"/>
    <w:rsid w:val="00BE4D66"/>
    <w:rsid w:val="00BE6ACE"/>
    <w:rsid w:val="00BF0E3D"/>
    <w:rsid w:val="00BF0E86"/>
    <w:rsid w:val="00BF49C0"/>
    <w:rsid w:val="00BF5D45"/>
    <w:rsid w:val="00BF77EF"/>
    <w:rsid w:val="00C00127"/>
    <w:rsid w:val="00C03FA5"/>
    <w:rsid w:val="00C0652B"/>
    <w:rsid w:val="00C10BAA"/>
    <w:rsid w:val="00C145AF"/>
    <w:rsid w:val="00C17BDB"/>
    <w:rsid w:val="00C25B38"/>
    <w:rsid w:val="00C25B57"/>
    <w:rsid w:val="00C276AD"/>
    <w:rsid w:val="00C3259B"/>
    <w:rsid w:val="00C33D3A"/>
    <w:rsid w:val="00C422AE"/>
    <w:rsid w:val="00C52601"/>
    <w:rsid w:val="00C560AE"/>
    <w:rsid w:val="00C561A1"/>
    <w:rsid w:val="00C56BB9"/>
    <w:rsid w:val="00C61745"/>
    <w:rsid w:val="00C61FAE"/>
    <w:rsid w:val="00C64184"/>
    <w:rsid w:val="00C651A2"/>
    <w:rsid w:val="00C67A54"/>
    <w:rsid w:val="00C7243D"/>
    <w:rsid w:val="00C80967"/>
    <w:rsid w:val="00C80C75"/>
    <w:rsid w:val="00C87575"/>
    <w:rsid w:val="00C90063"/>
    <w:rsid w:val="00C909AF"/>
    <w:rsid w:val="00C9329B"/>
    <w:rsid w:val="00C9444D"/>
    <w:rsid w:val="00C9720F"/>
    <w:rsid w:val="00CA05CA"/>
    <w:rsid w:val="00CA1B72"/>
    <w:rsid w:val="00CA5E04"/>
    <w:rsid w:val="00CB106D"/>
    <w:rsid w:val="00CB553A"/>
    <w:rsid w:val="00CC3032"/>
    <w:rsid w:val="00CC5179"/>
    <w:rsid w:val="00CC6F6A"/>
    <w:rsid w:val="00CE05F7"/>
    <w:rsid w:val="00CE2223"/>
    <w:rsid w:val="00CE3A3D"/>
    <w:rsid w:val="00CE70A4"/>
    <w:rsid w:val="00CF0644"/>
    <w:rsid w:val="00CF1866"/>
    <w:rsid w:val="00CF1E49"/>
    <w:rsid w:val="00CF6A02"/>
    <w:rsid w:val="00D04038"/>
    <w:rsid w:val="00D051FE"/>
    <w:rsid w:val="00D05C10"/>
    <w:rsid w:val="00D07407"/>
    <w:rsid w:val="00D07D16"/>
    <w:rsid w:val="00D10ECA"/>
    <w:rsid w:val="00D15B3E"/>
    <w:rsid w:val="00D17899"/>
    <w:rsid w:val="00D21773"/>
    <w:rsid w:val="00D34F68"/>
    <w:rsid w:val="00D40941"/>
    <w:rsid w:val="00D41EBF"/>
    <w:rsid w:val="00D445A3"/>
    <w:rsid w:val="00D50FD5"/>
    <w:rsid w:val="00D56885"/>
    <w:rsid w:val="00D67488"/>
    <w:rsid w:val="00D701FD"/>
    <w:rsid w:val="00D70663"/>
    <w:rsid w:val="00D7267F"/>
    <w:rsid w:val="00D74CAD"/>
    <w:rsid w:val="00D7535C"/>
    <w:rsid w:val="00D77877"/>
    <w:rsid w:val="00D82A18"/>
    <w:rsid w:val="00D85FCD"/>
    <w:rsid w:val="00D86385"/>
    <w:rsid w:val="00D931B2"/>
    <w:rsid w:val="00D950C0"/>
    <w:rsid w:val="00D95E34"/>
    <w:rsid w:val="00D97B28"/>
    <w:rsid w:val="00DA013B"/>
    <w:rsid w:val="00DA144F"/>
    <w:rsid w:val="00DA1A62"/>
    <w:rsid w:val="00DA5CFE"/>
    <w:rsid w:val="00DB1EB8"/>
    <w:rsid w:val="00DB636F"/>
    <w:rsid w:val="00DB6461"/>
    <w:rsid w:val="00DC099C"/>
    <w:rsid w:val="00DC5E61"/>
    <w:rsid w:val="00DD1F07"/>
    <w:rsid w:val="00DD2591"/>
    <w:rsid w:val="00DE1423"/>
    <w:rsid w:val="00DE2B64"/>
    <w:rsid w:val="00DE3913"/>
    <w:rsid w:val="00DE4BFE"/>
    <w:rsid w:val="00DE6B81"/>
    <w:rsid w:val="00DF0D66"/>
    <w:rsid w:val="00DF54B9"/>
    <w:rsid w:val="00DF58DA"/>
    <w:rsid w:val="00DF6778"/>
    <w:rsid w:val="00DF699B"/>
    <w:rsid w:val="00E01DCA"/>
    <w:rsid w:val="00E03AC3"/>
    <w:rsid w:val="00E04C8E"/>
    <w:rsid w:val="00E06097"/>
    <w:rsid w:val="00E111C7"/>
    <w:rsid w:val="00E14620"/>
    <w:rsid w:val="00E154E9"/>
    <w:rsid w:val="00E162C9"/>
    <w:rsid w:val="00E248A1"/>
    <w:rsid w:val="00E256A3"/>
    <w:rsid w:val="00E259AD"/>
    <w:rsid w:val="00E330E0"/>
    <w:rsid w:val="00E35FA2"/>
    <w:rsid w:val="00E36C77"/>
    <w:rsid w:val="00E53BE5"/>
    <w:rsid w:val="00E66B58"/>
    <w:rsid w:val="00E66EFB"/>
    <w:rsid w:val="00E66FB4"/>
    <w:rsid w:val="00E67FE0"/>
    <w:rsid w:val="00E70136"/>
    <w:rsid w:val="00E71F5B"/>
    <w:rsid w:val="00E7411A"/>
    <w:rsid w:val="00E83F56"/>
    <w:rsid w:val="00E865CB"/>
    <w:rsid w:val="00E87098"/>
    <w:rsid w:val="00E87AE9"/>
    <w:rsid w:val="00E90D51"/>
    <w:rsid w:val="00E9798B"/>
    <w:rsid w:val="00EA0733"/>
    <w:rsid w:val="00EA0AF4"/>
    <w:rsid w:val="00EA4F9F"/>
    <w:rsid w:val="00EA56A4"/>
    <w:rsid w:val="00EA6AD1"/>
    <w:rsid w:val="00EB0050"/>
    <w:rsid w:val="00EB2623"/>
    <w:rsid w:val="00EC08DE"/>
    <w:rsid w:val="00EC2A02"/>
    <w:rsid w:val="00EC3096"/>
    <w:rsid w:val="00EC438F"/>
    <w:rsid w:val="00ED12B0"/>
    <w:rsid w:val="00ED7086"/>
    <w:rsid w:val="00EE582C"/>
    <w:rsid w:val="00EF07E1"/>
    <w:rsid w:val="00EF11EE"/>
    <w:rsid w:val="00EF722D"/>
    <w:rsid w:val="00F00B92"/>
    <w:rsid w:val="00F03FD2"/>
    <w:rsid w:val="00F051F2"/>
    <w:rsid w:val="00F06683"/>
    <w:rsid w:val="00F10D06"/>
    <w:rsid w:val="00F11556"/>
    <w:rsid w:val="00F1560F"/>
    <w:rsid w:val="00F16E18"/>
    <w:rsid w:val="00F371B9"/>
    <w:rsid w:val="00F40B57"/>
    <w:rsid w:val="00F4115E"/>
    <w:rsid w:val="00F41EB4"/>
    <w:rsid w:val="00F42ABC"/>
    <w:rsid w:val="00F43848"/>
    <w:rsid w:val="00F50719"/>
    <w:rsid w:val="00F50F79"/>
    <w:rsid w:val="00F51C28"/>
    <w:rsid w:val="00F53B18"/>
    <w:rsid w:val="00F548A6"/>
    <w:rsid w:val="00F551E8"/>
    <w:rsid w:val="00F55859"/>
    <w:rsid w:val="00F565A2"/>
    <w:rsid w:val="00F57FF2"/>
    <w:rsid w:val="00F612B2"/>
    <w:rsid w:val="00F6470C"/>
    <w:rsid w:val="00F73718"/>
    <w:rsid w:val="00F73DBE"/>
    <w:rsid w:val="00F76739"/>
    <w:rsid w:val="00F84289"/>
    <w:rsid w:val="00F85FD5"/>
    <w:rsid w:val="00F956CC"/>
    <w:rsid w:val="00F9657F"/>
    <w:rsid w:val="00F96889"/>
    <w:rsid w:val="00F97A73"/>
    <w:rsid w:val="00FA2650"/>
    <w:rsid w:val="00FA559A"/>
    <w:rsid w:val="00FA5A1D"/>
    <w:rsid w:val="00FB1697"/>
    <w:rsid w:val="00FB330F"/>
    <w:rsid w:val="00FB5074"/>
    <w:rsid w:val="00FC183A"/>
    <w:rsid w:val="00FC6138"/>
    <w:rsid w:val="00FD08AC"/>
    <w:rsid w:val="00FD17A0"/>
    <w:rsid w:val="00FD183B"/>
    <w:rsid w:val="00FD526C"/>
    <w:rsid w:val="00FD62AA"/>
    <w:rsid w:val="00FD72D9"/>
    <w:rsid w:val="00FE14EC"/>
    <w:rsid w:val="00FE16B0"/>
    <w:rsid w:val="00FE6891"/>
    <w:rsid w:val="00FE6F9C"/>
    <w:rsid w:val="00FE7B35"/>
    <w:rsid w:val="00FE7B7A"/>
    <w:rsid w:val="00FF45E6"/>
    <w:rsid w:val="00FF6D7C"/>
    <w:rsid w:val="18064596"/>
    <w:rsid w:val="238B5EB0"/>
    <w:rsid w:val="37E7837B"/>
    <w:rsid w:val="38B6FF44"/>
    <w:rsid w:val="3CF1AF31"/>
    <w:rsid w:val="3EAC7E51"/>
    <w:rsid w:val="3F65730A"/>
    <w:rsid w:val="53C8E8B7"/>
    <w:rsid w:val="5A3E728F"/>
    <w:rsid w:val="6CA454E2"/>
    <w:rsid w:val="7464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FE0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8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8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5260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C52601"/>
    <w:rPr>
      <w:rFonts w:ascii="Calibri Light" w:eastAsiaTheme="majorEastAsia" w:hAnsi="Calibri Light" w:cstheme="majorBidi"/>
      <w:b/>
      <w:sz w:val="28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C52601"/>
    <w:rPr>
      <w:rFonts w:ascii="Calibri Light" w:eastAsiaTheme="majorEastAsia" w:hAnsi="Calibri Light" w:cs="Calibri Light"/>
      <w:b/>
      <w:sz w:val="26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D86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7B2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0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1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MOMSOFT\Syst&#232;me%20Qualit&#233;%20-%20Documents\1%20Syst&#232;me%20Qualit&#233;\03%20SF%20Solutions\1%20En%20Utilisation\0%20Mod&#232;les%20&amp;%20Ressource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996CBE-C7BF-486E-8B02-5896710BF468}"/>
</file>

<file path=docProps/app.xml><?xml version="1.0" encoding="utf-8"?>
<Properties xmlns="http://schemas.openxmlformats.org/officeDocument/2006/extended-properties" xmlns:vt="http://schemas.openxmlformats.org/officeDocument/2006/docPropsVTypes">
  <Template>MD297- SF Analyse Fonctionnelle Détaillée V1.1.dotx</Template>
  <TotalTime>386</TotalTime>
  <Pages>7</Pages>
  <Words>798</Words>
  <Characters>4392</Characters>
  <Application>Microsoft Office Word</Application>
  <DocSecurity>0</DocSecurity>
  <Lines>36</Lines>
  <Paragraphs>10</Paragraphs>
  <ScaleCrop>false</ScaleCrop>
  <Company>ADDIXO</Company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Mahdi Besbes</dc:creator>
  <cp:keywords/>
  <dc:description/>
  <cp:lastModifiedBy>Moatez Derbala</cp:lastModifiedBy>
  <cp:revision>723</cp:revision>
  <cp:lastPrinted>2019-04-02T14:26:00Z</cp:lastPrinted>
  <dcterms:created xsi:type="dcterms:W3CDTF">2025-04-29T17:16:00Z</dcterms:created>
  <dcterms:modified xsi:type="dcterms:W3CDTF">2026-01-16T14:23:00Z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